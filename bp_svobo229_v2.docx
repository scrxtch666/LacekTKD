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DD1D" w14:textId="77777777" w:rsidR="00C20523" w:rsidRPr="00C20523" w:rsidRDefault="00C20523" w:rsidP="00C20523">
      <w:pPr>
        <w:spacing w:line="240" w:lineRule="auto"/>
        <w:jc w:val="center"/>
        <w:rPr>
          <w:rFonts w:asciiTheme="majorHAnsi" w:hAnsiTheme="majorHAnsi" w:cstheme="majorHAnsi"/>
          <w:sz w:val="28"/>
          <w:szCs w:val="28"/>
        </w:rPr>
      </w:pPr>
    </w:p>
    <w:p w14:paraId="13EA88DD" w14:textId="77777777" w:rsidR="00C20523" w:rsidRPr="005111FD" w:rsidRDefault="00C20523" w:rsidP="00C20523">
      <w:pPr>
        <w:spacing w:line="240" w:lineRule="auto"/>
        <w:jc w:val="center"/>
        <w:rPr>
          <w:rFonts w:asciiTheme="majorHAnsi" w:hAnsiTheme="majorHAnsi" w:cstheme="majorHAnsi"/>
          <w:b/>
          <w:caps/>
          <w:sz w:val="40"/>
          <w:szCs w:val="36"/>
        </w:rPr>
      </w:pPr>
      <w:r w:rsidRPr="005111FD">
        <w:rPr>
          <w:rFonts w:asciiTheme="majorHAnsi" w:hAnsiTheme="majorHAnsi" w:cstheme="majorHAnsi"/>
          <w:b/>
          <w:caps/>
          <w:sz w:val="40"/>
          <w:szCs w:val="36"/>
        </w:rPr>
        <w:t>Vysoká škola polytechnická Jihlava</w:t>
      </w:r>
    </w:p>
    <w:p w14:paraId="27914C45" w14:textId="2FDB69AD" w:rsidR="00C20523" w:rsidRPr="00297946" w:rsidRDefault="00200D6B" w:rsidP="00C20523">
      <w:pPr>
        <w:spacing w:after="0" w:line="360" w:lineRule="auto"/>
        <w:jc w:val="center"/>
        <w:rPr>
          <w:rFonts w:asciiTheme="majorHAnsi" w:hAnsiTheme="majorHAnsi" w:cstheme="majorHAnsi"/>
          <w:sz w:val="28"/>
          <w:szCs w:val="28"/>
        </w:rPr>
      </w:pPr>
      <w:r>
        <w:rPr>
          <w:rFonts w:asciiTheme="majorHAnsi" w:hAnsiTheme="majorHAnsi" w:cstheme="majorHAnsi"/>
          <w:sz w:val="28"/>
          <w:szCs w:val="28"/>
        </w:rPr>
        <w:t>Aplikovaná informatika</w:t>
      </w:r>
    </w:p>
    <w:p w14:paraId="0C27BF92" w14:textId="77777777" w:rsidR="00C20523" w:rsidRPr="00297946" w:rsidRDefault="00C20523" w:rsidP="00C20523">
      <w:pPr>
        <w:spacing w:line="240" w:lineRule="auto"/>
        <w:jc w:val="center"/>
        <w:rPr>
          <w:rFonts w:asciiTheme="majorHAnsi" w:hAnsiTheme="majorHAnsi" w:cstheme="majorHAnsi"/>
          <w:sz w:val="28"/>
          <w:szCs w:val="28"/>
        </w:rPr>
      </w:pPr>
    </w:p>
    <w:p w14:paraId="6BED08F9" w14:textId="77777777" w:rsidR="00C20523" w:rsidRPr="00297946" w:rsidRDefault="00C20523" w:rsidP="00C20523">
      <w:pPr>
        <w:spacing w:line="240" w:lineRule="auto"/>
        <w:jc w:val="center"/>
        <w:rPr>
          <w:rFonts w:asciiTheme="majorHAnsi" w:hAnsiTheme="majorHAnsi" w:cstheme="majorHAnsi"/>
          <w:sz w:val="28"/>
          <w:szCs w:val="28"/>
        </w:rPr>
      </w:pPr>
    </w:p>
    <w:p w14:paraId="7F7E167D" w14:textId="77777777" w:rsidR="00C20523" w:rsidRPr="00297946" w:rsidRDefault="00C20523" w:rsidP="00C20523">
      <w:pPr>
        <w:spacing w:line="240" w:lineRule="auto"/>
        <w:jc w:val="center"/>
        <w:rPr>
          <w:rFonts w:asciiTheme="majorHAnsi" w:hAnsiTheme="majorHAnsi" w:cstheme="majorHAnsi"/>
          <w:sz w:val="28"/>
          <w:szCs w:val="28"/>
        </w:rPr>
      </w:pPr>
    </w:p>
    <w:p w14:paraId="2331B81E" w14:textId="77777777" w:rsidR="00C20523" w:rsidRPr="00297946" w:rsidRDefault="00C20523" w:rsidP="00C20523">
      <w:pPr>
        <w:spacing w:line="240" w:lineRule="auto"/>
        <w:jc w:val="center"/>
        <w:rPr>
          <w:rFonts w:asciiTheme="majorHAnsi" w:hAnsiTheme="majorHAnsi" w:cstheme="majorHAnsi"/>
          <w:sz w:val="28"/>
          <w:szCs w:val="28"/>
        </w:rPr>
      </w:pPr>
    </w:p>
    <w:p w14:paraId="4571105E" w14:textId="77777777" w:rsidR="00C20523" w:rsidRPr="00297946" w:rsidRDefault="00C20523" w:rsidP="00C20523">
      <w:pPr>
        <w:spacing w:line="240" w:lineRule="auto"/>
        <w:jc w:val="center"/>
        <w:rPr>
          <w:rFonts w:asciiTheme="majorHAnsi" w:hAnsiTheme="majorHAnsi" w:cstheme="majorHAnsi"/>
          <w:sz w:val="28"/>
          <w:szCs w:val="28"/>
        </w:rPr>
      </w:pPr>
    </w:p>
    <w:p w14:paraId="1D8DCC34" w14:textId="77777777" w:rsidR="00C20523" w:rsidRPr="00297946" w:rsidRDefault="00C20523" w:rsidP="00C20523">
      <w:pPr>
        <w:spacing w:line="240" w:lineRule="auto"/>
        <w:jc w:val="center"/>
        <w:rPr>
          <w:rFonts w:asciiTheme="majorHAnsi" w:hAnsiTheme="majorHAnsi" w:cstheme="majorHAnsi"/>
          <w:sz w:val="28"/>
          <w:szCs w:val="28"/>
        </w:rPr>
      </w:pPr>
    </w:p>
    <w:p w14:paraId="63DFA980" w14:textId="77777777" w:rsidR="00C20523" w:rsidRPr="00297946" w:rsidRDefault="00C20523" w:rsidP="00C20523">
      <w:pPr>
        <w:spacing w:line="240" w:lineRule="auto"/>
        <w:jc w:val="center"/>
        <w:rPr>
          <w:rFonts w:asciiTheme="majorHAnsi" w:hAnsiTheme="majorHAnsi" w:cstheme="majorHAnsi"/>
          <w:sz w:val="28"/>
          <w:szCs w:val="28"/>
        </w:rPr>
      </w:pPr>
    </w:p>
    <w:p w14:paraId="16767FB3" w14:textId="77777777" w:rsidR="00C20523" w:rsidRPr="00297946" w:rsidRDefault="00C20523" w:rsidP="00C20523">
      <w:pPr>
        <w:spacing w:line="240" w:lineRule="auto"/>
        <w:jc w:val="center"/>
        <w:rPr>
          <w:rFonts w:asciiTheme="majorHAnsi" w:hAnsiTheme="majorHAnsi" w:cstheme="majorHAnsi"/>
          <w:sz w:val="28"/>
          <w:szCs w:val="28"/>
        </w:rPr>
      </w:pPr>
    </w:p>
    <w:p w14:paraId="5B0DB497" w14:textId="77777777" w:rsidR="00C20523" w:rsidRPr="00297946" w:rsidRDefault="00C20523" w:rsidP="00C20523">
      <w:pPr>
        <w:spacing w:line="240" w:lineRule="auto"/>
        <w:jc w:val="center"/>
        <w:rPr>
          <w:rFonts w:asciiTheme="majorHAnsi" w:hAnsiTheme="majorHAnsi" w:cstheme="majorHAnsi"/>
          <w:sz w:val="28"/>
          <w:szCs w:val="28"/>
        </w:rPr>
      </w:pPr>
    </w:p>
    <w:p w14:paraId="24C4AB9E" w14:textId="77777777" w:rsidR="00FC3714" w:rsidRDefault="00FC3714" w:rsidP="00C20523">
      <w:pPr>
        <w:spacing w:line="240" w:lineRule="auto"/>
        <w:jc w:val="center"/>
        <w:rPr>
          <w:rFonts w:asciiTheme="majorHAnsi" w:hAnsiTheme="majorHAnsi" w:cstheme="majorHAnsi"/>
          <w:b/>
          <w:caps/>
          <w:sz w:val="40"/>
          <w:szCs w:val="36"/>
        </w:rPr>
      </w:pPr>
      <w:r w:rsidRPr="00FC3714">
        <w:rPr>
          <w:rFonts w:asciiTheme="majorHAnsi" w:hAnsiTheme="majorHAnsi" w:cstheme="majorHAnsi"/>
          <w:b/>
          <w:caps/>
          <w:sz w:val="40"/>
          <w:szCs w:val="36"/>
        </w:rPr>
        <w:t>Restrukturalizace webových stránek oddílu Taekwondo Lacek</w:t>
      </w:r>
    </w:p>
    <w:p w14:paraId="26A717FB" w14:textId="03AD61C8" w:rsidR="00C20523" w:rsidRPr="005111FD" w:rsidRDefault="00000000" w:rsidP="00C20523">
      <w:pPr>
        <w:spacing w:line="240" w:lineRule="auto"/>
        <w:jc w:val="center"/>
        <w:rPr>
          <w:rFonts w:asciiTheme="majorHAnsi" w:hAnsiTheme="majorHAnsi" w:cstheme="majorHAnsi"/>
          <w:sz w:val="28"/>
          <w:szCs w:val="28"/>
        </w:rPr>
      </w:pPr>
      <w:sdt>
        <w:sdtPr>
          <w:rPr>
            <w:rFonts w:asciiTheme="majorHAnsi" w:hAnsiTheme="majorHAnsi" w:cstheme="majorHAnsi"/>
            <w:sz w:val="28"/>
            <w:szCs w:val="28"/>
          </w:rPr>
          <w:id w:val="-620453627"/>
          <w:placeholder>
            <w:docPart w:val="4735027177FA46B3B23E491D5E5E4EBE"/>
          </w:placeholder>
          <w:dropDownList>
            <w:listItem w:value="Zvolte položku."/>
            <w:listItem w:displayText="Bakalářská práce" w:value="Bakalářská práce"/>
            <w:listItem w:displayText="Diplomová práce" w:value="Diplomová práce"/>
          </w:dropDownList>
        </w:sdtPr>
        <w:sdtContent>
          <w:r w:rsidR="00FC3714">
            <w:rPr>
              <w:rFonts w:asciiTheme="majorHAnsi" w:hAnsiTheme="majorHAnsi" w:cstheme="majorHAnsi"/>
              <w:sz w:val="28"/>
              <w:szCs w:val="28"/>
            </w:rPr>
            <w:t>Bakalářská práce</w:t>
          </w:r>
        </w:sdtContent>
      </w:sdt>
    </w:p>
    <w:p w14:paraId="734FB120" w14:textId="77777777" w:rsidR="00C20523" w:rsidRPr="00297946" w:rsidRDefault="00C20523" w:rsidP="00C20523">
      <w:pPr>
        <w:spacing w:line="240" w:lineRule="auto"/>
        <w:jc w:val="center"/>
        <w:rPr>
          <w:rFonts w:asciiTheme="majorHAnsi" w:hAnsiTheme="majorHAnsi" w:cstheme="majorHAnsi"/>
          <w:sz w:val="28"/>
          <w:szCs w:val="28"/>
        </w:rPr>
      </w:pPr>
    </w:p>
    <w:p w14:paraId="534B1AA0" w14:textId="77777777" w:rsidR="00C20523" w:rsidRPr="00297946" w:rsidRDefault="00C20523" w:rsidP="00C20523">
      <w:pPr>
        <w:spacing w:line="240" w:lineRule="auto"/>
        <w:jc w:val="center"/>
        <w:rPr>
          <w:rFonts w:asciiTheme="majorHAnsi" w:hAnsiTheme="majorHAnsi" w:cstheme="majorHAnsi"/>
          <w:sz w:val="28"/>
          <w:szCs w:val="28"/>
        </w:rPr>
      </w:pPr>
    </w:p>
    <w:p w14:paraId="03494BAA" w14:textId="77777777" w:rsidR="00C20523" w:rsidRPr="00297946" w:rsidRDefault="00C20523" w:rsidP="00C20523">
      <w:pPr>
        <w:spacing w:line="240" w:lineRule="auto"/>
        <w:jc w:val="center"/>
        <w:rPr>
          <w:rFonts w:asciiTheme="majorHAnsi" w:hAnsiTheme="majorHAnsi" w:cstheme="majorHAnsi"/>
          <w:sz w:val="28"/>
          <w:szCs w:val="28"/>
        </w:rPr>
      </w:pPr>
    </w:p>
    <w:p w14:paraId="2DE85C93" w14:textId="77777777" w:rsidR="00C20523" w:rsidRPr="00297946" w:rsidRDefault="00C20523" w:rsidP="00C20523">
      <w:pPr>
        <w:spacing w:line="240" w:lineRule="auto"/>
        <w:jc w:val="center"/>
        <w:rPr>
          <w:rFonts w:asciiTheme="majorHAnsi" w:hAnsiTheme="majorHAnsi" w:cstheme="majorHAnsi"/>
          <w:sz w:val="28"/>
          <w:szCs w:val="28"/>
        </w:rPr>
      </w:pPr>
    </w:p>
    <w:p w14:paraId="46344680" w14:textId="77777777" w:rsidR="00C20523" w:rsidRPr="00297946" w:rsidRDefault="00C20523" w:rsidP="00C20523">
      <w:pPr>
        <w:spacing w:line="240" w:lineRule="auto"/>
        <w:jc w:val="center"/>
        <w:rPr>
          <w:rFonts w:asciiTheme="majorHAnsi" w:hAnsiTheme="majorHAnsi" w:cstheme="majorHAnsi"/>
          <w:sz w:val="28"/>
          <w:szCs w:val="28"/>
        </w:rPr>
      </w:pPr>
    </w:p>
    <w:p w14:paraId="5E8177D6" w14:textId="77777777" w:rsidR="00C20523" w:rsidRPr="00297946" w:rsidRDefault="00C20523" w:rsidP="00C20523">
      <w:pPr>
        <w:spacing w:line="240" w:lineRule="auto"/>
        <w:jc w:val="center"/>
        <w:rPr>
          <w:rFonts w:asciiTheme="majorHAnsi" w:hAnsiTheme="majorHAnsi" w:cstheme="majorHAnsi"/>
          <w:sz w:val="28"/>
          <w:szCs w:val="28"/>
        </w:rPr>
      </w:pPr>
    </w:p>
    <w:p w14:paraId="27DF36B1" w14:textId="77777777" w:rsidR="00C20523" w:rsidRDefault="00C20523" w:rsidP="00C20523">
      <w:pPr>
        <w:spacing w:line="240" w:lineRule="auto"/>
        <w:jc w:val="center"/>
        <w:rPr>
          <w:rFonts w:asciiTheme="majorHAnsi" w:hAnsiTheme="majorHAnsi" w:cstheme="majorHAnsi"/>
          <w:sz w:val="28"/>
          <w:szCs w:val="28"/>
        </w:rPr>
      </w:pPr>
    </w:p>
    <w:p w14:paraId="3941F7FF" w14:textId="77777777" w:rsidR="00C20523" w:rsidRPr="00297946" w:rsidRDefault="00C20523" w:rsidP="00C20523">
      <w:pPr>
        <w:spacing w:line="240" w:lineRule="auto"/>
        <w:jc w:val="center"/>
        <w:rPr>
          <w:rFonts w:asciiTheme="majorHAnsi" w:hAnsiTheme="majorHAnsi" w:cstheme="majorHAnsi"/>
          <w:sz w:val="28"/>
          <w:szCs w:val="28"/>
        </w:rPr>
      </w:pPr>
    </w:p>
    <w:p w14:paraId="32D3C75B" w14:textId="77777777" w:rsidR="00C20523" w:rsidRPr="00297946" w:rsidRDefault="00C20523" w:rsidP="00C20523">
      <w:pPr>
        <w:spacing w:line="240" w:lineRule="auto"/>
        <w:jc w:val="center"/>
        <w:rPr>
          <w:rFonts w:asciiTheme="majorHAnsi" w:hAnsiTheme="majorHAnsi" w:cstheme="majorHAnsi"/>
          <w:sz w:val="28"/>
          <w:szCs w:val="28"/>
        </w:rPr>
      </w:pPr>
    </w:p>
    <w:p w14:paraId="0193C01C" w14:textId="77777777" w:rsidR="00C20523" w:rsidRPr="00297946" w:rsidRDefault="00C20523" w:rsidP="00C20523">
      <w:pPr>
        <w:spacing w:line="240" w:lineRule="auto"/>
        <w:jc w:val="center"/>
        <w:rPr>
          <w:rFonts w:asciiTheme="majorHAnsi" w:hAnsiTheme="majorHAnsi" w:cstheme="majorHAnsi"/>
          <w:sz w:val="28"/>
          <w:szCs w:val="28"/>
        </w:rPr>
      </w:pPr>
    </w:p>
    <w:p w14:paraId="1C3DA1AE" w14:textId="4E974776" w:rsidR="00C20523" w:rsidRPr="00297946" w:rsidRDefault="00C20523" w:rsidP="00C20523">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Autor práce: </w:t>
      </w:r>
      <w:r w:rsidRPr="00297946">
        <w:rPr>
          <w:rFonts w:asciiTheme="majorHAnsi" w:hAnsiTheme="majorHAnsi" w:cstheme="majorHAnsi"/>
          <w:sz w:val="28"/>
          <w:szCs w:val="28"/>
        </w:rPr>
        <w:tab/>
      </w:r>
      <w:r w:rsidR="00FC3714">
        <w:rPr>
          <w:rFonts w:asciiTheme="majorHAnsi" w:hAnsiTheme="majorHAnsi" w:cstheme="majorHAnsi"/>
          <w:sz w:val="28"/>
          <w:szCs w:val="28"/>
        </w:rPr>
        <w:t>Petr Svoboda</w:t>
      </w:r>
    </w:p>
    <w:p w14:paraId="05CD4983" w14:textId="0F2FD628" w:rsidR="00C20523" w:rsidRPr="00297946" w:rsidRDefault="00C20523" w:rsidP="00B76A1F">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Vedoucí práce: </w:t>
      </w:r>
      <w:r w:rsidRPr="00297946">
        <w:rPr>
          <w:rFonts w:asciiTheme="majorHAnsi" w:hAnsiTheme="majorHAnsi" w:cstheme="majorHAnsi"/>
          <w:sz w:val="28"/>
          <w:szCs w:val="28"/>
        </w:rPr>
        <w:tab/>
      </w:r>
      <w:r w:rsidR="00B76A1F" w:rsidRPr="00B76A1F">
        <w:rPr>
          <w:rFonts w:asciiTheme="majorHAnsi" w:hAnsiTheme="majorHAnsi" w:cstheme="majorHAnsi"/>
          <w:sz w:val="28"/>
          <w:szCs w:val="28"/>
        </w:rPr>
        <w:t>Mgr. Hana Vojáčková, Ph.D.</w:t>
      </w:r>
    </w:p>
    <w:p w14:paraId="2F89C93F" w14:textId="77777777" w:rsidR="00C20523" w:rsidRPr="00297946" w:rsidRDefault="00C20523" w:rsidP="00C20523">
      <w:pPr>
        <w:spacing w:line="240" w:lineRule="auto"/>
        <w:jc w:val="center"/>
        <w:rPr>
          <w:rFonts w:asciiTheme="majorHAnsi" w:hAnsiTheme="majorHAnsi" w:cstheme="majorHAnsi"/>
          <w:sz w:val="28"/>
          <w:szCs w:val="28"/>
        </w:rPr>
      </w:pPr>
    </w:p>
    <w:p w14:paraId="53FA3CE1" w14:textId="269DE9D0" w:rsidR="0068156B" w:rsidRDefault="00C20523" w:rsidP="00C20523">
      <w:pPr>
        <w:spacing w:line="240" w:lineRule="auto"/>
        <w:jc w:val="center"/>
      </w:pPr>
      <w:r>
        <w:rPr>
          <w:rFonts w:asciiTheme="majorHAnsi" w:hAnsiTheme="majorHAnsi" w:cstheme="majorHAnsi"/>
          <w:sz w:val="28"/>
          <w:szCs w:val="28"/>
        </w:rPr>
        <w:t xml:space="preserve">Jihlava </w:t>
      </w:r>
      <w:r w:rsidR="00857356">
        <w:rPr>
          <w:rFonts w:asciiTheme="majorHAnsi" w:hAnsiTheme="majorHAnsi" w:cstheme="majorHAnsi"/>
          <w:sz w:val="28"/>
          <w:szCs w:val="28"/>
        </w:rPr>
        <w:fldChar w:fldCharType="begin"/>
      </w:r>
      <w:r w:rsidR="00857356">
        <w:rPr>
          <w:rFonts w:asciiTheme="majorHAnsi" w:hAnsiTheme="majorHAnsi" w:cstheme="majorHAnsi"/>
          <w:sz w:val="28"/>
          <w:szCs w:val="28"/>
        </w:rPr>
        <w:instrText xml:space="preserve"> TIME  \@ "yyyy"  \* MERGEFORMAT </w:instrText>
      </w:r>
      <w:r w:rsidR="00857356">
        <w:rPr>
          <w:rFonts w:asciiTheme="majorHAnsi" w:hAnsiTheme="majorHAnsi" w:cstheme="majorHAnsi"/>
          <w:sz w:val="28"/>
          <w:szCs w:val="28"/>
        </w:rPr>
        <w:fldChar w:fldCharType="separate"/>
      </w:r>
      <w:r w:rsidR="00FC208D">
        <w:rPr>
          <w:rFonts w:asciiTheme="majorHAnsi" w:hAnsiTheme="majorHAnsi" w:cstheme="majorHAnsi"/>
          <w:noProof/>
          <w:sz w:val="28"/>
          <w:szCs w:val="28"/>
        </w:rPr>
        <w:t>2026</w:t>
      </w:r>
      <w:r w:rsidR="00857356">
        <w:rPr>
          <w:rFonts w:asciiTheme="majorHAnsi" w:hAnsiTheme="majorHAnsi" w:cstheme="majorHAnsi"/>
          <w:sz w:val="28"/>
          <w:szCs w:val="28"/>
        </w:rPr>
        <w:fldChar w:fldCharType="end"/>
      </w:r>
    </w:p>
    <w:p w14:paraId="41FE74C5" w14:textId="77777777" w:rsidR="00875449" w:rsidRDefault="00875449" w:rsidP="00DE1748">
      <w:pPr>
        <w:sectPr w:rsidR="00875449" w:rsidSect="0068156B">
          <w:pgSz w:w="11906" w:h="16838"/>
          <w:pgMar w:top="1418" w:right="1418" w:bottom="1418" w:left="1985" w:header="709" w:footer="709" w:gutter="0"/>
          <w:cols w:space="708"/>
          <w:docGrid w:linePitch="360"/>
        </w:sectPr>
      </w:pPr>
    </w:p>
    <w:p w14:paraId="0BBE51BC" w14:textId="77777777" w:rsidR="00501F1F" w:rsidRPr="00C25F6C" w:rsidRDefault="00501F1F" w:rsidP="00501F1F">
      <w:pPr>
        <w:jc w:val="center"/>
        <w:rPr>
          <w:b/>
          <w:bCs/>
          <w:sz w:val="36"/>
          <w:szCs w:val="36"/>
        </w:rPr>
      </w:pPr>
      <w:r w:rsidRPr="00C25F6C">
        <w:rPr>
          <w:b/>
          <w:bCs/>
          <w:sz w:val="36"/>
          <w:szCs w:val="36"/>
        </w:rPr>
        <w:lastRenderedPageBreak/>
        <w:t>Vysoká škola polytechnická Jihlava</w:t>
      </w:r>
    </w:p>
    <w:p w14:paraId="1F526175" w14:textId="77777777" w:rsidR="00501F1F" w:rsidRDefault="00501F1F" w:rsidP="00501F1F">
      <w:pPr>
        <w:jc w:val="center"/>
      </w:pPr>
      <w:r>
        <w:t>Tolstého 16, 586 01 Jihlava</w:t>
      </w:r>
    </w:p>
    <w:p w14:paraId="367175E9" w14:textId="77777777" w:rsidR="00501F1F" w:rsidRDefault="00501F1F" w:rsidP="00501F1F"/>
    <w:p w14:paraId="39C52C29" w14:textId="77777777" w:rsidR="00501F1F" w:rsidRDefault="00501F1F" w:rsidP="00501F1F"/>
    <w:p w14:paraId="5C3BE36E" w14:textId="77777777" w:rsidR="00501F1F" w:rsidRPr="007A232E" w:rsidRDefault="00501F1F" w:rsidP="00501F1F">
      <w:pPr>
        <w:rPr>
          <w:sz w:val="44"/>
          <w:szCs w:val="44"/>
        </w:rPr>
      </w:pPr>
    </w:p>
    <w:p w14:paraId="0090D831" w14:textId="77777777" w:rsidR="00501F1F" w:rsidRPr="00C25F6C" w:rsidRDefault="00501F1F" w:rsidP="00501F1F">
      <w:pPr>
        <w:jc w:val="center"/>
        <w:rPr>
          <w:b/>
          <w:bCs/>
          <w:sz w:val="44"/>
          <w:szCs w:val="44"/>
        </w:rPr>
      </w:pPr>
      <w:r w:rsidRPr="00C25F6C">
        <w:rPr>
          <w:b/>
          <w:bCs/>
          <w:sz w:val="44"/>
          <w:szCs w:val="44"/>
        </w:rPr>
        <w:t>ZADÁNÍ BAKALÁŘSKÉ PRÁCE</w:t>
      </w:r>
    </w:p>
    <w:p w14:paraId="4FC2927C" w14:textId="77777777" w:rsidR="00501F1F" w:rsidRDefault="00501F1F" w:rsidP="00501F1F"/>
    <w:p w14:paraId="767A9236" w14:textId="77777777" w:rsidR="00501F1F" w:rsidRDefault="00501F1F" w:rsidP="00501F1F"/>
    <w:p w14:paraId="57480DE3" w14:textId="45727F75" w:rsidR="00501F1F" w:rsidRPr="00C25F6C" w:rsidRDefault="00501F1F" w:rsidP="00501F1F">
      <w:pPr>
        <w:jc w:val="left"/>
        <w:rPr>
          <w:b/>
          <w:bCs/>
        </w:rPr>
      </w:pPr>
      <w:r>
        <w:t>Autor práce:</w:t>
      </w:r>
      <w:r>
        <w:tab/>
      </w:r>
      <w:r>
        <w:tab/>
      </w:r>
      <w:r>
        <w:tab/>
      </w:r>
      <w:r w:rsidR="00605C0B">
        <w:rPr>
          <w:b/>
          <w:bCs/>
        </w:rPr>
        <w:t>Petr Svoboda</w:t>
      </w:r>
    </w:p>
    <w:p w14:paraId="0249A971" w14:textId="77777777" w:rsidR="00501F1F" w:rsidRDefault="00501F1F" w:rsidP="00501F1F">
      <w:pPr>
        <w:jc w:val="left"/>
      </w:pPr>
      <w:r>
        <w:t>Studijní program:</w:t>
      </w:r>
      <w:r>
        <w:tab/>
      </w:r>
      <w:r>
        <w:tab/>
        <w:t xml:space="preserve">Aplikovaná informatika </w:t>
      </w:r>
    </w:p>
    <w:p w14:paraId="5EF5FDB6" w14:textId="77777777" w:rsidR="00501F1F" w:rsidRDefault="00501F1F" w:rsidP="00501F1F">
      <w:pPr>
        <w:jc w:val="left"/>
      </w:pPr>
      <w:r>
        <w:t>Obor:</w:t>
      </w:r>
      <w:r>
        <w:tab/>
      </w:r>
      <w:r>
        <w:tab/>
      </w:r>
      <w:r>
        <w:tab/>
      </w:r>
      <w:r>
        <w:tab/>
        <w:t>Aplikovaná informatika</w:t>
      </w:r>
    </w:p>
    <w:p w14:paraId="1E1308A9" w14:textId="1474205A" w:rsidR="00501F1F" w:rsidRDefault="00501F1F" w:rsidP="00501F1F">
      <w:pPr>
        <w:jc w:val="left"/>
      </w:pPr>
      <w:r>
        <w:t xml:space="preserve">Garant studijního </w:t>
      </w:r>
      <w:r>
        <w:tab/>
      </w:r>
      <w:r>
        <w:tab/>
      </w:r>
      <w:r w:rsidR="00312E9D">
        <w:t xml:space="preserve">doc. </w:t>
      </w:r>
      <w:r>
        <w:t>Ing. Lenka Kuklišová Pavelková, Ph.D.</w:t>
      </w:r>
    </w:p>
    <w:p w14:paraId="5B400832" w14:textId="77777777" w:rsidR="00501F1F" w:rsidRDefault="00501F1F" w:rsidP="00501F1F">
      <w:pPr>
        <w:jc w:val="left"/>
      </w:pPr>
      <w:r>
        <w:t xml:space="preserve"> programu:</w:t>
      </w:r>
      <w:r>
        <w:tab/>
      </w:r>
    </w:p>
    <w:p w14:paraId="428746F9" w14:textId="77777777" w:rsidR="00501F1F" w:rsidRDefault="00501F1F" w:rsidP="00501F1F">
      <w:pPr>
        <w:jc w:val="left"/>
      </w:pPr>
      <w:r>
        <w:t xml:space="preserve"> </w:t>
      </w:r>
    </w:p>
    <w:p w14:paraId="5ABA8C02" w14:textId="77777777" w:rsidR="00501F1F" w:rsidRDefault="00501F1F" w:rsidP="00501F1F">
      <w:pPr>
        <w:jc w:val="left"/>
      </w:pPr>
    </w:p>
    <w:p w14:paraId="419A027E" w14:textId="4149FB46" w:rsidR="00501F1F" w:rsidRPr="00C25F6C" w:rsidRDefault="00501F1F" w:rsidP="00501F1F">
      <w:pPr>
        <w:ind w:left="2832" w:hanging="2832"/>
        <w:jc w:val="left"/>
        <w:rPr>
          <w:b/>
          <w:bCs/>
        </w:rPr>
      </w:pPr>
      <w:r>
        <w:t>Název práce:</w:t>
      </w:r>
      <w:r>
        <w:tab/>
      </w:r>
      <w:r w:rsidRPr="00501F1F">
        <w:rPr>
          <w:b/>
          <w:bCs/>
        </w:rPr>
        <w:t>Restrukturalizace webových stránek oddílu Taekwondo Lacek</w:t>
      </w:r>
    </w:p>
    <w:p w14:paraId="4C5E667A" w14:textId="77777777" w:rsidR="00501F1F" w:rsidRDefault="00501F1F" w:rsidP="00501F1F">
      <w:pPr>
        <w:jc w:val="left"/>
      </w:pPr>
      <w:r>
        <w:t>Vedoucí práce:</w:t>
      </w:r>
      <w:r>
        <w:tab/>
      </w:r>
      <w:r>
        <w:tab/>
      </w:r>
      <w:r>
        <w:tab/>
        <w:t>Mgr. Hana Vojáčková, Ph.D.</w:t>
      </w:r>
      <w:r>
        <w:br/>
      </w:r>
    </w:p>
    <w:p w14:paraId="192BB2D1" w14:textId="20296D32" w:rsidR="00B76A1F" w:rsidRDefault="00501F1F" w:rsidP="00501F1F">
      <w:pPr>
        <w:ind w:left="2832" w:hanging="2832"/>
      </w:pPr>
      <w:r>
        <w:t>Cíl práce:</w:t>
      </w:r>
      <w:r>
        <w:tab/>
      </w:r>
      <w:r w:rsidRPr="00501F1F">
        <w:t>Cílem bakalářské práce je kompletní rekonstrukce webových stránek oddílu Taekwondo Lacek. Aktuální webové stránky jsou již velmi zastaralé, jak designově, tak i z hlediska funkčnosti. Změny se budou týkat především modernizace designu, zlepšení responzivity a přidání klíčových funkcí pro zajištění všech potřebných funkcionalit jako je přihlašování závodníků na akce či zkoušky, zobrazení kalendáře, ve kterém budou uvedeny termíny jednotlivých akcí. Dále bude přidán registrační formulář pro nové zájemce o členství v oddílu, implementována galerie obrázků, přidány odkazy na sociální sítě a zpřehledněna navigace.</w:t>
      </w:r>
    </w:p>
    <w:p w14:paraId="03C0E8DD" w14:textId="05EE11C0" w:rsidR="000E03E5" w:rsidRDefault="000E03E5" w:rsidP="00DE1748">
      <w:pPr>
        <w:tabs>
          <w:tab w:val="left" w:pos="1701"/>
        </w:tabs>
      </w:pPr>
      <w:r>
        <w:br w:type="page"/>
      </w:r>
    </w:p>
    <w:p w14:paraId="1AB222E8" w14:textId="77777777" w:rsidR="000E03E5" w:rsidRPr="00F97E55" w:rsidRDefault="000E03E5" w:rsidP="00F97E55">
      <w:pPr>
        <w:pStyle w:val="Nzev"/>
      </w:pPr>
      <w:r w:rsidRPr="00F97E55">
        <w:lastRenderedPageBreak/>
        <w:t>Abstrakt</w:t>
      </w:r>
    </w:p>
    <w:p w14:paraId="28A1B7CE" w14:textId="6206A3DD" w:rsidR="005F527A" w:rsidRPr="005F527A" w:rsidRDefault="005F527A" w:rsidP="005F527A">
      <w:r>
        <w:t>B</w:t>
      </w:r>
      <w:r w:rsidRPr="005F527A">
        <w:t>akalářská práce se zaměřuje na restrukturalizaci webových stránek sportovního oddílu Taekwondo Lacek. Hlavním cílem je vytvoření moderního, uživatelsky přívětivého a funkčně optimalizovaného webu, který bude odpovídat současným technologickým standardům. Práce se zabývá jak grafickou stránkou, tak i funkčními prvky webu.</w:t>
      </w:r>
    </w:p>
    <w:p w14:paraId="5F151A0C" w14:textId="6863A614" w:rsidR="005F527A" w:rsidRPr="005F527A" w:rsidRDefault="005F527A" w:rsidP="005F527A">
      <w:r w:rsidRPr="005F527A">
        <w:t xml:space="preserve">Frontendová část bude realizována pomocí JavaScriptového frameworku ReactJS, který umožňuje efektivní vývoj komponentového uživatelského rozhraní, a frameworku </w:t>
      </w:r>
      <w:r w:rsidR="00AD4925">
        <w:t xml:space="preserve">Tailwind </w:t>
      </w:r>
      <w:r w:rsidRPr="005F527A">
        <w:t>CSS, jenž zajišťuje rychlé a flexibilní stylování. Pro backend je využit serverový framework NodeJS, který poskytuje stabilní a škálovatelnou platformu. Údaje budou ukládány do relační databáze MySQL, která zajistí spolehlivou správu dat.</w:t>
      </w:r>
    </w:p>
    <w:p w14:paraId="4090405E" w14:textId="044B43C9" w:rsidR="005F527A" w:rsidRDefault="005F527A" w:rsidP="00DE1748">
      <w:r w:rsidRPr="005F527A">
        <w:t xml:space="preserve">Výsledkem </w:t>
      </w:r>
      <w:r>
        <w:t>bakalářské</w:t>
      </w:r>
      <w:r w:rsidRPr="005F527A">
        <w:t xml:space="preserve"> práce bude plně funkční webová aplikace splňující požadavky sportovního oddílu, která přinese vyšší komfort uživatelům i administrátorům.</w:t>
      </w:r>
    </w:p>
    <w:p w14:paraId="71DF4D25" w14:textId="77777777" w:rsidR="000E03E5" w:rsidRPr="00F97E55" w:rsidRDefault="000E03E5" w:rsidP="00F97E55">
      <w:pPr>
        <w:pStyle w:val="Nzev"/>
      </w:pPr>
      <w:r w:rsidRPr="00F97E55">
        <w:t>Klíčová slova</w:t>
      </w:r>
    </w:p>
    <w:p w14:paraId="6A5B6F00" w14:textId="51E73F02" w:rsidR="00A751E2" w:rsidRDefault="001248E9" w:rsidP="00A751E2">
      <w:r>
        <w:t xml:space="preserve">Webové stránky; Taekwondo, týmový web; </w:t>
      </w:r>
      <w:r w:rsidR="00CD08E9">
        <w:t xml:space="preserve">ReactJS; </w:t>
      </w:r>
      <w:r w:rsidR="00AD4925">
        <w:t xml:space="preserve">Tailwind </w:t>
      </w:r>
      <w:r w:rsidR="00CD08E9">
        <w:t>CSS; NodeJS; MySQL</w:t>
      </w:r>
    </w:p>
    <w:p w14:paraId="50BE49E9" w14:textId="77777777" w:rsidR="000E03E5" w:rsidRDefault="000E03E5" w:rsidP="00F97E55">
      <w:pPr>
        <w:pStyle w:val="Nzev"/>
        <w:rPr>
          <w:lang w:val="en-GB"/>
        </w:rPr>
      </w:pPr>
      <w:r w:rsidRPr="001F67A8">
        <w:rPr>
          <w:lang w:val="en-GB"/>
        </w:rPr>
        <w:t>Abstract</w:t>
      </w:r>
    </w:p>
    <w:p w14:paraId="5F3413E6" w14:textId="77777777" w:rsidR="005F527A" w:rsidRPr="005F527A" w:rsidRDefault="005F527A" w:rsidP="005F527A">
      <w:r w:rsidRPr="005F527A">
        <w:t>The bachelor's thesis focuses on the restructuring of the website for the Taekwondo Lacek sports club. The main goal is to create a modern, user-friendly, and functionally optimized website that meets current technological standards. The thesis addresses both the graphical and functional aspects of the website.</w:t>
      </w:r>
    </w:p>
    <w:p w14:paraId="6BEC4940" w14:textId="2F68FF3A" w:rsidR="005F527A" w:rsidRPr="005F527A" w:rsidRDefault="005F527A" w:rsidP="005F527A">
      <w:r w:rsidRPr="005F527A">
        <w:t xml:space="preserve">The frontend will be developed using the JavaScript framework ReactJS, which facilitates efficient development of component-based user interfaces, and the </w:t>
      </w:r>
      <w:r w:rsidR="00AD4925">
        <w:t xml:space="preserve">Tailwind </w:t>
      </w:r>
      <w:r w:rsidRPr="005F527A">
        <w:t>CSS framework, which ensures fast and flexible styling. The backend will utilize the server framework NodeJS, providing a stable and scalable platform. Data will be stored in a relational MySQL database, ensuring reliable data management.</w:t>
      </w:r>
    </w:p>
    <w:p w14:paraId="129D6098" w14:textId="5EB70186" w:rsidR="005F527A" w:rsidRPr="005F527A" w:rsidRDefault="005F527A" w:rsidP="005F527A">
      <w:r w:rsidRPr="005F527A">
        <w:t>The result of the bachelor's thesis will be a fully functional web application meeting the requirements of the sports club, providing improved convenience for both users and administrators.</w:t>
      </w:r>
    </w:p>
    <w:p w14:paraId="05CAA27A" w14:textId="77777777" w:rsidR="000E03E5" w:rsidRPr="001F67A8" w:rsidRDefault="000E03E5" w:rsidP="00F97E55">
      <w:pPr>
        <w:pStyle w:val="Nzev"/>
        <w:rPr>
          <w:lang w:val="en-GB"/>
        </w:rPr>
      </w:pPr>
      <w:r w:rsidRPr="001F67A8">
        <w:rPr>
          <w:lang w:val="en-GB"/>
        </w:rPr>
        <w:t>Keywords</w:t>
      </w:r>
    </w:p>
    <w:p w14:paraId="3DFA552C" w14:textId="6A142331" w:rsidR="000E03E5" w:rsidRDefault="00542312" w:rsidP="00DE1748">
      <w:pPr>
        <w:rPr>
          <w:lang w:val="en-US"/>
        </w:rPr>
      </w:pPr>
      <w:r>
        <w:t xml:space="preserve">Websites; Taekwondo, team website; ReactJS; </w:t>
      </w:r>
      <w:r w:rsidR="00AD4925">
        <w:t xml:space="preserve">Tailwind </w:t>
      </w:r>
      <w:r>
        <w:t>CSS; NodeJS; MySQL</w:t>
      </w:r>
      <w:r w:rsidR="000E03E5">
        <w:rPr>
          <w:lang w:val="en-US"/>
        </w:rPr>
        <w:br w:type="page"/>
      </w:r>
    </w:p>
    <w:p w14:paraId="47A24A35" w14:textId="493132DB" w:rsidR="000E03E5" w:rsidRDefault="000E03E5" w:rsidP="00DE1748">
      <w:pPr>
        <w:spacing w:after="180"/>
      </w:pPr>
      <w:r>
        <w:lastRenderedPageBreak/>
        <w:t xml:space="preserve">Prohlašuji, že předložená </w:t>
      </w:r>
      <w:sdt>
        <w:sdtPr>
          <w:id w:val="-1537810502"/>
          <w:placeholder>
            <w:docPart w:val="61E1FE774B1742FDBA5B651C5BCE3789"/>
          </w:placeholder>
          <w:dropDownList>
            <w:listItem w:value="Zvolte položku."/>
            <w:listItem w:displayText="bakalářská" w:value="bakalářská"/>
            <w:listItem w:displayText="diplomová" w:value="diplomová"/>
          </w:dropDownList>
        </w:sdtPr>
        <w:sdtContent>
          <w:r w:rsidR="00B76A1F">
            <w:t>bakalářská</w:t>
          </w:r>
        </w:sdtContent>
      </w:sdt>
      <w:r>
        <w:t xml:space="preserve"> práce je původní a zpracoval/a jsem ji samostatně. Prohlašuji, že citace použitých pramenů je úplná, že jsem v práci neporušil/a autorská práva (ve smyslu zákona č. 121/2000 Sb., o právu autorském, o právech souvisejících s právem autorským a o změně některých zákonů, v platném znění, dále též „</w:t>
      </w:r>
      <w:r>
        <w:rPr>
          <w:b/>
          <w:bCs/>
        </w:rPr>
        <w:t>AZ</w:t>
      </w:r>
      <w:r>
        <w:t xml:space="preserve">“). </w:t>
      </w:r>
    </w:p>
    <w:p w14:paraId="3805A933" w14:textId="5AB08F70" w:rsidR="000E03E5" w:rsidRDefault="000E03E5" w:rsidP="00DE1748">
      <w:pPr>
        <w:spacing w:after="180"/>
        <w:rPr>
          <w:szCs w:val="28"/>
        </w:rPr>
      </w:pPr>
      <w:r>
        <w:rPr>
          <w:szCs w:val="28"/>
        </w:rPr>
        <w:t xml:space="preserve">Byl/a jsem seznámen/a s tím, že na mou </w:t>
      </w:r>
      <w:sdt>
        <w:sdtPr>
          <w:id w:val="1755090882"/>
          <w:placeholder>
            <w:docPart w:val="235FF27C26BA44448A4F15C9A05B3907"/>
          </w:placeholder>
          <w:dropDownList>
            <w:listItem w:value="Zvolte položku"/>
            <w:listItem w:displayText="bakalářskou" w:value="bakalářskou"/>
            <w:listItem w:displayText="diplomovou" w:value="diplomovou"/>
          </w:dropDownList>
        </w:sdtPr>
        <w:sdtContent>
          <w:r w:rsidR="00B76A1F">
            <w:t>bakalářskou</w:t>
          </w:r>
        </w:sdtContent>
      </w:sdt>
      <w:r>
        <w:t xml:space="preserve"> </w:t>
      </w:r>
      <w:r>
        <w:rPr>
          <w:szCs w:val="28"/>
        </w:rPr>
        <w:t xml:space="preserve">práci se plně vztahuje </w:t>
      </w:r>
      <w:r>
        <w:rPr>
          <w:b/>
          <w:bCs/>
          <w:szCs w:val="28"/>
        </w:rPr>
        <w:t>AZ</w:t>
      </w:r>
      <w:r>
        <w:rPr>
          <w:szCs w:val="28"/>
        </w:rPr>
        <w:t>, zejména § 60 (školní dílo).</w:t>
      </w:r>
    </w:p>
    <w:p w14:paraId="4C38CA1D" w14:textId="77777777" w:rsidR="000E03E5" w:rsidRDefault="000E03E5" w:rsidP="00DE1748">
      <w:pPr>
        <w:spacing w:after="180"/>
      </w:pPr>
      <w:r>
        <w:t xml:space="preserve">Podle § 47b zákona o vysokých školách souhlasím se zveřejněním své práce podle </w:t>
      </w:r>
      <w:r w:rsidR="008908C9" w:rsidRPr="008908C9">
        <w:t>Směrnice pro vedení, vypracování a zveřejňování závěrečných prací na VŠPJ</w:t>
      </w:r>
      <w:r>
        <w:t>, a to bez ohledu na výsledek obhajoby.</w:t>
      </w:r>
    </w:p>
    <w:p w14:paraId="39AEAA67" w14:textId="6F8390BF" w:rsidR="000E03E5" w:rsidRDefault="000E03E5" w:rsidP="00DE1748">
      <w:pPr>
        <w:spacing w:after="180"/>
        <w:rPr>
          <w:szCs w:val="28"/>
        </w:rPr>
      </w:pPr>
      <w:r>
        <w:rPr>
          <w:szCs w:val="28"/>
        </w:rPr>
        <w:t xml:space="preserve">Beru na vědomí, že VŠPJ má právo na uzavření licenční smlouvy o užití mé </w:t>
      </w:r>
      <w:sdt>
        <w:sdtPr>
          <w:id w:val="-2035495134"/>
          <w:placeholder>
            <w:docPart w:val="BBE265D689FF4B25A9C1090EC3D9AF3D"/>
          </w:placeholder>
          <w:dropDownList>
            <w:listItem w:value="Zvolte položku."/>
            <w:listItem w:displayText="bakalářské" w:value="bakalářské"/>
            <w:listItem w:displayText="diplomové" w:value="diplomové"/>
          </w:dropDownList>
        </w:sdtPr>
        <w:sdtContent>
          <w:r w:rsidR="00B76A1F">
            <w:t>bakalářské</w:t>
          </w:r>
        </w:sdtContent>
      </w:sdt>
      <w:r>
        <w:rPr>
          <w:szCs w:val="28"/>
        </w:rPr>
        <w:t xml:space="preserve"> práce a prohlašuji, že </w:t>
      </w:r>
      <w:r>
        <w:rPr>
          <w:b/>
          <w:bCs/>
          <w:spacing w:val="50"/>
        </w:rPr>
        <w:t>souhlasím</w:t>
      </w:r>
      <w:r>
        <w:rPr>
          <w:b/>
          <w:bCs/>
          <w:szCs w:val="28"/>
        </w:rPr>
        <w:t xml:space="preserve"> </w:t>
      </w:r>
      <w:r>
        <w:rPr>
          <w:szCs w:val="28"/>
        </w:rPr>
        <w:t xml:space="preserve">s případným užitím mé </w:t>
      </w:r>
      <w:sdt>
        <w:sdtPr>
          <w:id w:val="-664163790"/>
          <w:placeholder>
            <w:docPart w:val="B0A0D4A52EF745D9966A366AC6371F24"/>
          </w:placeholder>
          <w:dropDownList>
            <w:listItem w:value="Zvolte položku"/>
            <w:listItem w:displayText="bakalářské" w:value="bakalářské"/>
            <w:listItem w:displayText="diplomové" w:value="diplomové"/>
          </w:dropDownList>
        </w:sdtPr>
        <w:sdtContent>
          <w:r w:rsidR="00B76A1F">
            <w:t>bakalářské</w:t>
          </w:r>
        </w:sdtContent>
      </w:sdt>
      <w:r>
        <w:t xml:space="preserve"> </w:t>
      </w:r>
      <w:r>
        <w:rPr>
          <w:szCs w:val="28"/>
        </w:rPr>
        <w:t>práce (prodej, zapůjčení apod.).</w:t>
      </w:r>
    </w:p>
    <w:p w14:paraId="7CCC1286" w14:textId="44EB9773" w:rsidR="000E03E5" w:rsidRDefault="000E03E5" w:rsidP="00DE1748">
      <w:pPr>
        <w:spacing w:after="180"/>
        <w:rPr>
          <w:szCs w:val="28"/>
        </w:rPr>
      </w:pPr>
      <w:r>
        <w:rPr>
          <w:szCs w:val="28"/>
        </w:rPr>
        <w:t xml:space="preserve">Jsem si vědom/a toho, že užít své </w:t>
      </w:r>
      <w:sdt>
        <w:sdtPr>
          <w:id w:val="1093289508"/>
          <w:placeholder>
            <w:docPart w:val="ADD3DDFD027E4E28A9DE4133F35BC56B"/>
          </w:placeholder>
          <w:dropDownList>
            <w:listItem w:value="Zvolte položku."/>
            <w:listItem w:displayText="bakalářské" w:value="bakalářské"/>
            <w:listItem w:displayText="diplomové" w:value="diplomové"/>
          </w:dropDownList>
        </w:sdtPr>
        <w:sdtContent>
          <w:r w:rsidR="00B76A1F">
            <w:t>bakalářské</w:t>
          </w:r>
        </w:sdtContent>
      </w:sdt>
      <w:r>
        <w:t xml:space="preserve"> </w:t>
      </w:r>
      <w:r>
        <w:rPr>
          <w:szCs w:val="28"/>
        </w:rPr>
        <w:t>práce či poskytnout licenci k jejímu využití mohu jen se souhlasem VŠPJ, která má právo ode mě požadovat přiměřený příspěvek na úhradu nákladů, vynaložených vysokou školou na vytvoření díla (až do jejich skutečné výše), z výdělku dosaženého v souvislosti s užitím díla či poskytnutím licence.</w:t>
      </w:r>
    </w:p>
    <w:p w14:paraId="3BEF881B" w14:textId="77777777" w:rsidR="000E03E5" w:rsidRDefault="000E03E5" w:rsidP="00DE1748">
      <w:pPr>
        <w:spacing w:after="180"/>
      </w:pPr>
      <w:r>
        <w:t xml:space="preserve">V Jihlavě dne </w:t>
      </w:r>
      <w:sdt>
        <w:sdtPr>
          <w:id w:val="1079481508"/>
          <w:placeholder>
            <w:docPart w:val="60FBE7C8F0194B14ABA29886BC5501D5"/>
          </w:placeholder>
          <w:showingPlcHdr/>
          <w:date>
            <w:dateFormat w:val="d. MMMM yyyy"/>
            <w:lid w:val="cs-CZ"/>
            <w:storeMappedDataAs w:val="dateTime"/>
            <w:calendar w:val="gregorian"/>
          </w:date>
        </w:sdtPr>
        <w:sdtContent>
          <w:r w:rsidRPr="008D0D11">
            <w:rPr>
              <w:rStyle w:val="Zstupntext"/>
            </w:rPr>
            <w:t>Klikněte nebo klepněte sem a zadejte datum.</w:t>
          </w:r>
        </w:sdtContent>
      </w:sdt>
    </w:p>
    <w:p w14:paraId="6F453D29" w14:textId="77777777" w:rsidR="000E03E5" w:rsidRDefault="000E03E5" w:rsidP="00DE1748">
      <w:pPr>
        <w:spacing w:after="180"/>
      </w:pPr>
    </w:p>
    <w:p w14:paraId="4E48476D" w14:textId="77777777" w:rsidR="000E03E5" w:rsidRDefault="000E03E5" w:rsidP="00DE1748">
      <w:pPr>
        <w:spacing w:after="180"/>
      </w:pPr>
    </w:p>
    <w:p w14:paraId="45E9126A" w14:textId="77777777" w:rsidR="000E03E5" w:rsidRDefault="000E03E5" w:rsidP="00DE1748">
      <w:pPr>
        <w:spacing w:after="180"/>
        <w:ind w:left="5529"/>
        <w:jc w:val="center"/>
      </w:pPr>
    </w:p>
    <w:p w14:paraId="197442FA" w14:textId="77777777" w:rsidR="000E03E5" w:rsidRDefault="000E03E5" w:rsidP="00DE1748">
      <w:pPr>
        <w:spacing w:after="180"/>
        <w:ind w:left="5529"/>
        <w:jc w:val="center"/>
      </w:pPr>
    </w:p>
    <w:p w14:paraId="1C3A3BD3" w14:textId="77777777" w:rsidR="000E03E5" w:rsidRDefault="000E03E5" w:rsidP="00DE1748">
      <w:pPr>
        <w:spacing w:after="180"/>
        <w:ind w:left="4536"/>
        <w:jc w:val="center"/>
      </w:pPr>
      <w:r>
        <w:t>…………………………………….</w:t>
      </w:r>
    </w:p>
    <w:p w14:paraId="0115E0AD" w14:textId="77777777" w:rsidR="000E03E5" w:rsidRDefault="000E03E5" w:rsidP="00DE1748">
      <w:pPr>
        <w:spacing w:after="180"/>
        <w:ind w:left="4536"/>
        <w:jc w:val="center"/>
      </w:pPr>
      <w:r w:rsidRPr="00024CD2">
        <w:t>Podpis</w:t>
      </w:r>
      <w:r>
        <w:t xml:space="preserve"> studenta/ky</w:t>
      </w:r>
    </w:p>
    <w:p w14:paraId="3F590A37" w14:textId="77777777" w:rsidR="00074102" w:rsidRDefault="00074102" w:rsidP="00DE1748">
      <w:pPr>
        <w:spacing w:after="180"/>
        <w:sectPr w:rsidR="00074102" w:rsidSect="0068156B">
          <w:footerReference w:type="default" r:id="rId12"/>
          <w:pgSz w:w="11906" w:h="16838"/>
          <w:pgMar w:top="1418" w:right="1418" w:bottom="1418" w:left="1985" w:header="709" w:footer="709" w:gutter="0"/>
          <w:cols w:space="708"/>
          <w:docGrid w:linePitch="360"/>
        </w:sectPr>
      </w:pPr>
    </w:p>
    <w:p w14:paraId="55E9B0C1" w14:textId="77777777" w:rsidR="000E03E5" w:rsidRDefault="000E03E5" w:rsidP="00DE1748">
      <w:pPr>
        <w:spacing w:after="180"/>
      </w:pPr>
    </w:p>
    <w:p w14:paraId="5C302CA0" w14:textId="3959BF20" w:rsidR="004A376C" w:rsidRPr="004A376C" w:rsidRDefault="000E03E5" w:rsidP="004A376C">
      <w:pPr>
        <w:pStyle w:val="Nzev"/>
      </w:pPr>
      <w:r w:rsidRPr="00F97E55">
        <w:t>Poděkování</w:t>
      </w:r>
    </w:p>
    <w:p w14:paraId="77BEB00E" w14:textId="0E2E3B2E" w:rsidR="004A376C" w:rsidRPr="004A376C" w:rsidRDefault="004A376C" w:rsidP="004A376C">
      <w:pPr>
        <w:rPr>
          <w:i/>
        </w:rPr>
        <w:sectPr w:rsidR="004A376C" w:rsidRPr="004A376C" w:rsidSect="00A4467C">
          <w:pgSz w:w="11906" w:h="16838"/>
          <w:pgMar w:top="1418" w:right="1418" w:bottom="1418" w:left="1985" w:header="709" w:footer="709" w:gutter="0"/>
          <w:cols w:space="708"/>
          <w:vAlign w:val="bottom"/>
          <w:docGrid w:linePitch="360"/>
        </w:sectPr>
      </w:pPr>
      <w:r>
        <w:rPr>
          <w:i/>
        </w:rPr>
        <w:t>Rád bych poděkova</w:t>
      </w:r>
      <w:r w:rsidR="00552984">
        <w:rPr>
          <w:i/>
        </w:rPr>
        <w:t xml:space="preserve">l vedoucímu mé bakalářské práce Mgr. Hana Vojáčková, Ph.D. za odborné vedení, cenné rady a konstruktivní připomínky které mi pomohly při vypracovávání mé bakalářské práce. Dále bych chtěl poděkovat mé rodině za podporu a </w:t>
      </w:r>
      <w:r w:rsidR="00831663">
        <w:rPr>
          <w:i/>
        </w:rPr>
        <w:t>trpělivost</w:t>
      </w:r>
      <w:r w:rsidR="00552984">
        <w:rPr>
          <w:i/>
        </w:rPr>
        <w:t>.</w:t>
      </w:r>
    </w:p>
    <w:p w14:paraId="6974F85A" w14:textId="77777777" w:rsidR="00F55569" w:rsidRPr="00F97E55" w:rsidRDefault="00F55569" w:rsidP="00F97E55">
      <w:pPr>
        <w:pStyle w:val="Nzev"/>
      </w:pPr>
      <w:r w:rsidRPr="00F97E55">
        <w:lastRenderedPageBreak/>
        <w:t>Obsah</w:t>
      </w:r>
    </w:p>
    <w:p w14:paraId="275D493C" w14:textId="2159A329" w:rsidR="00AD4925" w:rsidRDefault="007472DF">
      <w:pPr>
        <w:pStyle w:val="Obsah1"/>
        <w:tabs>
          <w:tab w:val="right" w:leader="dot" w:pos="8493"/>
        </w:tabs>
        <w:rPr>
          <w:rFonts w:eastAsiaTheme="minorEastAsia"/>
          <w:b w:val="0"/>
          <w:noProof/>
          <w:kern w:val="2"/>
          <w:sz w:val="24"/>
          <w:szCs w:val="24"/>
          <w:lang w:eastAsia="cs-CZ"/>
          <w14:ligatures w14:val="standardContextual"/>
        </w:rPr>
      </w:pPr>
      <w:r>
        <w:fldChar w:fldCharType="begin"/>
      </w:r>
      <w:r>
        <w:instrText xml:space="preserve"> TOC \o "1-2" \h \z \u </w:instrText>
      </w:r>
      <w:r>
        <w:fldChar w:fldCharType="separate"/>
      </w:r>
      <w:hyperlink w:anchor="_Toc226373068" w:history="1">
        <w:r w:rsidR="00AD4925" w:rsidRPr="00095E19">
          <w:rPr>
            <w:rStyle w:val="Hypertextovodkaz"/>
            <w:noProof/>
          </w:rPr>
          <w:t>Seznam obrázků</w:t>
        </w:r>
        <w:r w:rsidR="00AD4925">
          <w:rPr>
            <w:noProof/>
            <w:webHidden/>
          </w:rPr>
          <w:tab/>
        </w:r>
        <w:r w:rsidR="00AD4925">
          <w:rPr>
            <w:noProof/>
            <w:webHidden/>
          </w:rPr>
          <w:fldChar w:fldCharType="begin"/>
        </w:r>
        <w:r w:rsidR="00AD4925">
          <w:rPr>
            <w:noProof/>
            <w:webHidden/>
          </w:rPr>
          <w:instrText xml:space="preserve"> PAGEREF _Toc226373068 \h </w:instrText>
        </w:r>
        <w:r w:rsidR="00AD4925">
          <w:rPr>
            <w:noProof/>
            <w:webHidden/>
          </w:rPr>
        </w:r>
        <w:r w:rsidR="00AD4925">
          <w:rPr>
            <w:noProof/>
            <w:webHidden/>
          </w:rPr>
          <w:fldChar w:fldCharType="separate"/>
        </w:r>
        <w:r w:rsidR="00AD4925">
          <w:rPr>
            <w:noProof/>
            <w:webHidden/>
          </w:rPr>
          <w:t>7</w:t>
        </w:r>
        <w:r w:rsidR="00AD4925">
          <w:rPr>
            <w:noProof/>
            <w:webHidden/>
          </w:rPr>
          <w:fldChar w:fldCharType="end"/>
        </w:r>
      </w:hyperlink>
    </w:p>
    <w:p w14:paraId="40CF4974" w14:textId="395C22EC" w:rsidR="00AD4925" w:rsidRDefault="00AD4925">
      <w:pPr>
        <w:pStyle w:val="Obsah1"/>
        <w:tabs>
          <w:tab w:val="right" w:leader="dot" w:pos="8493"/>
        </w:tabs>
        <w:rPr>
          <w:rFonts w:eastAsiaTheme="minorEastAsia"/>
          <w:b w:val="0"/>
          <w:noProof/>
          <w:kern w:val="2"/>
          <w:sz w:val="24"/>
          <w:szCs w:val="24"/>
          <w:lang w:eastAsia="cs-CZ"/>
          <w14:ligatures w14:val="standardContextual"/>
        </w:rPr>
      </w:pPr>
      <w:hyperlink w:anchor="_Toc226373069" w:history="1">
        <w:r w:rsidRPr="00095E19">
          <w:rPr>
            <w:rStyle w:val="Hypertextovodkaz"/>
            <w:noProof/>
          </w:rPr>
          <w:t>Seznam zkratek</w:t>
        </w:r>
        <w:r>
          <w:rPr>
            <w:noProof/>
            <w:webHidden/>
          </w:rPr>
          <w:tab/>
        </w:r>
        <w:r>
          <w:rPr>
            <w:noProof/>
            <w:webHidden/>
          </w:rPr>
          <w:fldChar w:fldCharType="begin"/>
        </w:r>
        <w:r>
          <w:rPr>
            <w:noProof/>
            <w:webHidden/>
          </w:rPr>
          <w:instrText xml:space="preserve"> PAGEREF _Toc226373069 \h </w:instrText>
        </w:r>
        <w:r>
          <w:rPr>
            <w:noProof/>
            <w:webHidden/>
          </w:rPr>
        </w:r>
        <w:r>
          <w:rPr>
            <w:noProof/>
            <w:webHidden/>
          </w:rPr>
          <w:fldChar w:fldCharType="separate"/>
        </w:r>
        <w:r>
          <w:rPr>
            <w:noProof/>
            <w:webHidden/>
          </w:rPr>
          <w:t>8</w:t>
        </w:r>
        <w:r>
          <w:rPr>
            <w:noProof/>
            <w:webHidden/>
          </w:rPr>
          <w:fldChar w:fldCharType="end"/>
        </w:r>
      </w:hyperlink>
    </w:p>
    <w:p w14:paraId="6B41CBFE" w14:textId="0F670FE8" w:rsidR="00AD4925" w:rsidRDefault="00AD4925">
      <w:pPr>
        <w:pStyle w:val="Obsah1"/>
        <w:tabs>
          <w:tab w:val="right" w:leader="dot" w:pos="8493"/>
        </w:tabs>
        <w:rPr>
          <w:rFonts w:eastAsiaTheme="minorEastAsia"/>
          <w:b w:val="0"/>
          <w:noProof/>
          <w:kern w:val="2"/>
          <w:sz w:val="24"/>
          <w:szCs w:val="24"/>
          <w:lang w:eastAsia="cs-CZ"/>
          <w14:ligatures w14:val="standardContextual"/>
        </w:rPr>
      </w:pPr>
      <w:hyperlink w:anchor="_Toc226373070" w:history="1">
        <w:r w:rsidRPr="00095E19">
          <w:rPr>
            <w:rStyle w:val="Hypertextovodkaz"/>
            <w:noProof/>
          </w:rPr>
          <w:t>Úvod</w:t>
        </w:r>
        <w:r>
          <w:rPr>
            <w:noProof/>
            <w:webHidden/>
          </w:rPr>
          <w:tab/>
        </w:r>
        <w:r>
          <w:rPr>
            <w:noProof/>
            <w:webHidden/>
          </w:rPr>
          <w:fldChar w:fldCharType="begin"/>
        </w:r>
        <w:r>
          <w:rPr>
            <w:noProof/>
            <w:webHidden/>
          </w:rPr>
          <w:instrText xml:space="preserve"> PAGEREF _Toc226373070 \h </w:instrText>
        </w:r>
        <w:r>
          <w:rPr>
            <w:noProof/>
            <w:webHidden/>
          </w:rPr>
        </w:r>
        <w:r>
          <w:rPr>
            <w:noProof/>
            <w:webHidden/>
          </w:rPr>
          <w:fldChar w:fldCharType="separate"/>
        </w:r>
        <w:r>
          <w:rPr>
            <w:noProof/>
            <w:webHidden/>
          </w:rPr>
          <w:t>9</w:t>
        </w:r>
        <w:r>
          <w:rPr>
            <w:noProof/>
            <w:webHidden/>
          </w:rPr>
          <w:fldChar w:fldCharType="end"/>
        </w:r>
      </w:hyperlink>
    </w:p>
    <w:p w14:paraId="563BBBD8" w14:textId="66F01C0F" w:rsidR="00AD4925" w:rsidRDefault="00AD4925">
      <w:pPr>
        <w:pStyle w:val="Obsah1"/>
        <w:tabs>
          <w:tab w:val="left" w:pos="440"/>
          <w:tab w:val="right" w:leader="dot" w:pos="8493"/>
        </w:tabs>
        <w:rPr>
          <w:rFonts w:eastAsiaTheme="minorEastAsia"/>
          <w:b w:val="0"/>
          <w:noProof/>
          <w:kern w:val="2"/>
          <w:sz w:val="24"/>
          <w:szCs w:val="24"/>
          <w:lang w:eastAsia="cs-CZ"/>
          <w14:ligatures w14:val="standardContextual"/>
        </w:rPr>
      </w:pPr>
      <w:hyperlink w:anchor="_Toc226373071" w:history="1">
        <w:r w:rsidRPr="00095E19">
          <w:rPr>
            <w:rStyle w:val="Hypertextovodkaz"/>
            <w:noProof/>
          </w:rPr>
          <w:t>1</w:t>
        </w:r>
        <w:r>
          <w:rPr>
            <w:rFonts w:eastAsiaTheme="minorEastAsia"/>
            <w:b w:val="0"/>
            <w:noProof/>
            <w:kern w:val="2"/>
            <w:sz w:val="24"/>
            <w:szCs w:val="24"/>
            <w:lang w:eastAsia="cs-CZ"/>
            <w14:ligatures w14:val="standardContextual"/>
          </w:rPr>
          <w:tab/>
        </w:r>
        <w:r w:rsidRPr="00095E19">
          <w:rPr>
            <w:rStyle w:val="Hypertextovodkaz"/>
            <w:noProof/>
          </w:rPr>
          <w:t>Komunikace se zákazníkem</w:t>
        </w:r>
        <w:r>
          <w:rPr>
            <w:noProof/>
            <w:webHidden/>
          </w:rPr>
          <w:tab/>
        </w:r>
        <w:r>
          <w:rPr>
            <w:noProof/>
            <w:webHidden/>
          </w:rPr>
          <w:fldChar w:fldCharType="begin"/>
        </w:r>
        <w:r>
          <w:rPr>
            <w:noProof/>
            <w:webHidden/>
          </w:rPr>
          <w:instrText xml:space="preserve"> PAGEREF _Toc226373071 \h </w:instrText>
        </w:r>
        <w:r>
          <w:rPr>
            <w:noProof/>
            <w:webHidden/>
          </w:rPr>
        </w:r>
        <w:r>
          <w:rPr>
            <w:noProof/>
            <w:webHidden/>
          </w:rPr>
          <w:fldChar w:fldCharType="separate"/>
        </w:r>
        <w:r>
          <w:rPr>
            <w:noProof/>
            <w:webHidden/>
          </w:rPr>
          <w:t>10</w:t>
        </w:r>
        <w:r>
          <w:rPr>
            <w:noProof/>
            <w:webHidden/>
          </w:rPr>
          <w:fldChar w:fldCharType="end"/>
        </w:r>
      </w:hyperlink>
    </w:p>
    <w:p w14:paraId="4CA22EF3" w14:textId="2BFCD135"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2" w:history="1">
        <w:r w:rsidRPr="00095E19">
          <w:rPr>
            <w:rStyle w:val="Hypertextovodkaz"/>
            <w:noProof/>
          </w:rPr>
          <w:t>1.1</w:t>
        </w:r>
        <w:r>
          <w:rPr>
            <w:rFonts w:eastAsiaTheme="minorEastAsia"/>
            <w:noProof/>
            <w:kern w:val="2"/>
            <w:sz w:val="24"/>
            <w:szCs w:val="24"/>
            <w:lang w:eastAsia="cs-CZ"/>
            <w14:ligatures w14:val="standardContextual"/>
          </w:rPr>
          <w:tab/>
        </w:r>
        <w:r w:rsidRPr="00095E19">
          <w:rPr>
            <w:rStyle w:val="Hypertextovodkaz"/>
            <w:noProof/>
          </w:rPr>
          <w:t>Stanovení požadovaných funkcí</w:t>
        </w:r>
        <w:r>
          <w:rPr>
            <w:noProof/>
            <w:webHidden/>
          </w:rPr>
          <w:tab/>
        </w:r>
        <w:r>
          <w:rPr>
            <w:noProof/>
            <w:webHidden/>
          </w:rPr>
          <w:fldChar w:fldCharType="begin"/>
        </w:r>
        <w:r>
          <w:rPr>
            <w:noProof/>
            <w:webHidden/>
          </w:rPr>
          <w:instrText xml:space="preserve"> PAGEREF _Toc226373072 \h </w:instrText>
        </w:r>
        <w:r>
          <w:rPr>
            <w:noProof/>
            <w:webHidden/>
          </w:rPr>
        </w:r>
        <w:r>
          <w:rPr>
            <w:noProof/>
            <w:webHidden/>
          </w:rPr>
          <w:fldChar w:fldCharType="separate"/>
        </w:r>
        <w:r>
          <w:rPr>
            <w:noProof/>
            <w:webHidden/>
          </w:rPr>
          <w:t>10</w:t>
        </w:r>
        <w:r>
          <w:rPr>
            <w:noProof/>
            <w:webHidden/>
          </w:rPr>
          <w:fldChar w:fldCharType="end"/>
        </w:r>
      </w:hyperlink>
    </w:p>
    <w:p w14:paraId="04F0062F" w14:textId="23852550"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3" w:history="1">
        <w:r w:rsidRPr="00095E19">
          <w:rPr>
            <w:rStyle w:val="Hypertextovodkaz"/>
            <w:noProof/>
          </w:rPr>
          <w:t>1.2</w:t>
        </w:r>
        <w:r>
          <w:rPr>
            <w:rFonts w:eastAsiaTheme="minorEastAsia"/>
            <w:noProof/>
            <w:kern w:val="2"/>
            <w:sz w:val="24"/>
            <w:szCs w:val="24"/>
            <w:lang w:eastAsia="cs-CZ"/>
            <w14:ligatures w14:val="standardContextual"/>
          </w:rPr>
          <w:tab/>
        </w:r>
        <w:r w:rsidRPr="00095E19">
          <w:rPr>
            <w:rStyle w:val="Hypertextovodkaz"/>
            <w:noProof/>
          </w:rPr>
          <w:t>Návrh grafického designu</w:t>
        </w:r>
        <w:r>
          <w:rPr>
            <w:noProof/>
            <w:webHidden/>
          </w:rPr>
          <w:tab/>
        </w:r>
        <w:r>
          <w:rPr>
            <w:noProof/>
            <w:webHidden/>
          </w:rPr>
          <w:fldChar w:fldCharType="begin"/>
        </w:r>
        <w:r>
          <w:rPr>
            <w:noProof/>
            <w:webHidden/>
          </w:rPr>
          <w:instrText xml:space="preserve"> PAGEREF _Toc226373073 \h </w:instrText>
        </w:r>
        <w:r>
          <w:rPr>
            <w:noProof/>
            <w:webHidden/>
          </w:rPr>
        </w:r>
        <w:r>
          <w:rPr>
            <w:noProof/>
            <w:webHidden/>
          </w:rPr>
          <w:fldChar w:fldCharType="separate"/>
        </w:r>
        <w:r>
          <w:rPr>
            <w:noProof/>
            <w:webHidden/>
          </w:rPr>
          <w:t>10</w:t>
        </w:r>
        <w:r>
          <w:rPr>
            <w:noProof/>
            <w:webHidden/>
          </w:rPr>
          <w:fldChar w:fldCharType="end"/>
        </w:r>
      </w:hyperlink>
    </w:p>
    <w:p w14:paraId="0729EDC1" w14:textId="6808FD52" w:rsidR="00AD4925" w:rsidRDefault="00AD4925">
      <w:pPr>
        <w:pStyle w:val="Obsah1"/>
        <w:tabs>
          <w:tab w:val="left" w:pos="440"/>
          <w:tab w:val="right" w:leader="dot" w:pos="8493"/>
        </w:tabs>
        <w:rPr>
          <w:rFonts w:eastAsiaTheme="minorEastAsia"/>
          <w:b w:val="0"/>
          <w:noProof/>
          <w:kern w:val="2"/>
          <w:sz w:val="24"/>
          <w:szCs w:val="24"/>
          <w:lang w:eastAsia="cs-CZ"/>
          <w14:ligatures w14:val="standardContextual"/>
        </w:rPr>
      </w:pPr>
      <w:hyperlink w:anchor="_Toc226373074" w:history="1">
        <w:r w:rsidRPr="00095E19">
          <w:rPr>
            <w:rStyle w:val="Hypertextovodkaz"/>
            <w:noProof/>
          </w:rPr>
          <w:t>2</w:t>
        </w:r>
        <w:r>
          <w:rPr>
            <w:rFonts w:eastAsiaTheme="minorEastAsia"/>
            <w:b w:val="0"/>
            <w:noProof/>
            <w:kern w:val="2"/>
            <w:sz w:val="24"/>
            <w:szCs w:val="24"/>
            <w:lang w:eastAsia="cs-CZ"/>
            <w14:ligatures w14:val="standardContextual"/>
          </w:rPr>
          <w:tab/>
        </w:r>
        <w:r w:rsidRPr="00095E19">
          <w:rPr>
            <w:rStyle w:val="Hypertextovodkaz"/>
            <w:noProof/>
          </w:rPr>
          <w:t>Teoretická východiska</w:t>
        </w:r>
        <w:r>
          <w:rPr>
            <w:noProof/>
            <w:webHidden/>
          </w:rPr>
          <w:tab/>
        </w:r>
        <w:r>
          <w:rPr>
            <w:noProof/>
            <w:webHidden/>
          </w:rPr>
          <w:fldChar w:fldCharType="begin"/>
        </w:r>
        <w:r>
          <w:rPr>
            <w:noProof/>
            <w:webHidden/>
          </w:rPr>
          <w:instrText xml:space="preserve"> PAGEREF _Toc226373074 \h </w:instrText>
        </w:r>
        <w:r>
          <w:rPr>
            <w:noProof/>
            <w:webHidden/>
          </w:rPr>
        </w:r>
        <w:r>
          <w:rPr>
            <w:noProof/>
            <w:webHidden/>
          </w:rPr>
          <w:fldChar w:fldCharType="separate"/>
        </w:r>
        <w:r>
          <w:rPr>
            <w:noProof/>
            <w:webHidden/>
          </w:rPr>
          <w:t>11</w:t>
        </w:r>
        <w:r>
          <w:rPr>
            <w:noProof/>
            <w:webHidden/>
          </w:rPr>
          <w:fldChar w:fldCharType="end"/>
        </w:r>
      </w:hyperlink>
    </w:p>
    <w:p w14:paraId="6E92ACD3" w14:textId="45B7727C"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5" w:history="1">
        <w:r w:rsidRPr="00095E19">
          <w:rPr>
            <w:rStyle w:val="Hypertextovodkaz"/>
            <w:noProof/>
          </w:rPr>
          <w:t>2.1</w:t>
        </w:r>
        <w:r>
          <w:rPr>
            <w:rFonts w:eastAsiaTheme="minorEastAsia"/>
            <w:noProof/>
            <w:kern w:val="2"/>
            <w:sz w:val="24"/>
            <w:szCs w:val="24"/>
            <w:lang w:eastAsia="cs-CZ"/>
            <w14:ligatures w14:val="standardContextual"/>
          </w:rPr>
          <w:tab/>
        </w:r>
        <w:r w:rsidRPr="00095E19">
          <w:rPr>
            <w:rStyle w:val="Hypertextovodkaz"/>
            <w:noProof/>
          </w:rPr>
          <w:t>Co to je Taekwondo</w:t>
        </w:r>
        <w:r>
          <w:rPr>
            <w:noProof/>
            <w:webHidden/>
          </w:rPr>
          <w:tab/>
        </w:r>
        <w:r>
          <w:rPr>
            <w:noProof/>
            <w:webHidden/>
          </w:rPr>
          <w:fldChar w:fldCharType="begin"/>
        </w:r>
        <w:r>
          <w:rPr>
            <w:noProof/>
            <w:webHidden/>
          </w:rPr>
          <w:instrText xml:space="preserve"> PAGEREF _Toc226373075 \h </w:instrText>
        </w:r>
        <w:r>
          <w:rPr>
            <w:noProof/>
            <w:webHidden/>
          </w:rPr>
        </w:r>
        <w:r>
          <w:rPr>
            <w:noProof/>
            <w:webHidden/>
          </w:rPr>
          <w:fldChar w:fldCharType="separate"/>
        </w:r>
        <w:r>
          <w:rPr>
            <w:noProof/>
            <w:webHidden/>
          </w:rPr>
          <w:t>11</w:t>
        </w:r>
        <w:r>
          <w:rPr>
            <w:noProof/>
            <w:webHidden/>
          </w:rPr>
          <w:fldChar w:fldCharType="end"/>
        </w:r>
      </w:hyperlink>
    </w:p>
    <w:p w14:paraId="0BFCFED6" w14:textId="5A204E23"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6" w:history="1">
        <w:r w:rsidRPr="00095E19">
          <w:rPr>
            <w:rStyle w:val="Hypertextovodkaz"/>
            <w:noProof/>
          </w:rPr>
          <w:t>2.2</w:t>
        </w:r>
        <w:r>
          <w:rPr>
            <w:rFonts w:eastAsiaTheme="minorEastAsia"/>
            <w:noProof/>
            <w:kern w:val="2"/>
            <w:sz w:val="24"/>
            <w:szCs w:val="24"/>
            <w:lang w:eastAsia="cs-CZ"/>
            <w14:ligatures w14:val="standardContextual"/>
          </w:rPr>
          <w:tab/>
        </w:r>
        <w:r w:rsidRPr="00095E19">
          <w:rPr>
            <w:rStyle w:val="Hypertextovodkaz"/>
            <w:noProof/>
          </w:rPr>
          <w:t>Úvod do problematiky webových stránek</w:t>
        </w:r>
        <w:r>
          <w:rPr>
            <w:noProof/>
            <w:webHidden/>
          </w:rPr>
          <w:tab/>
        </w:r>
        <w:r>
          <w:rPr>
            <w:noProof/>
            <w:webHidden/>
          </w:rPr>
          <w:fldChar w:fldCharType="begin"/>
        </w:r>
        <w:r>
          <w:rPr>
            <w:noProof/>
            <w:webHidden/>
          </w:rPr>
          <w:instrText xml:space="preserve"> PAGEREF _Toc226373076 \h </w:instrText>
        </w:r>
        <w:r>
          <w:rPr>
            <w:noProof/>
            <w:webHidden/>
          </w:rPr>
        </w:r>
        <w:r>
          <w:rPr>
            <w:noProof/>
            <w:webHidden/>
          </w:rPr>
          <w:fldChar w:fldCharType="separate"/>
        </w:r>
        <w:r>
          <w:rPr>
            <w:noProof/>
            <w:webHidden/>
          </w:rPr>
          <w:t>11</w:t>
        </w:r>
        <w:r>
          <w:rPr>
            <w:noProof/>
            <w:webHidden/>
          </w:rPr>
          <w:fldChar w:fldCharType="end"/>
        </w:r>
      </w:hyperlink>
    </w:p>
    <w:p w14:paraId="03C905AD" w14:textId="6F26D008"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7" w:history="1">
        <w:r w:rsidRPr="00095E19">
          <w:rPr>
            <w:rStyle w:val="Hypertextovodkaz"/>
            <w:noProof/>
          </w:rPr>
          <w:t>2.3</w:t>
        </w:r>
        <w:r>
          <w:rPr>
            <w:rFonts w:eastAsiaTheme="minorEastAsia"/>
            <w:noProof/>
            <w:kern w:val="2"/>
            <w:sz w:val="24"/>
            <w:szCs w:val="24"/>
            <w:lang w:eastAsia="cs-CZ"/>
            <w14:ligatures w14:val="standardContextual"/>
          </w:rPr>
          <w:tab/>
        </w:r>
        <w:r w:rsidRPr="00095E19">
          <w:rPr>
            <w:rStyle w:val="Hypertextovodkaz"/>
            <w:noProof/>
          </w:rPr>
          <w:t>Definice webových stránek</w:t>
        </w:r>
        <w:r>
          <w:rPr>
            <w:noProof/>
            <w:webHidden/>
          </w:rPr>
          <w:tab/>
        </w:r>
        <w:r>
          <w:rPr>
            <w:noProof/>
            <w:webHidden/>
          </w:rPr>
          <w:fldChar w:fldCharType="begin"/>
        </w:r>
        <w:r>
          <w:rPr>
            <w:noProof/>
            <w:webHidden/>
          </w:rPr>
          <w:instrText xml:space="preserve"> PAGEREF _Toc226373077 \h </w:instrText>
        </w:r>
        <w:r>
          <w:rPr>
            <w:noProof/>
            <w:webHidden/>
          </w:rPr>
        </w:r>
        <w:r>
          <w:rPr>
            <w:noProof/>
            <w:webHidden/>
          </w:rPr>
          <w:fldChar w:fldCharType="separate"/>
        </w:r>
        <w:r>
          <w:rPr>
            <w:noProof/>
            <w:webHidden/>
          </w:rPr>
          <w:t>12</w:t>
        </w:r>
        <w:r>
          <w:rPr>
            <w:noProof/>
            <w:webHidden/>
          </w:rPr>
          <w:fldChar w:fldCharType="end"/>
        </w:r>
      </w:hyperlink>
    </w:p>
    <w:p w14:paraId="51EB7E96" w14:textId="25B8733C"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8" w:history="1">
        <w:r w:rsidRPr="00095E19">
          <w:rPr>
            <w:rStyle w:val="Hypertextovodkaz"/>
            <w:noProof/>
          </w:rPr>
          <w:t>2.4</w:t>
        </w:r>
        <w:r>
          <w:rPr>
            <w:rFonts w:eastAsiaTheme="minorEastAsia"/>
            <w:noProof/>
            <w:kern w:val="2"/>
            <w:sz w:val="24"/>
            <w:szCs w:val="24"/>
            <w:lang w:eastAsia="cs-CZ"/>
            <w14:ligatures w14:val="standardContextual"/>
          </w:rPr>
          <w:tab/>
        </w:r>
        <w:r w:rsidRPr="00095E19">
          <w:rPr>
            <w:rStyle w:val="Hypertextovodkaz"/>
            <w:noProof/>
          </w:rPr>
          <w:t>Význam webových stránek</w:t>
        </w:r>
        <w:r>
          <w:rPr>
            <w:noProof/>
            <w:webHidden/>
          </w:rPr>
          <w:tab/>
        </w:r>
        <w:r>
          <w:rPr>
            <w:noProof/>
            <w:webHidden/>
          </w:rPr>
          <w:fldChar w:fldCharType="begin"/>
        </w:r>
        <w:r>
          <w:rPr>
            <w:noProof/>
            <w:webHidden/>
          </w:rPr>
          <w:instrText xml:space="preserve"> PAGEREF _Toc226373078 \h </w:instrText>
        </w:r>
        <w:r>
          <w:rPr>
            <w:noProof/>
            <w:webHidden/>
          </w:rPr>
        </w:r>
        <w:r>
          <w:rPr>
            <w:noProof/>
            <w:webHidden/>
          </w:rPr>
          <w:fldChar w:fldCharType="separate"/>
        </w:r>
        <w:r>
          <w:rPr>
            <w:noProof/>
            <w:webHidden/>
          </w:rPr>
          <w:t>12</w:t>
        </w:r>
        <w:r>
          <w:rPr>
            <w:noProof/>
            <w:webHidden/>
          </w:rPr>
          <w:fldChar w:fldCharType="end"/>
        </w:r>
      </w:hyperlink>
    </w:p>
    <w:p w14:paraId="526417EF" w14:textId="44116EEB"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79" w:history="1">
        <w:r w:rsidRPr="00095E19">
          <w:rPr>
            <w:rStyle w:val="Hypertextovodkaz"/>
            <w:noProof/>
          </w:rPr>
          <w:t>2.5</w:t>
        </w:r>
        <w:r>
          <w:rPr>
            <w:rFonts w:eastAsiaTheme="minorEastAsia"/>
            <w:noProof/>
            <w:kern w:val="2"/>
            <w:sz w:val="24"/>
            <w:szCs w:val="24"/>
            <w:lang w:eastAsia="cs-CZ"/>
            <w14:ligatures w14:val="standardContextual"/>
          </w:rPr>
          <w:tab/>
        </w:r>
        <w:r w:rsidRPr="00095E19">
          <w:rPr>
            <w:rStyle w:val="Hypertextovodkaz"/>
            <w:noProof/>
          </w:rPr>
          <w:t>Historický vývoj</w:t>
        </w:r>
        <w:r>
          <w:rPr>
            <w:noProof/>
            <w:webHidden/>
          </w:rPr>
          <w:tab/>
        </w:r>
        <w:r>
          <w:rPr>
            <w:noProof/>
            <w:webHidden/>
          </w:rPr>
          <w:fldChar w:fldCharType="begin"/>
        </w:r>
        <w:r>
          <w:rPr>
            <w:noProof/>
            <w:webHidden/>
          </w:rPr>
          <w:instrText xml:space="preserve"> PAGEREF _Toc226373079 \h </w:instrText>
        </w:r>
        <w:r>
          <w:rPr>
            <w:noProof/>
            <w:webHidden/>
          </w:rPr>
        </w:r>
        <w:r>
          <w:rPr>
            <w:noProof/>
            <w:webHidden/>
          </w:rPr>
          <w:fldChar w:fldCharType="separate"/>
        </w:r>
        <w:r>
          <w:rPr>
            <w:noProof/>
            <w:webHidden/>
          </w:rPr>
          <w:t>12</w:t>
        </w:r>
        <w:r>
          <w:rPr>
            <w:noProof/>
            <w:webHidden/>
          </w:rPr>
          <w:fldChar w:fldCharType="end"/>
        </w:r>
      </w:hyperlink>
    </w:p>
    <w:p w14:paraId="64F704B0" w14:textId="7F63DAE2"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0" w:history="1">
        <w:r w:rsidRPr="00095E19">
          <w:rPr>
            <w:rStyle w:val="Hypertextovodkaz"/>
            <w:noProof/>
          </w:rPr>
          <w:t>2.6</w:t>
        </w:r>
        <w:r>
          <w:rPr>
            <w:rFonts w:eastAsiaTheme="minorEastAsia"/>
            <w:noProof/>
            <w:kern w:val="2"/>
            <w:sz w:val="24"/>
            <w:szCs w:val="24"/>
            <w:lang w:eastAsia="cs-CZ"/>
            <w14:ligatures w14:val="standardContextual"/>
          </w:rPr>
          <w:tab/>
        </w:r>
        <w:r w:rsidRPr="00095E19">
          <w:rPr>
            <w:rStyle w:val="Hypertextovodkaz"/>
            <w:noProof/>
          </w:rPr>
          <w:t>Současné trendy</w:t>
        </w:r>
        <w:r>
          <w:rPr>
            <w:noProof/>
            <w:webHidden/>
          </w:rPr>
          <w:tab/>
        </w:r>
        <w:r>
          <w:rPr>
            <w:noProof/>
            <w:webHidden/>
          </w:rPr>
          <w:fldChar w:fldCharType="begin"/>
        </w:r>
        <w:r>
          <w:rPr>
            <w:noProof/>
            <w:webHidden/>
          </w:rPr>
          <w:instrText xml:space="preserve"> PAGEREF _Toc226373080 \h </w:instrText>
        </w:r>
        <w:r>
          <w:rPr>
            <w:noProof/>
            <w:webHidden/>
          </w:rPr>
        </w:r>
        <w:r>
          <w:rPr>
            <w:noProof/>
            <w:webHidden/>
          </w:rPr>
          <w:fldChar w:fldCharType="separate"/>
        </w:r>
        <w:r>
          <w:rPr>
            <w:noProof/>
            <w:webHidden/>
          </w:rPr>
          <w:t>12</w:t>
        </w:r>
        <w:r>
          <w:rPr>
            <w:noProof/>
            <w:webHidden/>
          </w:rPr>
          <w:fldChar w:fldCharType="end"/>
        </w:r>
      </w:hyperlink>
    </w:p>
    <w:p w14:paraId="737BBE1C" w14:textId="505D7542"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1" w:history="1">
        <w:r w:rsidRPr="00095E19">
          <w:rPr>
            <w:rStyle w:val="Hypertextovodkaz"/>
            <w:noProof/>
          </w:rPr>
          <w:t>2.7</w:t>
        </w:r>
        <w:r>
          <w:rPr>
            <w:rFonts w:eastAsiaTheme="minorEastAsia"/>
            <w:noProof/>
            <w:kern w:val="2"/>
            <w:sz w:val="24"/>
            <w:szCs w:val="24"/>
            <w:lang w:eastAsia="cs-CZ"/>
            <w14:ligatures w14:val="standardContextual"/>
          </w:rPr>
          <w:tab/>
        </w:r>
        <w:r w:rsidRPr="00095E19">
          <w:rPr>
            <w:rStyle w:val="Hypertextovodkaz"/>
            <w:noProof/>
          </w:rPr>
          <w:t>Bezpečnost</w:t>
        </w:r>
        <w:r>
          <w:rPr>
            <w:noProof/>
            <w:webHidden/>
          </w:rPr>
          <w:tab/>
        </w:r>
        <w:r>
          <w:rPr>
            <w:noProof/>
            <w:webHidden/>
          </w:rPr>
          <w:fldChar w:fldCharType="begin"/>
        </w:r>
        <w:r>
          <w:rPr>
            <w:noProof/>
            <w:webHidden/>
          </w:rPr>
          <w:instrText xml:space="preserve"> PAGEREF _Toc226373081 \h </w:instrText>
        </w:r>
        <w:r>
          <w:rPr>
            <w:noProof/>
            <w:webHidden/>
          </w:rPr>
        </w:r>
        <w:r>
          <w:rPr>
            <w:noProof/>
            <w:webHidden/>
          </w:rPr>
          <w:fldChar w:fldCharType="separate"/>
        </w:r>
        <w:r>
          <w:rPr>
            <w:noProof/>
            <w:webHidden/>
          </w:rPr>
          <w:t>13</w:t>
        </w:r>
        <w:r>
          <w:rPr>
            <w:noProof/>
            <w:webHidden/>
          </w:rPr>
          <w:fldChar w:fldCharType="end"/>
        </w:r>
      </w:hyperlink>
    </w:p>
    <w:p w14:paraId="6D3920C5" w14:textId="387AAFDD"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2" w:history="1">
        <w:r w:rsidRPr="00095E19">
          <w:rPr>
            <w:rStyle w:val="Hypertextovodkaz"/>
            <w:noProof/>
          </w:rPr>
          <w:t>2.8</w:t>
        </w:r>
        <w:r>
          <w:rPr>
            <w:rFonts w:eastAsiaTheme="minorEastAsia"/>
            <w:noProof/>
            <w:kern w:val="2"/>
            <w:sz w:val="24"/>
            <w:szCs w:val="24"/>
            <w:lang w:eastAsia="cs-CZ"/>
            <w14:ligatures w14:val="standardContextual"/>
          </w:rPr>
          <w:tab/>
        </w:r>
        <w:r w:rsidRPr="00095E19">
          <w:rPr>
            <w:rStyle w:val="Hypertextovodkaz"/>
            <w:noProof/>
          </w:rPr>
          <w:t>Technologie a nástroje pro vývoj webu</w:t>
        </w:r>
        <w:r>
          <w:rPr>
            <w:noProof/>
            <w:webHidden/>
          </w:rPr>
          <w:tab/>
        </w:r>
        <w:r>
          <w:rPr>
            <w:noProof/>
            <w:webHidden/>
          </w:rPr>
          <w:fldChar w:fldCharType="begin"/>
        </w:r>
        <w:r>
          <w:rPr>
            <w:noProof/>
            <w:webHidden/>
          </w:rPr>
          <w:instrText xml:space="preserve"> PAGEREF _Toc226373082 \h </w:instrText>
        </w:r>
        <w:r>
          <w:rPr>
            <w:noProof/>
            <w:webHidden/>
          </w:rPr>
        </w:r>
        <w:r>
          <w:rPr>
            <w:noProof/>
            <w:webHidden/>
          </w:rPr>
          <w:fldChar w:fldCharType="separate"/>
        </w:r>
        <w:r>
          <w:rPr>
            <w:noProof/>
            <w:webHidden/>
          </w:rPr>
          <w:t>14</w:t>
        </w:r>
        <w:r>
          <w:rPr>
            <w:noProof/>
            <w:webHidden/>
          </w:rPr>
          <w:fldChar w:fldCharType="end"/>
        </w:r>
      </w:hyperlink>
    </w:p>
    <w:p w14:paraId="43AB1549" w14:textId="47DF1608" w:rsidR="00AD4925" w:rsidRDefault="00AD4925">
      <w:pPr>
        <w:pStyle w:val="Obsah1"/>
        <w:tabs>
          <w:tab w:val="left" w:pos="440"/>
          <w:tab w:val="right" w:leader="dot" w:pos="8493"/>
        </w:tabs>
        <w:rPr>
          <w:rFonts w:eastAsiaTheme="minorEastAsia"/>
          <w:b w:val="0"/>
          <w:noProof/>
          <w:kern w:val="2"/>
          <w:sz w:val="24"/>
          <w:szCs w:val="24"/>
          <w:lang w:eastAsia="cs-CZ"/>
          <w14:ligatures w14:val="standardContextual"/>
        </w:rPr>
      </w:pPr>
      <w:hyperlink w:anchor="_Toc226373083" w:history="1">
        <w:r w:rsidRPr="00095E19">
          <w:rPr>
            <w:rStyle w:val="Hypertextovodkaz"/>
            <w:noProof/>
          </w:rPr>
          <w:t>3</w:t>
        </w:r>
        <w:r>
          <w:rPr>
            <w:rFonts w:eastAsiaTheme="minorEastAsia"/>
            <w:b w:val="0"/>
            <w:noProof/>
            <w:kern w:val="2"/>
            <w:sz w:val="24"/>
            <w:szCs w:val="24"/>
            <w:lang w:eastAsia="cs-CZ"/>
            <w14:ligatures w14:val="standardContextual"/>
          </w:rPr>
          <w:tab/>
        </w:r>
        <w:r w:rsidRPr="00095E19">
          <w:rPr>
            <w:rStyle w:val="Hypertextovodkaz"/>
            <w:noProof/>
          </w:rPr>
          <w:t>Návrh</w:t>
        </w:r>
        <w:r>
          <w:rPr>
            <w:noProof/>
            <w:webHidden/>
          </w:rPr>
          <w:tab/>
        </w:r>
        <w:r>
          <w:rPr>
            <w:noProof/>
            <w:webHidden/>
          </w:rPr>
          <w:fldChar w:fldCharType="begin"/>
        </w:r>
        <w:r>
          <w:rPr>
            <w:noProof/>
            <w:webHidden/>
          </w:rPr>
          <w:instrText xml:space="preserve"> PAGEREF _Toc226373083 \h </w:instrText>
        </w:r>
        <w:r>
          <w:rPr>
            <w:noProof/>
            <w:webHidden/>
          </w:rPr>
        </w:r>
        <w:r>
          <w:rPr>
            <w:noProof/>
            <w:webHidden/>
          </w:rPr>
          <w:fldChar w:fldCharType="separate"/>
        </w:r>
        <w:r>
          <w:rPr>
            <w:noProof/>
            <w:webHidden/>
          </w:rPr>
          <w:t>23</w:t>
        </w:r>
        <w:r>
          <w:rPr>
            <w:noProof/>
            <w:webHidden/>
          </w:rPr>
          <w:fldChar w:fldCharType="end"/>
        </w:r>
      </w:hyperlink>
    </w:p>
    <w:p w14:paraId="155C64C5" w14:textId="128B9AE1"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4" w:history="1">
        <w:r w:rsidRPr="00095E19">
          <w:rPr>
            <w:rStyle w:val="Hypertextovodkaz"/>
            <w:noProof/>
          </w:rPr>
          <w:t>3.1</w:t>
        </w:r>
        <w:r>
          <w:rPr>
            <w:rFonts w:eastAsiaTheme="minorEastAsia"/>
            <w:noProof/>
            <w:kern w:val="2"/>
            <w:sz w:val="24"/>
            <w:szCs w:val="24"/>
            <w:lang w:eastAsia="cs-CZ"/>
            <w14:ligatures w14:val="standardContextual"/>
          </w:rPr>
          <w:tab/>
        </w:r>
        <w:r w:rsidRPr="00095E19">
          <w:rPr>
            <w:rStyle w:val="Hypertextovodkaz"/>
            <w:noProof/>
          </w:rPr>
          <w:t>Uživatelské prostředí</w:t>
        </w:r>
        <w:r>
          <w:rPr>
            <w:noProof/>
            <w:webHidden/>
          </w:rPr>
          <w:tab/>
        </w:r>
        <w:r>
          <w:rPr>
            <w:noProof/>
            <w:webHidden/>
          </w:rPr>
          <w:fldChar w:fldCharType="begin"/>
        </w:r>
        <w:r>
          <w:rPr>
            <w:noProof/>
            <w:webHidden/>
          </w:rPr>
          <w:instrText xml:space="preserve"> PAGEREF _Toc226373084 \h </w:instrText>
        </w:r>
        <w:r>
          <w:rPr>
            <w:noProof/>
            <w:webHidden/>
          </w:rPr>
        </w:r>
        <w:r>
          <w:rPr>
            <w:noProof/>
            <w:webHidden/>
          </w:rPr>
          <w:fldChar w:fldCharType="separate"/>
        </w:r>
        <w:r>
          <w:rPr>
            <w:noProof/>
            <w:webHidden/>
          </w:rPr>
          <w:t>23</w:t>
        </w:r>
        <w:r>
          <w:rPr>
            <w:noProof/>
            <w:webHidden/>
          </w:rPr>
          <w:fldChar w:fldCharType="end"/>
        </w:r>
      </w:hyperlink>
    </w:p>
    <w:p w14:paraId="1492857A" w14:textId="648F3F3F"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5" w:history="1">
        <w:r w:rsidRPr="00095E19">
          <w:rPr>
            <w:rStyle w:val="Hypertextovodkaz"/>
            <w:noProof/>
          </w:rPr>
          <w:t>3.2</w:t>
        </w:r>
        <w:r>
          <w:rPr>
            <w:rFonts w:eastAsiaTheme="minorEastAsia"/>
            <w:noProof/>
            <w:kern w:val="2"/>
            <w:sz w:val="24"/>
            <w:szCs w:val="24"/>
            <w:lang w:eastAsia="cs-CZ"/>
            <w14:ligatures w14:val="standardContextual"/>
          </w:rPr>
          <w:tab/>
        </w:r>
        <w:r w:rsidRPr="00095E19">
          <w:rPr>
            <w:rStyle w:val="Hypertextovodkaz"/>
            <w:noProof/>
          </w:rPr>
          <w:t>Uživatelské role</w:t>
        </w:r>
        <w:r>
          <w:rPr>
            <w:noProof/>
            <w:webHidden/>
          </w:rPr>
          <w:tab/>
        </w:r>
        <w:r>
          <w:rPr>
            <w:noProof/>
            <w:webHidden/>
          </w:rPr>
          <w:fldChar w:fldCharType="begin"/>
        </w:r>
        <w:r>
          <w:rPr>
            <w:noProof/>
            <w:webHidden/>
          </w:rPr>
          <w:instrText xml:space="preserve"> PAGEREF _Toc226373085 \h </w:instrText>
        </w:r>
        <w:r>
          <w:rPr>
            <w:noProof/>
            <w:webHidden/>
          </w:rPr>
        </w:r>
        <w:r>
          <w:rPr>
            <w:noProof/>
            <w:webHidden/>
          </w:rPr>
          <w:fldChar w:fldCharType="separate"/>
        </w:r>
        <w:r>
          <w:rPr>
            <w:noProof/>
            <w:webHidden/>
          </w:rPr>
          <w:t>24</w:t>
        </w:r>
        <w:r>
          <w:rPr>
            <w:noProof/>
            <w:webHidden/>
          </w:rPr>
          <w:fldChar w:fldCharType="end"/>
        </w:r>
      </w:hyperlink>
    </w:p>
    <w:p w14:paraId="54175DBB" w14:textId="7AE80B54"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6" w:history="1">
        <w:r w:rsidRPr="00095E19">
          <w:rPr>
            <w:rStyle w:val="Hypertextovodkaz"/>
            <w:noProof/>
          </w:rPr>
          <w:t>3.3</w:t>
        </w:r>
        <w:r>
          <w:rPr>
            <w:rFonts w:eastAsiaTheme="minorEastAsia"/>
            <w:noProof/>
            <w:kern w:val="2"/>
            <w:sz w:val="24"/>
            <w:szCs w:val="24"/>
            <w:lang w:eastAsia="cs-CZ"/>
            <w14:ligatures w14:val="standardContextual"/>
          </w:rPr>
          <w:tab/>
        </w:r>
        <w:r w:rsidRPr="00095E19">
          <w:rPr>
            <w:rStyle w:val="Hypertextovodkaz"/>
            <w:noProof/>
          </w:rPr>
          <w:t>Databáze</w:t>
        </w:r>
        <w:r>
          <w:rPr>
            <w:noProof/>
            <w:webHidden/>
          </w:rPr>
          <w:tab/>
        </w:r>
        <w:r>
          <w:rPr>
            <w:noProof/>
            <w:webHidden/>
          </w:rPr>
          <w:fldChar w:fldCharType="begin"/>
        </w:r>
        <w:r>
          <w:rPr>
            <w:noProof/>
            <w:webHidden/>
          </w:rPr>
          <w:instrText xml:space="preserve"> PAGEREF _Toc226373086 \h </w:instrText>
        </w:r>
        <w:r>
          <w:rPr>
            <w:noProof/>
            <w:webHidden/>
          </w:rPr>
        </w:r>
        <w:r>
          <w:rPr>
            <w:noProof/>
            <w:webHidden/>
          </w:rPr>
          <w:fldChar w:fldCharType="separate"/>
        </w:r>
        <w:r>
          <w:rPr>
            <w:noProof/>
            <w:webHidden/>
          </w:rPr>
          <w:t>24</w:t>
        </w:r>
        <w:r>
          <w:rPr>
            <w:noProof/>
            <w:webHidden/>
          </w:rPr>
          <w:fldChar w:fldCharType="end"/>
        </w:r>
      </w:hyperlink>
    </w:p>
    <w:p w14:paraId="1F73A28E" w14:textId="46D650B2" w:rsidR="00AD4925" w:rsidRDefault="00AD4925">
      <w:pPr>
        <w:pStyle w:val="Obsah1"/>
        <w:tabs>
          <w:tab w:val="left" w:pos="440"/>
          <w:tab w:val="right" w:leader="dot" w:pos="8493"/>
        </w:tabs>
        <w:rPr>
          <w:rFonts w:eastAsiaTheme="minorEastAsia"/>
          <w:b w:val="0"/>
          <w:noProof/>
          <w:kern w:val="2"/>
          <w:sz w:val="24"/>
          <w:szCs w:val="24"/>
          <w:lang w:eastAsia="cs-CZ"/>
          <w14:ligatures w14:val="standardContextual"/>
        </w:rPr>
      </w:pPr>
      <w:hyperlink w:anchor="_Toc226373087" w:history="1">
        <w:r w:rsidRPr="00095E19">
          <w:rPr>
            <w:rStyle w:val="Hypertextovodkaz"/>
            <w:noProof/>
          </w:rPr>
          <w:t>4</w:t>
        </w:r>
        <w:r>
          <w:rPr>
            <w:rFonts w:eastAsiaTheme="minorEastAsia"/>
            <w:b w:val="0"/>
            <w:noProof/>
            <w:kern w:val="2"/>
            <w:sz w:val="24"/>
            <w:szCs w:val="24"/>
            <w:lang w:eastAsia="cs-CZ"/>
            <w14:ligatures w14:val="standardContextual"/>
          </w:rPr>
          <w:tab/>
        </w:r>
        <w:r w:rsidRPr="00095E19">
          <w:rPr>
            <w:rStyle w:val="Hypertextovodkaz"/>
            <w:noProof/>
          </w:rPr>
          <w:t>Praktická část</w:t>
        </w:r>
        <w:r>
          <w:rPr>
            <w:noProof/>
            <w:webHidden/>
          </w:rPr>
          <w:tab/>
        </w:r>
        <w:r>
          <w:rPr>
            <w:noProof/>
            <w:webHidden/>
          </w:rPr>
          <w:fldChar w:fldCharType="begin"/>
        </w:r>
        <w:r>
          <w:rPr>
            <w:noProof/>
            <w:webHidden/>
          </w:rPr>
          <w:instrText xml:space="preserve"> PAGEREF _Toc226373087 \h </w:instrText>
        </w:r>
        <w:r>
          <w:rPr>
            <w:noProof/>
            <w:webHidden/>
          </w:rPr>
        </w:r>
        <w:r>
          <w:rPr>
            <w:noProof/>
            <w:webHidden/>
          </w:rPr>
          <w:fldChar w:fldCharType="separate"/>
        </w:r>
        <w:r>
          <w:rPr>
            <w:noProof/>
            <w:webHidden/>
          </w:rPr>
          <w:t>28</w:t>
        </w:r>
        <w:r>
          <w:rPr>
            <w:noProof/>
            <w:webHidden/>
          </w:rPr>
          <w:fldChar w:fldCharType="end"/>
        </w:r>
      </w:hyperlink>
    </w:p>
    <w:p w14:paraId="322FF056" w14:textId="5BF158D7"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8" w:history="1">
        <w:r w:rsidRPr="00095E19">
          <w:rPr>
            <w:rStyle w:val="Hypertextovodkaz"/>
            <w:noProof/>
          </w:rPr>
          <w:t>4.1</w:t>
        </w:r>
        <w:r>
          <w:rPr>
            <w:rFonts w:eastAsiaTheme="minorEastAsia"/>
            <w:noProof/>
            <w:kern w:val="2"/>
            <w:sz w:val="24"/>
            <w:szCs w:val="24"/>
            <w:lang w:eastAsia="cs-CZ"/>
            <w14:ligatures w14:val="standardContextual"/>
          </w:rPr>
          <w:tab/>
        </w:r>
        <w:r w:rsidRPr="00095E19">
          <w:rPr>
            <w:rStyle w:val="Hypertextovodkaz"/>
            <w:noProof/>
          </w:rPr>
          <w:t>Frontend</w:t>
        </w:r>
        <w:r>
          <w:rPr>
            <w:noProof/>
            <w:webHidden/>
          </w:rPr>
          <w:tab/>
        </w:r>
        <w:r>
          <w:rPr>
            <w:noProof/>
            <w:webHidden/>
          </w:rPr>
          <w:fldChar w:fldCharType="begin"/>
        </w:r>
        <w:r>
          <w:rPr>
            <w:noProof/>
            <w:webHidden/>
          </w:rPr>
          <w:instrText xml:space="preserve"> PAGEREF _Toc226373088 \h </w:instrText>
        </w:r>
        <w:r>
          <w:rPr>
            <w:noProof/>
            <w:webHidden/>
          </w:rPr>
        </w:r>
        <w:r>
          <w:rPr>
            <w:noProof/>
            <w:webHidden/>
          </w:rPr>
          <w:fldChar w:fldCharType="separate"/>
        </w:r>
        <w:r>
          <w:rPr>
            <w:noProof/>
            <w:webHidden/>
          </w:rPr>
          <w:t>28</w:t>
        </w:r>
        <w:r>
          <w:rPr>
            <w:noProof/>
            <w:webHidden/>
          </w:rPr>
          <w:fldChar w:fldCharType="end"/>
        </w:r>
      </w:hyperlink>
    </w:p>
    <w:p w14:paraId="7423E968" w14:textId="30B4C449" w:rsidR="00AD4925" w:rsidRDefault="00AD4925">
      <w:pPr>
        <w:pStyle w:val="Obsah2"/>
        <w:tabs>
          <w:tab w:val="left" w:pos="960"/>
          <w:tab w:val="right" w:leader="dot" w:pos="8493"/>
        </w:tabs>
        <w:rPr>
          <w:rFonts w:eastAsiaTheme="minorEastAsia"/>
          <w:noProof/>
          <w:kern w:val="2"/>
          <w:sz w:val="24"/>
          <w:szCs w:val="24"/>
          <w:lang w:eastAsia="cs-CZ"/>
          <w14:ligatures w14:val="standardContextual"/>
        </w:rPr>
      </w:pPr>
      <w:hyperlink w:anchor="_Toc226373089" w:history="1">
        <w:r w:rsidRPr="00095E19">
          <w:rPr>
            <w:rStyle w:val="Hypertextovodkaz"/>
            <w:noProof/>
          </w:rPr>
          <w:t>4.2</w:t>
        </w:r>
        <w:r>
          <w:rPr>
            <w:rFonts w:eastAsiaTheme="minorEastAsia"/>
            <w:noProof/>
            <w:kern w:val="2"/>
            <w:sz w:val="24"/>
            <w:szCs w:val="24"/>
            <w:lang w:eastAsia="cs-CZ"/>
            <w14:ligatures w14:val="standardContextual"/>
          </w:rPr>
          <w:tab/>
        </w:r>
        <w:r w:rsidRPr="00095E19">
          <w:rPr>
            <w:rStyle w:val="Hypertextovodkaz"/>
            <w:noProof/>
          </w:rPr>
          <w:t>Backend</w:t>
        </w:r>
        <w:r>
          <w:rPr>
            <w:noProof/>
            <w:webHidden/>
          </w:rPr>
          <w:tab/>
        </w:r>
        <w:r>
          <w:rPr>
            <w:noProof/>
            <w:webHidden/>
          </w:rPr>
          <w:fldChar w:fldCharType="begin"/>
        </w:r>
        <w:r>
          <w:rPr>
            <w:noProof/>
            <w:webHidden/>
          </w:rPr>
          <w:instrText xml:space="preserve"> PAGEREF _Toc226373089 \h </w:instrText>
        </w:r>
        <w:r>
          <w:rPr>
            <w:noProof/>
            <w:webHidden/>
          </w:rPr>
        </w:r>
        <w:r>
          <w:rPr>
            <w:noProof/>
            <w:webHidden/>
          </w:rPr>
          <w:fldChar w:fldCharType="separate"/>
        </w:r>
        <w:r>
          <w:rPr>
            <w:noProof/>
            <w:webHidden/>
          </w:rPr>
          <w:t>32</w:t>
        </w:r>
        <w:r>
          <w:rPr>
            <w:noProof/>
            <w:webHidden/>
          </w:rPr>
          <w:fldChar w:fldCharType="end"/>
        </w:r>
      </w:hyperlink>
    </w:p>
    <w:p w14:paraId="20BE36A4" w14:textId="699EFE1E" w:rsidR="00AD4925" w:rsidRDefault="00AD4925">
      <w:pPr>
        <w:pStyle w:val="Obsah1"/>
        <w:tabs>
          <w:tab w:val="left" w:pos="440"/>
          <w:tab w:val="right" w:leader="dot" w:pos="8493"/>
        </w:tabs>
        <w:rPr>
          <w:rFonts w:eastAsiaTheme="minorEastAsia"/>
          <w:b w:val="0"/>
          <w:noProof/>
          <w:kern w:val="2"/>
          <w:sz w:val="24"/>
          <w:szCs w:val="24"/>
          <w:lang w:eastAsia="cs-CZ"/>
          <w14:ligatures w14:val="standardContextual"/>
        </w:rPr>
      </w:pPr>
      <w:hyperlink w:anchor="_Toc226373090" w:history="1">
        <w:r w:rsidRPr="00095E19">
          <w:rPr>
            <w:rStyle w:val="Hypertextovodkaz"/>
            <w:noProof/>
          </w:rPr>
          <w:t>5</w:t>
        </w:r>
        <w:r>
          <w:rPr>
            <w:rFonts w:eastAsiaTheme="minorEastAsia"/>
            <w:b w:val="0"/>
            <w:noProof/>
            <w:kern w:val="2"/>
            <w:sz w:val="24"/>
            <w:szCs w:val="24"/>
            <w:lang w:eastAsia="cs-CZ"/>
            <w14:ligatures w14:val="standardContextual"/>
          </w:rPr>
          <w:tab/>
        </w:r>
        <w:r w:rsidRPr="00095E19">
          <w:rPr>
            <w:rStyle w:val="Hypertextovodkaz"/>
            <w:noProof/>
          </w:rPr>
          <w:t>Implementace řešení</w:t>
        </w:r>
        <w:r>
          <w:rPr>
            <w:noProof/>
            <w:webHidden/>
          </w:rPr>
          <w:tab/>
        </w:r>
        <w:r>
          <w:rPr>
            <w:noProof/>
            <w:webHidden/>
          </w:rPr>
          <w:fldChar w:fldCharType="begin"/>
        </w:r>
        <w:r>
          <w:rPr>
            <w:noProof/>
            <w:webHidden/>
          </w:rPr>
          <w:instrText xml:space="preserve"> PAGEREF _Toc226373090 \h </w:instrText>
        </w:r>
        <w:r>
          <w:rPr>
            <w:noProof/>
            <w:webHidden/>
          </w:rPr>
        </w:r>
        <w:r>
          <w:rPr>
            <w:noProof/>
            <w:webHidden/>
          </w:rPr>
          <w:fldChar w:fldCharType="separate"/>
        </w:r>
        <w:r>
          <w:rPr>
            <w:noProof/>
            <w:webHidden/>
          </w:rPr>
          <w:t>42</w:t>
        </w:r>
        <w:r>
          <w:rPr>
            <w:noProof/>
            <w:webHidden/>
          </w:rPr>
          <w:fldChar w:fldCharType="end"/>
        </w:r>
      </w:hyperlink>
    </w:p>
    <w:p w14:paraId="3C42EECC" w14:textId="57DB480F" w:rsidR="00AD4925" w:rsidRDefault="00AD4925">
      <w:pPr>
        <w:pStyle w:val="Obsah1"/>
        <w:tabs>
          <w:tab w:val="right" w:leader="dot" w:pos="8493"/>
        </w:tabs>
        <w:rPr>
          <w:rFonts w:eastAsiaTheme="minorEastAsia"/>
          <w:b w:val="0"/>
          <w:noProof/>
          <w:kern w:val="2"/>
          <w:sz w:val="24"/>
          <w:szCs w:val="24"/>
          <w:lang w:eastAsia="cs-CZ"/>
          <w14:ligatures w14:val="standardContextual"/>
        </w:rPr>
      </w:pPr>
      <w:hyperlink w:anchor="_Toc226373091" w:history="1">
        <w:r w:rsidRPr="00095E19">
          <w:rPr>
            <w:rStyle w:val="Hypertextovodkaz"/>
            <w:noProof/>
          </w:rPr>
          <w:t>Závěr</w:t>
        </w:r>
        <w:r>
          <w:rPr>
            <w:noProof/>
            <w:webHidden/>
          </w:rPr>
          <w:tab/>
        </w:r>
        <w:r>
          <w:rPr>
            <w:noProof/>
            <w:webHidden/>
          </w:rPr>
          <w:fldChar w:fldCharType="begin"/>
        </w:r>
        <w:r>
          <w:rPr>
            <w:noProof/>
            <w:webHidden/>
          </w:rPr>
          <w:instrText xml:space="preserve"> PAGEREF _Toc226373091 \h </w:instrText>
        </w:r>
        <w:r>
          <w:rPr>
            <w:noProof/>
            <w:webHidden/>
          </w:rPr>
        </w:r>
        <w:r>
          <w:rPr>
            <w:noProof/>
            <w:webHidden/>
          </w:rPr>
          <w:fldChar w:fldCharType="separate"/>
        </w:r>
        <w:r>
          <w:rPr>
            <w:noProof/>
            <w:webHidden/>
          </w:rPr>
          <w:t>43</w:t>
        </w:r>
        <w:r>
          <w:rPr>
            <w:noProof/>
            <w:webHidden/>
          </w:rPr>
          <w:fldChar w:fldCharType="end"/>
        </w:r>
      </w:hyperlink>
    </w:p>
    <w:p w14:paraId="6ECFCAF1" w14:textId="479D0306" w:rsidR="00AD4925" w:rsidRDefault="00AD4925">
      <w:pPr>
        <w:pStyle w:val="Obsah1"/>
        <w:tabs>
          <w:tab w:val="right" w:leader="dot" w:pos="8493"/>
        </w:tabs>
        <w:rPr>
          <w:rFonts w:eastAsiaTheme="minorEastAsia"/>
          <w:b w:val="0"/>
          <w:noProof/>
          <w:kern w:val="2"/>
          <w:sz w:val="24"/>
          <w:szCs w:val="24"/>
          <w:lang w:eastAsia="cs-CZ"/>
          <w14:ligatures w14:val="standardContextual"/>
        </w:rPr>
      </w:pPr>
      <w:hyperlink w:anchor="_Toc226373092" w:history="1">
        <w:r w:rsidRPr="00095E19">
          <w:rPr>
            <w:rStyle w:val="Hypertextovodkaz"/>
            <w:noProof/>
          </w:rPr>
          <w:t>Seznam použité literatury</w:t>
        </w:r>
        <w:r>
          <w:rPr>
            <w:noProof/>
            <w:webHidden/>
          </w:rPr>
          <w:tab/>
        </w:r>
        <w:r>
          <w:rPr>
            <w:noProof/>
            <w:webHidden/>
          </w:rPr>
          <w:fldChar w:fldCharType="begin"/>
        </w:r>
        <w:r>
          <w:rPr>
            <w:noProof/>
            <w:webHidden/>
          </w:rPr>
          <w:instrText xml:space="preserve"> PAGEREF _Toc226373092 \h </w:instrText>
        </w:r>
        <w:r>
          <w:rPr>
            <w:noProof/>
            <w:webHidden/>
          </w:rPr>
        </w:r>
        <w:r>
          <w:rPr>
            <w:noProof/>
            <w:webHidden/>
          </w:rPr>
          <w:fldChar w:fldCharType="separate"/>
        </w:r>
        <w:r>
          <w:rPr>
            <w:noProof/>
            <w:webHidden/>
          </w:rPr>
          <w:t>44</w:t>
        </w:r>
        <w:r>
          <w:rPr>
            <w:noProof/>
            <w:webHidden/>
          </w:rPr>
          <w:fldChar w:fldCharType="end"/>
        </w:r>
      </w:hyperlink>
    </w:p>
    <w:p w14:paraId="3AB5AA12" w14:textId="34A980A7" w:rsidR="00DD6104" w:rsidRDefault="007472DF" w:rsidP="00DE1748">
      <w:pPr>
        <w:spacing w:after="160"/>
      </w:pPr>
      <w:r>
        <w:fldChar w:fldCharType="end"/>
      </w:r>
    </w:p>
    <w:p w14:paraId="664A5A71" w14:textId="77777777" w:rsidR="0068156B" w:rsidRPr="00B133DA" w:rsidRDefault="0068156B" w:rsidP="00B133DA">
      <w:pPr>
        <w:pStyle w:val="Nadpis1"/>
        <w:sectPr w:rsidR="0068156B" w:rsidRPr="00B133DA" w:rsidSect="0068156B">
          <w:headerReference w:type="default" r:id="rId13"/>
          <w:footerReference w:type="default" r:id="rId14"/>
          <w:pgSz w:w="11906" w:h="16838"/>
          <w:pgMar w:top="1418" w:right="1418" w:bottom="1418" w:left="1985" w:header="709" w:footer="709" w:gutter="0"/>
          <w:cols w:space="708"/>
          <w:docGrid w:linePitch="360"/>
        </w:sectPr>
      </w:pPr>
    </w:p>
    <w:p w14:paraId="4D7C7C17" w14:textId="77777777" w:rsidR="00F55569" w:rsidRPr="00B133DA" w:rsidRDefault="00F55569" w:rsidP="00F97E55">
      <w:pPr>
        <w:pStyle w:val="Nadpis1"/>
        <w:numPr>
          <w:ilvl w:val="0"/>
          <w:numId w:val="0"/>
        </w:numPr>
      </w:pPr>
      <w:bookmarkStart w:id="0" w:name="_Toc226373068"/>
      <w:r w:rsidRPr="00B133DA">
        <w:lastRenderedPageBreak/>
        <w:t>Seznam obrázků</w:t>
      </w:r>
      <w:bookmarkEnd w:id="0"/>
    </w:p>
    <w:p w14:paraId="13211372" w14:textId="42186F03" w:rsidR="00AD4925" w:rsidRDefault="00F70748">
      <w:pPr>
        <w:pStyle w:val="Seznamobrzk"/>
        <w:tabs>
          <w:tab w:val="right" w:leader="dot" w:pos="8493"/>
        </w:tabs>
        <w:rPr>
          <w:rFonts w:eastAsiaTheme="minorEastAsia"/>
          <w:noProof/>
          <w:kern w:val="2"/>
          <w:sz w:val="24"/>
          <w:szCs w:val="24"/>
          <w:lang w:eastAsia="cs-CZ"/>
          <w14:ligatures w14:val="standardContextual"/>
        </w:rPr>
      </w:pPr>
      <w:r>
        <w:rPr>
          <w:color w:val="A6A6A6" w:themeColor="background1" w:themeShade="A6"/>
        </w:rPr>
        <w:fldChar w:fldCharType="begin"/>
      </w:r>
      <w:r>
        <w:rPr>
          <w:color w:val="A6A6A6" w:themeColor="background1" w:themeShade="A6"/>
        </w:rPr>
        <w:instrText xml:space="preserve"> TOC \h \z \c "Obr." </w:instrText>
      </w:r>
      <w:r>
        <w:rPr>
          <w:color w:val="A6A6A6" w:themeColor="background1" w:themeShade="A6"/>
        </w:rPr>
        <w:fldChar w:fldCharType="separate"/>
      </w:r>
      <w:hyperlink w:anchor="_Toc226373051" w:history="1">
        <w:r w:rsidR="00AD4925" w:rsidRPr="009C76A9">
          <w:rPr>
            <w:rStyle w:val="Hypertextovodkaz"/>
            <w:noProof/>
          </w:rPr>
          <w:t>Obr. 1: Tailwind CSS syntaxe</w:t>
        </w:r>
        <w:r w:rsidR="00AD4925">
          <w:rPr>
            <w:noProof/>
            <w:webHidden/>
          </w:rPr>
          <w:tab/>
        </w:r>
        <w:r w:rsidR="00AD4925">
          <w:rPr>
            <w:noProof/>
            <w:webHidden/>
          </w:rPr>
          <w:fldChar w:fldCharType="begin"/>
        </w:r>
        <w:r w:rsidR="00AD4925">
          <w:rPr>
            <w:noProof/>
            <w:webHidden/>
          </w:rPr>
          <w:instrText xml:space="preserve"> PAGEREF _Toc226373051 \h </w:instrText>
        </w:r>
        <w:r w:rsidR="00AD4925">
          <w:rPr>
            <w:noProof/>
            <w:webHidden/>
          </w:rPr>
        </w:r>
        <w:r w:rsidR="00AD4925">
          <w:rPr>
            <w:noProof/>
            <w:webHidden/>
          </w:rPr>
          <w:fldChar w:fldCharType="separate"/>
        </w:r>
        <w:r w:rsidR="00AD4925">
          <w:rPr>
            <w:noProof/>
            <w:webHidden/>
          </w:rPr>
          <w:t>14</w:t>
        </w:r>
        <w:r w:rsidR="00AD4925">
          <w:rPr>
            <w:noProof/>
            <w:webHidden/>
          </w:rPr>
          <w:fldChar w:fldCharType="end"/>
        </w:r>
      </w:hyperlink>
    </w:p>
    <w:p w14:paraId="76F3BBBA" w14:textId="2680D561"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2" w:history="1">
        <w:r w:rsidRPr="009C76A9">
          <w:rPr>
            <w:rStyle w:val="Hypertextovodkaz"/>
            <w:noProof/>
          </w:rPr>
          <w:t>Obr. 2: Ukázka hooku</w:t>
        </w:r>
        <w:r>
          <w:rPr>
            <w:noProof/>
            <w:webHidden/>
          </w:rPr>
          <w:tab/>
        </w:r>
        <w:r>
          <w:rPr>
            <w:noProof/>
            <w:webHidden/>
          </w:rPr>
          <w:fldChar w:fldCharType="begin"/>
        </w:r>
        <w:r>
          <w:rPr>
            <w:noProof/>
            <w:webHidden/>
          </w:rPr>
          <w:instrText xml:space="preserve"> PAGEREF _Toc226373052 \h </w:instrText>
        </w:r>
        <w:r>
          <w:rPr>
            <w:noProof/>
            <w:webHidden/>
          </w:rPr>
        </w:r>
        <w:r>
          <w:rPr>
            <w:noProof/>
            <w:webHidden/>
          </w:rPr>
          <w:fldChar w:fldCharType="separate"/>
        </w:r>
        <w:r>
          <w:rPr>
            <w:noProof/>
            <w:webHidden/>
          </w:rPr>
          <w:t>15</w:t>
        </w:r>
        <w:r>
          <w:rPr>
            <w:noProof/>
            <w:webHidden/>
          </w:rPr>
          <w:fldChar w:fldCharType="end"/>
        </w:r>
      </w:hyperlink>
    </w:p>
    <w:p w14:paraId="7F75BB10" w14:textId="4509685F"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3" w:history="1">
        <w:r w:rsidRPr="009C76A9">
          <w:rPr>
            <w:rStyle w:val="Hypertextovodkaz"/>
            <w:noProof/>
          </w:rPr>
          <w:t>Obr. 3: Příklad komponenty</w:t>
        </w:r>
        <w:r>
          <w:rPr>
            <w:noProof/>
            <w:webHidden/>
          </w:rPr>
          <w:tab/>
        </w:r>
        <w:r>
          <w:rPr>
            <w:noProof/>
            <w:webHidden/>
          </w:rPr>
          <w:fldChar w:fldCharType="begin"/>
        </w:r>
        <w:r>
          <w:rPr>
            <w:noProof/>
            <w:webHidden/>
          </w:rPr>
          <w:instrText xml:space="preserve"> PAGEREF _Toc226373053 \h </w:instrText>
        </w:r>
        <w:r>
          <w:rPr>
            <w:noProof/>
            <w:webHidden/>
          </w:rPr>
        </w:r>
        <w:r>
          <w:rPr>
            <w:noProof/>
            <w:webHidden/>
          </w:rPr>
          <w:fldChar w:fldCharType="separate"/>
        </w:r>
        <w:r>
          <w:rPr>
            <w:noProof/>
            <w:webHidden/>
          </w:rPr>
          <w:t>16</w:t>
        </w:r>
        <w:r>
          <w:rPr>
            <w:noProof/>
            <w:webHidden/>
          </w:rPr>
          <w:fldChar w:fldCharType="end"/>
        </w:r>
      </w:hyperlink>
    </w:p>
    <w:p w14:paraId="6296559D" w14:textId="39CCD86F"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4" w:history="1">
        <w:r w:rsidRPr="009C76A9">
          <w:rPr>
            <w:rStyle w:val="Hypertextovodkaz"/>
            <w:noProof/>
          </w:rPr>
          <w:t>Obr. 4: Komponenta se vstupy</w:t>
        </w:r>
        <w:r>
          <w:rPr>
            <w:noProof/>
            <w:webHidden/>
          </w:rPr>
          <w:tab/>
        </w:r>
        <w:r>
          <w:rPr>
            <w:noProof/>
            <w:webHidden/>
          </w:rPr>
          <w:fldChar w:fldCharType="begin"/>
        </w:r>
        <w:r>
          <w:rPr>
            <w:noProof/>
            <w:webHidden/>
          </w:rPr>
          <w:instrText xml:space="preserve"> PAGEREF _Toc226373054 \h </w:instrText>
        </w:r>
        <w:r>
          <w:rPr>
            <w:noProof/>
            <w:webHidden/>
          </w:rPr>
        </w:r>
        <w:r>
          <w:rPr>
            <w:noProof/>
            <w:webHidden/>
          </w:rPr>
          <w:fldChar w:fldCharType="separate"/>
        </w:r>
        <w:r>
          <w:rPr>
            <w:noProof/>
            <w:webHidden/>
          </w:rPr>
          <w:t>16</w:t>
        </w:r>
        <w:r>
          <w:rPr>
            <w:noProof/>
            <w:webHidden/>
          </w:rPr>
          <w:fldChar w:fldCharType="end"/>
        </w:r>
      </w:hyperlink>
    </w:p>
    <w:p w14:paraId="3C5F4B2A" w14:textId="19428F28"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5" w:history="1">
        <w:r w:rsidRPr="009C76A9">
          <w:rPr>
            <w:rStyle w:val="Hypertextovodkaz"/>
            <w:noProof/>
          </w:rPr>
          <w:t>Obr. 5: Práce se vstupy</w:t>
        </w:r>
        <w:r>
          <w:rPr>
            <w:noProof/>
            <w:webHidden/>
          </w:rPr>
          <w:tab/>
        </w:r>
        <w:r>
          <w:rPr>
            <w:noProof/>
            <w:webHidden/>
          </w:rPr>
          <w:fldChar w:fldCharType="begin"/>
        </w:r>
        <w:r>
          <w:rPr>
            <w:noProof/>
            <w:webHidden/>
          </w:rPr>
          <w:instrText xml:space="preserve"> PAGEREF _Toc226373055 \h </w:instrText>
        </w:r>
        <w:r>
          <w:rPr>
            <w:noProof/>
            <w:webHidden/>
          </w:rPr>
        </w:r>
        <w:r>
          <w:rPr>
            <w:noProof/>
            <w:webHidden/>
          </w:rPr>
          <w:fldChar w:fldCharType="separate"/>
        </w:r>
        <w:r>
          <w:rPr>
            <w:noProof/>
            <w:webHidden/>
          </w:rPr>
          <w:t>17</w:t>
        </w:r>
        <w:r>
          <w:rPr>
            <w:noProof/>
            <w:webHidden/>
          </w:rPr>
          <w:fldChar w:fldCharType="end"/>
        </w:r>
      </w:hyperlink>
    </w:p>
    <w:p w14:paraId="2ED37003" w14:textId="65B9711E"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6" w:history="1">
        <w:r w:rsidRPr="009C76A9">
          <w:rPr>
            <w:rStyle w:val="Hypertextovodkaz"/>
            <w:noProof/>
          </w:rPr>
          <w:t>Obr. 6: Použití komponenty</w:t>
        </w:r>
        <w:r>
          <w:rPr>
            <w:noProof/>
            <w:webHidden/>
          </w:rPr>
          <w:tab/>
        </w:r>
        <w:r>
          <w:rPr>
            <w:noProof/>
            <w:webHidden/>
          </w:rPr>
          <w:fldChar w:fldCharType="begin"/>
        </w:r>
        <w:r>
          <w:rPr>
            <w:noProof/>
            <w:webHidden/>
          </w:rPr>
          <w:instrText xml:space="preserve"> PAGEREF _Toc226373056 \h </w:instrText>
        </w:r>
        <w:r>
          <w:rPr>
            <w:noProof/>
            <w:webHidden/>
          </w:rPr>
        </w:r>
        <w:r>
          <w:rPr>
            <w:noProof/>
            <w:webHidden/>
          </w:rPr>
          <w:fldChar w:fldCharType="separate"/>
        </w:r>
        <w:r>
          <w:rPr>
            <w:noProof/>
            <w:webHidden/>
          </w:rPr>
          <w:t>17</w:t>
        </w:r>
        <w:r>
          <w:rPr>
            <w:noProof/>
            <w:webHidden/>
          </w:rPr>
          <w:fldChar w:fldCharType="end"/>
        </w:r>
      </w:hyperlink>
    </w:p>
    <w:p w14:paraId="007CF032" w14:textId="1C64149D"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7" w:history="1">
        <w:r w:rsidRPr="009C76A9">
          <w:rPr>
            <w:rStyle w:val="Hypertextovodkaz"/>
            <w:noProof/>
          </w:rPr>
          <w:t>Obr. 7: Porovnání DOMu</w:t>
        </w:r>
        <w:r>
          <w:rPr>
            <w:noProof/>
            <w:webHidden/>
          </w:rPr>
          <w:tab/>
        </w:r>
        <w:r>
          <w:rPr>
            <w:noProof/>
            <w:webHidden/>
          </w:rPr>
          <w:fldChar w:fldCharType="begin"/>
        </w:r>
        <w:r>
          <w:rPr>
            <w:noProof/>
            <w:webHidden/>
          </w:rPr>
          <w:instrText xml:space="preserve"> PAGEREF _Toc226373057 \h </w:instrText>
        </w:r>
        <w:r>
          <w:rPr>
            <w:noProof/>
            <w:webHidden/>
          </w:rPr>
        </w:r>
        <w:r>
          <w:rPr>
            <w:noProof/>
            <w:webHidden/>
          </w:rPr>
          <w:fldChar w:fldCharType="separate"/>
        </w:r>
        <w:r>
          <w:rPr>
            <w:noProof/>
            <w:webHidden/>
          </w:rPr>
          <w:t>18</w:t>
        </w:r>
        <w:r>
          <w:rPr>
            <w:noProof/>
            <w:webHidden/>
          </w:rPr>
          <w:fldChar w:fldCharType="end"/>
        </w:r>
      </w:hyperlink>
    </w:p>
    <w:p w14:paraId="54175E1E" w14:textId="75E62397"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8" w:history="1">
        <w:r w:rsidRPr="009C76A9">
          <w:rPr>
            <w:rStyle w:val="Hypertextovodkaz"/>
            <w:noProof/>
          </w:rPr>
          <w:t>Obr. 8: Ukázka JSX</w:t>
        </w:r>
        <w:r>
          <w:rPr>
            <w:noProof/>
            <w:webHidden/>
          </w:rPr>
          <w:tab/>
        </w:r>
        <w:r>
          <w:rPr>
            <w:noProof/>
            <w:webHidden/>
          </w:rPr>
          <w:fldChar w:fldCharType="begin"/>
        </w:r>
        <w:r>
          <w:rPr>
            <w:noProof/>
            <w:webHidden/>
          </w:rPr>
          <w:instrText xml:space="preserve"> PAGEREF _Toc226373058 \h </w:instrText>
        </w:r>
        <w:r>
          <w:rPr>
            <w:noProof/>
            <w:webHidden/>
          </w:rPr>
        </w:r>
        <w:r>
          <w:rPr>
            <w:noProof/>
            <w:webHidden/>
          </w:rPr>
          <w:fldChar w:fldCharType="separate"/>
        </w:r>
        <w:r>
          <w:rPr>
            <w:noProof/>
            <w:webHidden/>
          </w:rPr>
          <w:t>18</w:t>
        </w:r>
        <w:r>
          <w:rPr>
            <w:noProof/>
            <w:webHidden/>
          </w:rPr>
          <w:fldChar w:fldCharType="end"/>
        </w:r>
      </w:hyperlink>
    </w:p>
    <w:p w14:paraId="1F828855" w14:textId="5408104E"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59" w:history="1">
        <w:r w:rsidRPr="009C76A9">
          <w:rPr>
            <w:rStyle w:val="Hypertextovodkaz"/>
            <w:noProof/>
          </w:rPr>
          <w:t>Obr. 9: Ukázka kódu NodeJS</w:t>
        </w:r>
        <w:r>
          <w:rPr>
            <w:noProof/>
            <w:webHidden/>
          </w:rPr>
          <w:tab/>
        </w:r>
        <w:r>
          <w:rPr>
            <w:noProof/>
            <w:webHidden/>
          </w:rPr>
          <w:fldChar w:fldCharType="begin"/>
        </w:r>
        <w:r>
          <w:rPr>
            <w:noProof/>
            <w:webHidden/>
          </w:rPr>
          <w:instrText xml:space="preserve"> PAGEREF _Toc226373059 \h </w:instrText>
        </w:r>
        <w:r>
          <w:rPr>
            <w:noProof/>
            <w:webHidden/>
          </w:rPr>
        </w:r>
        <w:r>
          <w:rPr>
            <w:noProof/>
            <w:webHidden/>
          </w:rPr>
          <w:fldChar w:fldCharType="separate"/>
        </w:r>
        <w:r>
          <w:rPr>
            <w:noProof/>
            <w:webHidden/>
          </w:rPr>
          <w:t>19</w:t>
        </w:r>
        <w:r>
          <w:rPr>
            <w:noProof/>
            <w:webHidden/>
          </w:rPr>
          <w:fldChar w:fldCharType="end"/>
        </w:r>
      </w:hyperlink>
    </w:p>
    <w:p w14:paraId="6DB4E53D" w14:textId="78B4BE74"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0" w:history="1">
        <w:r w:rsidRPr="009C76A9">
          <w:rPr>
            <w:rStyle w:val="Hypertextovodkaz"/>
            <w:noProof/>
          </w:rPr>
          <w:t>Obr. 10: Logo NPM</w:t>
        </w:r>
        <w:r>
          <w:rPr>
            <w:noProof/>
            <w:webHidden/>
          </w:rPr>
          <w:tab/>
        </w:r>
        <w:r>
          <w:rPr>
            <w:noProof/>
            <w:webHidden/>
          </w:rPr>
          <w:fldChar w:fldCharType="begin"/>
        </w:r>
        <w:r>
          <w:rPr>
            <w:noProof/>
            <w:webHidden/>
          </w:rPr>
          <w:instrText xml:space="preserve"> PAGEREF _Toc226373060 \h </w:instrText>
        </w:r>
        <w:r>
          <w:rPr>
            <w:noProof/>
            <w:webHidden/>
          </w:rPr>
        </w:r>
        <w:r>
          <w:rPr>
            <w:noProof/>
            <w:webHidden/>
          </w:rPr>
          <w:fldChar w:fldCharType="separate"/>
        </w:r>
        <w:r>
          <w:rPr>
            <w:noProof/>
            <w:webHidden/>
          </w:rPr>
          <w:t>20</w:t>
        </w:r>
        <w:r>
          <w:rPr>
            <w:noProof/>
            <w:webHidden/>
          </w:rPr>
          <w:fldChar w:fldCharType="end"/>
        </w:r>
      </w:hyperlink>
    </w:p>
    <w:p w14:paraId="4FCB567C" w14:textId="6CB14E3D"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1" w:history="1">
        <w:r w:rsidRPr="009C76A9">
          <w:rPr>
            <w:rStyle w:val="Hypertextovodkaz"/>
            <w:noProof/>
          </w:rPr>
          <w:t>Obr. 11: Prostředí MySQL</w:t>
        </w:r>
        <w:r>
          <w:rPr>
            <w:noProof/>
            <w:webHidden/>
          </w:rPr>
          <w:tab/>
        </w:r>
        <w:r>
          <w:rPr>
            <w:noProof/>
            <w:webHidden/>
          </w:rPr>
          <w:fldChar w:fldCharType="begin"/>
        </w:r>
        <w:r>
          <w:rPr>
            <w:noProof/>
            <w:webHidden/>
          </w:rPr>
          <w:instrText xml:space="preserve"> PAGEREF _Toc226373061 \h </w:instrText>
        </w:r>
        <w:r>
          <w:rPr>
            <w:noProof/>
            <w:webHidden/>
          </w:rPr>
        </w:r>
        <w:r>
          <w:rPr>
            <w:noProof/>
            <w:webHidden/>
          </w:rPr>
          <w:fldChar w:fldCharType="separate"/>
        </w:r>
        <w:r>
          <w:rPr>
            <w:noProof/>
            <w:webHidden/>
          </w:rPr>
          <w:t>20</w:t>
        </w:r>
        <w:r>
          <w:rPr>
            <w:noProof/>
            <w:webHidden/>
          </w:rPr>
          <w:fldChar w:fldCharType="end"/>
        </w:r>
      </w:hyperlink>
    </w:p>
    <w:p w14:paraId="46C1C0AB" w14:textId="27C65C16"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2" w:history="1">
        <w:r w:rsidRPr="009C76A9">
          <w:rPr>
            <w:rStyle w:val="Hypertextovodkaz"/>
            <w:noProof/>
          </w:rPr>
          <w:t>Obr. 12: Prostřední Figmy</w:t>
        </w:r>
        <w:r>
          <w:rPr>
            <w:noProof/>
            <w:webHidden/>
          </w:rPr>
          <w:tab/>
        </w:r>
        <w:r>
          <w:rPr>
            <w:noProof/>
            <w:webHidden/>
          </w:rPr>
          <w:fldChar w:fldCharType="begin"/>
        </w:r>
        <w:r>
          <w:rPr>
            <w:noProof/>
            <w:webHidden/>
          </w:rPr>
          <w:instrText xml:space="preserve"> PAGEREF _Toc226373062 \h </w:instrText>
        </w:r>
        <w:r>
          <w:rPr>
            <w:noProof/>
            <w:webHidden/>
          </w:rPr>
        </w:r>
        <w:r>
          <w:rPr>
            <w:noProof/>
            <w:webHidden/>
          </w:rPr>
          <w:fldChar w:fldCharType="separate"/>
        </w:r>
        <w:r>
          <w:rPr>
            <w:noProof/>
            <w:webHidden/>
          </w:rPr>
          <w:t>21</w:t>
        </w:r>
        <w:r>
          <w:rPr>
            <w:noProof/>
            <w:webHidden/>
          </w:rPr>
          <w:fldChar w:fldCharType="end"/>
        </w:r>
      </w:hyperlink>
    </w:p>
    <w:p w14:paraId="12092FFF" w14:textId="260D0BBC"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3" w:history="1">
        <w:r w:rsidRPr="009C76A9">
          <w:rPr>
            <w:rStyle w:val="Hypertextovodkaz"/>
            <w:noProof/>
          </w:rPr>
          <w:t>Obr. 13: Prostředí Visual Studio Code</w:t>
        </w:r>
        <w:r>
          <w:rPr>
            <w:noProof/>
            <w:webHidden/>
          </w:rPr>
          <w:tab/>
        </w:r>
        <w:r>
          <w:rPr>
            <w:noProof/>
            <w:webHidden/>
          </w:rPr>
          <w:fldChar w:fldCharType="begin"/>
        </w:r>
        <w:r>
          <w:rPr>
            <w:noProof/>
            <w:webHidden/>
          </w:rPr>
          <w:instrText xml:space="preserve"> PAGEREF _Toc226373063 \h </w:instrText>
        </w:r>
        <w:r>
          <w:rPr>
            <w:noProof/>
            <w:webHidden/>
          </w:rPr>
        </w:r>
        <w:r>
          <w:rPr>
            <w:noProof/>
            <w:webHidden/>
          </w:rPr>
          <w:fldChar w:fldCharType="separate"/>
        </w:r>
        <w:r>
          <w:rPr>
            <w:noProof/>
            <w:webHidden/>
          </w:rPr>
          <w:t>22</w:t>
        </w:r>
        <w:r>
          <w:rPr>
            <w:noProof/>
            <w:webHidden/>
          </w:rPr>
          <w:fldChar w:fldCharType="end"/>
        </w:r>
      </w:hyperlink>
    </w:p>
    <w:p w14:paraId="0583153E" w14:textId="42B349FF"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4" w:history="1">
        <w:r w:rsidRPr="009C76A9">
          <w:rPr>
            <w:rStyle w:val="Hypertextovodkaz"/>
            <w:noProof/>
          </w:rPr>
          <w:t>Obr. 14: Návrh úvodní stránky</w:t>
        </w:r>
        <w:r>
          <w:rPr>
            <w:noProof/>
            <w:webHidden/>
          </w:rPr>
          <w:tab/>
        </w:r>
        <w:r>
          <w:rPr>
            <w:noProof/>
            <w:webHidden/>
          </w:rPr>
          <w:fldChar w:fldCharType="begin"/>
        </w:r>
        <w:r>
          <w:rPr>
            <w:noProof/>
            <w:webHidden/>
          </w:rPr>
          <w:instrText xml:space="preserve"> PAGEREF _Toc226373064 \h </w:instrText>
        </w:r>
        <w:r>
          <w:rPr>
            <w:noProof/>
            <w:webHidden/>
          </w:rPr>
        </w:r>
        <w:r>
          <w:rPr>
            <w:noProof/>
            <w:webHidden/>
          </w:rPr>
          <w:fldChar w:fldCharType="separate"/>
        </w:r>
        <w:r>
          <w:rPr>
            <w:noProof/>
            <w:webHidden/>
          </w:rPr>
          <w:t>23</w:t>
        </w:r>
        <w:r>
          <w:rPr>
            <w:noProof/>
            <w:webHidden/>
          </w:rPr>
          <w:fldChar w:fldCharType="end"/>
        </w:r>
      </w:hyperlink>
    </w:p>
    <w:p w14:paraId="10D2A991" w14:textId="42174D9E"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5" w:history="1">
        <w:r w:rsidRPr="009C76A9">
          <w:rPr>
            <w:rStyle w:val="Hypertextovodkaz"/>
            <w:noProof/>
          </w:rPr>
          <w:t>Obr. 16 Diagram</w:t>
        </w:r>
        <w:r>
          <w:rPr>
            <w:noProof/>
            <w:webHidden/>
          </w:rPr>
          <w:tab/>
        </w:r>
        <w:r>
          <w:rPr>
            <w:noProof/>
            <w:webHidden/>
          </w:rPr>
          <w:fldChar w:fldCharType="begin"/>
        </w:r>
        <w:r>
          <w:rPr>
            <w:noProof/>
            <w:webHidden/>
          </w:rPr>
          <w:instrText xml:space="preserve"> PAGEREF _Toc226373065 \h </w:instrText>
        </w:r>
        <w:r>
          <w:rPr>
            <w:noProof/>
            <w:webHidden/>
          </w:rPr>
        </w:r>
        <w:r>
          <w:rPr>
            <w:noProof/>
            <w:webHidden/>
          </w:rPr>
          <w:fldChar w:fldCharType="separate"/>
        </w:r>
        <w:r>
          <w:rPr>
            <w:noProof/>
            <w:webHidden/>
          </w:rPr>
          <w:t>27</w:t>
        </w:r>
        <w:r>
          <w:rPr>
            <w:noProof/>
            <w:webHidden/>
          </w:rPr>
          <w:fldChar w:fldCharType="end"/>
        </w:r>
      </w:hyperlink>
    </w:p>
    <w:p w14:paraId="7CBFE26F" w14:textId="6B701986"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6" w:history="1">
        <w:r w:rsidRPr="009C76A9">
          <w:rPr>
            <w:rStyle w:val="Hypertextovodkaz"/>
            <w:noProof/>
          </w:rPr>
          <w:t>Obr. 17: Struktura frontendu</w:t>
        </w:r>
        <w:r>
          <w:rPr>
            <w:noProof/>
            <w:webHidden/>
          </w:rPr>
          <w:tab/>
        </w:r>
        <w:r>
          <w:rPr>
            <w:noProof/>
            <w:webHidden/>
          </w:rPr>
          <w:fldChar w:fldCharType="begin"/>
        </w:r>
        <w:r>
          <w:rPr>
            <w:noProof/>
            <w:webHidden/>
          </w:rPr>
          <w:instrText xml:space="preserve"> PAGEREF _Toc226373066 \h </w:instrText>
        </w:r>
        <w:r>
          <w:rPr>
            <w:noProof/>
            <w:webHidden/>
          </w:rPr>
        </w:r>
        <w:r>
          <w:rPr>
            <w:noProof/>
            <w:webHidden/>
          </w:rPr>
          <w:fldChar w:fldCharType="separate"/>
        </w:r>
        <w:r>
          <w:rPr>
            <w:noProof/>
            <w:webHidden/>
          </w:rPr>
          <w:t>28</w:t>
        </w:r>
        <w:r>
          <w:rPr>
            <w:noProof/>
            <w:webHidden/>
          </w:rPr>
          <w:fldChar w:fldCharType="end"/>
        </w:r>
      </w:hyperlink>
    </w:p>
    <w:p w14:paraId="685EB675" w14:textId="218CECE8" w:rsidR="00AD4925" w:rsidRDefault="00AD4925">
      <w:pPr>
        <w:pStyle w:val="Seznamobrzk"/>
        <w:tabs>
          <w:tab w:val="right" w:leader="dot" w:pos="8493"/>
        </w:tabs>
        <w:rPr>
          <w:rFonts w:eastAsiaTheme="minorEastAsia"/>
          <w:noProof/>
          <w:kern w:val="2"/>
          <w:sz w:val="24"/>
          <w:szCs w:val="24"/>
          <w:lang w:eastAsia="cs-CZ"/>
          <w14:ligatures w14:val="standardContextual"/>
        </w:rPr>
      </w:pPr>
      <w:hyperlink w:anchor="_Toc226373067" w:history="1">
        <w:r w:rsidRPr="009C76A9">
          <w:rPr>
            <w:rStyle w:val="Hypertextovodkaz"/>
            <w:noProof/>
          </w:rPr>
          <w:t>Obr. 18: Struktura backendu</w:t>
        </w:r>
        <w:r>
          <w:rPr>
            <w:noProof/>
            <w:webHidden/>
          </w:rPr>
          <w:tab/>
        </w:r>
        <w:r>
          <w:rPr>
            <w:noProof/>
            <w:webHidden/>
          </w:rPr>
          <w:fldChar w:fldCharType="begin"/>
        </w:r>
        <w:r>
          <w:rPr>
            <w:noProof/>
            <w:webHidden/>
          </w:rPr>
          <w:instrText xml:space="preserve"> PAGEREF _Toc226373067 \h </w:instrText>
        </w:r>
        <w:r>
          <w:rPr>
            <w:noProof/>
            <w:webHidden/>
          </w:rPr>
        </w:r>
        <w:r>
          <w:rPr>
            <w:noProof/>
            <w:webHidden/>
          </w:rPr>
          <w:fldChar w:fldCharType="separate"/>
        </w:r>
        <w:r>
          <w:rPr>
            <w:noProof/>
            <w:webHidden/>
          </w:rPr>
          <w:t>32</w:t>
        </w:r>
        <w:r>
          <w:rPr>
            <w:noProof/>
            <w:webHidden/>
          </w:rPr>
          <w:fldChar w:fldCharType="end"/>
        </w:r>
      </w:hyperlink>
    </w:p>
    <w:p w14:paraId="484EC54C" w14:textId="148A8358" w:rsidR="00F70748" w:rsidRPr="007E32AC" w:rsidRDefault="00F70748" w:rsidP="00DE1748">
      <w:pPr>
        <w:spacing w:after="160"/>
        <w:rPr>
          <w:color w:val="A6A6A6" w:themeColor="background1" w:themeShade="A6"/>
        </w:rPr>
      </w:pPr>
      <w:r>
        <w:rPr>
          <w:color w:val="A6A6A6" w:themeColor="background1" w:themeShade="A6"/>
        </w:rPr>
        <w:fldChar w:fldCharType="end"/>
      </w:r>
    </w:p>
    <w:p w14:paraId="460D6CF4" w14:textId="3F398BC3" w:rsidR="00F70748" w:rsidRDefault="00F70748" w:rsidP="00DE1748">
      <w:pPr>
        <w:spacing w:after="160"/>
        <w:rPr>
          <w:color w:val="A6A6A6" w:themeColor="background1" w:themeShade="A6"/>
        </w:rPr>
      </w:pPr>
    </w:p>
    <w:p w14:paraId="0C19AA74" w14:textId="77777777" w:rsidR="007E32AC" w:rsidRDefault="007E32AC" w:rsidP="00DE1748"/>
    <w:p w14:paraId="4FACE780" w14:textId="77777777" w:rsidR="00F55569" w:rsidRDefault="00F55569" w:rsidP="00F97E55">
      <w:pPr>
        <w:pStyle w:val="Nadpis1"/>
        <w:numPr>
          <w:ilvl w:val="0"/>
          <w:numId w:val="0"/>
        </w:numPr>
        <w:ind w:left="431" w:hanging="431"/>
      </w:pPr>
      <w:bookmarkStart w:id="1" w:name="_Toc226373069"/>
      <w:r w:rsidRPr="00B133DA">
        <w:lastRenderedPageBreak/>
        <w:t>Seznam zkratek</w:t>
      </w:r>
      <w:bookmarkEnd w:id="1"/>
    </w:p>
    <w:p w14:paraId="6F013EB2" w14:textId="77777777" w:rsidR="007D387D" w:rsidRDefault="007D387D" w:rsidP="00DE1748">
      <w:pPr>
        <w:spacing w:after="160"/>
        <w:ind w:left="1418" w:hanging="1418"/>
      </w:pPr>
      <w:r>
        <w:t>AI</w:t>
      </w:r>
      <w:r>
        <w:tab/>
      </w:r>
      <w:r w:rsidRPr="00684629">
        <w:t>Artificial intelligence</w:t>
      </w:r>
      <w:r>
        <w:t xml:space="preserve"> (Umělá inteligence)</w:t>
      </w:r>
    </w:p>
    <w:p w14:paraId="1DCF3843" w14:textId="77777777" w:rsidR="007D387D" w:rsidRDefault="007D387D" w:rsidP="00DE1748">
      <w:pPr>
        <w:spacing w:after="160"/>
        <w:ind w:left="1418" w:hanging="1418"/>
      </w:pPr>
      <w:r>
        <w:t>API</w:t>
      </w:r>
      <w:r>
        <w:tab/>
        <w:t>Application Programming Interface</w:t>
      </w:r>
    </w:p>
    <w:p w14:paraId="31AE3716" w14:textId="77777777" w:rsidR="007D387D" w:rsidRDefault="007D387D" w:rsidP="00DE1748">
      <w:pPr>
        <w:spacing w:after="160"/>
        <w:ind w:left="1418" w:hanging="1418"/>
      </w:pPr>
      <w:r>
        <w:t>CRUD</w:t>
      </w:r>
      <w:r>
        <w:tab/>
        <w:t>Create, Read, Update, Delete (vytvořit, číst, aktualizovat, vymazat)</w:t>
      </w:r>
    </w:p>
    <w:p w14:paraId="03840B2E" w14:textId="77777777" w:rsidR="007D387D" w:rsidRDefault="007D387D" w:rsidP="00DE1748">
      <w:pPr>
        <w:spacing w:after="160"/>
        <w:ind w:left="1418" w:hanging="1418"/>
      </w:pPr>
      <w:r>
        <w:t>CSS</w:t>
      </w:r>
      <w:r>
        <w:tab/>
      </w:r>
      <w:r w:rsidRPr="00980EFB">
        <w:t>Cascading Style Sheets</w:t>
      </w:r>
      <w:r>
        <w:t xml:space="preserve"> (Kaskádové styly)</w:t>
      </w:r>
    </w:p>
    <w:p w14:paraId="7BADA26C" w14:textId="77777777" w:rsidR="007D387D" w:rsidRDefault="007D387D" w:rsidP="00DE1748">
      <w:pPr>
        <w:spacing w:after="160"/>
        <w:ind w:left="1418" w:hanging="1418"/>
      </w:pPr>
      <w:r>
        <w:t>GDPR</w:t>
      </w:r>
      <w:r>
        <w:tab/>
      </w:r>
      <w:r w:rsidRPr="00FA1875">
        <w:t>General Data Protection Regulation</w:t>
      </w:r>
      <w:r>
        <w:t xml:space="preserve"> (</w:t>
      </w:r>
      <w:r w:rsidRPr="00FA1875">
        <w:t>Obecné nařízení o ochraně osobních údajů</w:t>
      </w:r>
      <w:r>
        <w:t>)</w:t>
      </w:r>
    </w:p>
    <w:p w14:paraId="4F3D0AB6" w14:textId="77777777" w:rsidR="007D387D" w:rsidRDefault="007D387D" w:rsidP="00DE1748">
      <w:pPr>
        <w:spacing w:after="160"/>
        <w:ind w:left="1418" w:hanging="1418"/>
      </w:pPr>
      <w:r>
        <w:t>HTML</w:t>
      </w:r>
      <w:r>
        <w:tab/>
      </w:r>
      <w:r w:rsidRPr="004A5873">
        <w:t>Hyper</w:t>
      </w:r>
      <w:r>
        <w:t>T</w:t>
      </w:r>
      <w:r w:rsidRPr="004A5873">
        <w:t>ext Markup Language</w:t>
      </w:r>
    </w:p>
    <w:p w14:paraId="73D0BD28" w14:textId="77777777" w:rsidR="007D387D" w:rsidRDefault="007D387D" w:rsidP="00DE1748">
      <w:pPr>
        <w:spacing w:after="160"/>
        <w:ind w:left="1418" w:hanging="1418"/>
      </w:pPr>
      <w:r>
        <w:t>JS</w:t>
      </w:r>
      <w:r>
        <w:tab/>
        <w:t>JavaScript</w:t>
      </w:r>
    </w:p>
    <w:p w14:paraId="29F5ADF4" w14:textId="77777777" w:rsidR="007D387D" w:rsidRDefault="007D387D" w:rsidP="00DE1748">
      <w:pPr>
        <w:spacing w:after="160"/>
        <w:ind w:left="1418" w:hanging="1418"/>
      </w:pPr>
      <w:r>
        <w:t>JSON</w:t>
      </w:r>
      <w:r>
        <w:tab/>
        <w:t>JavaScript Object Notation</w:t>
      </w:r>
    </w:p>
    <w:p w14:paraId="511F3E62" w14:textId="77777777" w:rsidR="007D387D" w:rsidRDefault="007D387D" w:rsidP="00DE1748">
      <w:pPr>
        <w:spacing w:after="160"/>
        <w:ind w:left="1418" w:hanging="1418"/>
      </w:pPr>
      <w:r>
        <w:t>JWT</w:t>
      </w:r>
      <w:r>
        <w:tab/>
      </w:r>
      <w:r w:rsidRPr="001020C0">
        <w:t>JSON Web Token</w:t>
      </w:r>
    </w:p>
    <w:p w14:paraId="36A92027" w14:textId="77777777" w:rsidR="007D387D" w:rsidRDefault="007D387D" w:rsidP="00DE1748">
      <w:pPr>
        <w:spacing w:after="160"/>
        <w:ind w:left="1418" w:hanging="1418"/>
      </w:pPr>
      <w:r>
        <w:t>NPM</w:t>
      </w:r>
      <w:r>
        <w:tab/>
        <w:t>Node Package Manager (Node balíčkový manager)</w:t>
      </w:r>
    </w:p>
    <w:p w14:paraId="114336E3" w14:textId="77777777" w:rsidR="007D387D" w:rsidRPr="00661507" w:rsidRDefault="007D387D" w:rsidP="00661507">
      <w:r>
        <w:t>UI</w:t>
      </w:r>
      <w:r>
        <w:tab/>
      </w:r>
      <w:r>
        <w:tab/>
        <w:t>User Interface (Uživatelské rozhraní)</w:t>
      </w:r>
    </w:p>
    <w:p w14:paraId="5A9D5737" w14:textId="77777777" w:rsidR="007D387D" w:rsidRDefault="007D387D" w:rsidP="00DE1748">
      <w:pPr>
        <w:spacing w:after="160"/>
        <w:ind w:left="1418" w:hanging="1418"/>
      </w:pPr>
      <w:r>
        <w:t>VŠPJ</w:t>
      </w:r>
      <w:r>
        <w:tab/>
        <w:t>Vysoká škola polytechnická Jihlava</w:t>
      </w:r>
    </w:p>
    <w:p w14:paraId="25A6D010" w14:textId="77777777" w:rsidR="001020C0" w:rsidRPr="001020C0" w:rsidRDefault="001020C0" w:rsidP="001020C0">
      <w:pPr>
        <w:sectPr w:rsidR="001020C0" w:rsidRPr="001020C0" w:rsidSect="0068156B">
          <w:footerReference w:type="default" r:id="rId15"/>
          <w:pgSz w:w="11906" w:h="16838"/>
          <w:pgMar w:top="1418" w:right="1418" w:bottom="1418" w:left="1985" w:header="709" w:footer="709" w:gutter="0"/>
          <w:cols w:space="708"/>
          <w:docGrid w:linePitch="360"/>
        </w:sectPr>
      </w:pPr>
    </w:p>
    <w:p w14:paraId="3F9B9857" w14:textId="77777777" w:rsidR="003A32BA" w:rsidRPr="00B133DA" w:rsidRDefault="003A32BA" w:rsidP="00F97E55">
      <w:pPr>
        <w:pStyle w:val="Nadpis1"/>
        <w:numPr>
          <w:ilvl w:val="0"/>
          <w:numId w:val="0"/>
        </w:numPr>
        <w:ind w:left="431" w:hanging="431"/>
      </w:pPr>
      <w:bookmarkStart w:id="2" w:name="_Toc226373070"/>
      <w:r w:rsidRPr="00B133DA">
        <w:lastRenderedPageBreak/>
        <w:t>Úvod</w:t>
      </w:r>
      <w:bookmarkEnd w:id="2"/>
    </w:p>
    <w:p w14:paraId="47F1C135" w14:textId="10020124" w:rsidR="00422D98" w:rsidRDefault="00422D98" w:rsidP="00422D98">
      <w:pPr>
        <w:spacing w:after="160"/>
      </w:pPr>
      <w:r>
        <w:t xml:space="preserve">Bakalářská práce bude zpracovávat problematiku týkající se restrukturalizace webových stránek sportovního oddílu </w:t>
      </w:r>
      <w:r w:rsidR="00E85109">
        <w:t>T</w:t>
      </w:r>
      <w:r>
        <w:t xml:space="preserve">aekwondo Lacek. Aktuální webové stránky jsou již velmi zastaralé a v rámci oddílu skoro nepoužitelné, a to jak z pohledu grafického, tak i funkčního hlediska. V mé práci se soustředím na modernizaci designu, zajištění responzivity a přidání všech klíčových funkcí jako je například přihlašování závodníků na akce, zkoušky, přidání formulářů a kalendář akcí. Součástí </w:t>
      </w:r>
      <w:r w:rsidR="00202B9A" w:rsidRPr="00202B9A">
        <w:br/>
      </w:r>
      <w:r w:rsidR="00202B9A">
        <w:t>r</w:t>
      </w:r>
      <w:r w:rsidR="00202B9A" w:rsidRPr="00202B9A">
        <w:t>estrukturalizace</w:t>
      </w:r>
      <w:r>
        <w:t xml:space="preserve"> též bude aktualizace zastaralých informací a přidání odkazů na sociální sítě, což povede ke zlepší propagace oddílu.</w:t>
      </w:r>
    </w:p>
    <w:p w14:paraId="208DEDB7" w14:textId="6D0A4971" w:rsidR="00422D98" w:rsidRDefault="00422D98" w:rsidP="00422D98">
      <w:pPr>
        <w:spacing w:after="160"/>
      </w:pPr>
      <w:r>
        <w:t xml:space="preserve">Téma jsem si vybral, protože již několik let trénuji </w:t>
      </w:r>
      <w:r w:rsidR="00E85109">
        <w:t>T</w:t>
      </w:r>
      <w:r>
        <w:t xml:space="preserve">aekwondo pod vedení pana Petra Lacka </w:t>
      </w:r>
      <w:r w:rsidR="004C00AC">
        <w:br/>
      </w:r>
      <w:r>
        <w:t>a zároveň se zajímám o webové stránky a technologie související s jejich vývojem. Kombinace mých zájmů a zastaralé webové stránky oddílu mi sloužili jako dobrý návrh pro mou bakalářskou práci. Restrukturalizace webových stránek povede k zefektivnění práce a k lepšímu dojmu na náš oddíl, dále to pomůže marketingu.</w:t>
      </w:r>
    </w:p>
    <w:p w14:paraId="7FE548B0" w14:textId="219707D0" w:rsidR="00422D98" w:rsidRDefault="00422D98" w:rsidP="00422D98">
      <w:pPr>
        <w:spacing w:after="160"/>
      </w:pPr>
      <w:r>
        <w:t xml:space="preserve">Pracovat budu ve vývojovém prostředí VisualStudioCode a k realizaci využiji JavaScriptový framework React společně s CSS frameworkem </w:t>
      </w:r>
      <w:r w:rsidR="00AD4925">
        <w:t xml:space="preserve">Tailwind </w:t>
      </w:r>
      <w:r>
        <w:t>CSS pro tvorbu frontendu, backend bude realizován skrze databázi MySQL a serverové řešení pomocí NodeJS. Grafický návrh zpracuji v programu Figma.</w:t>
      </w:r>
    </w:p>
    <w:p w14:paraId="6E8D9C9E" w14:textId="128B31D0" w:rsidR="00A556BE" w:rsidRPr="00F4123B" w:rsidRDefault="00422D98" w:rsidP="00F4123B">
      <w:pPr>
        <w:spacing w:after="160"/>
      </w:pPr>
      <w:r>
        <w:t xml:space="preserve">Mým cílem je pro náš oddíl vytvořit nové moderní responzivní webové stránky, které budou disponovat všemi potřebnými funckionalitami a lákavým moderním zároveň jednoduchým designem, který bude obsahovat barvy </w:t>
      </w:r>
      <w:r w:rsidR="00E85109">
        <w:t>T</w:t>
      </w:r>
      <w:r>
        <w:t>aekwonda i samotného oddílu.</w:t>
      </w:r>
    </w:p>
    <w:p w14:paraId="49BE58DA" w14:textId="4A4D0A94" w:rsidR="002F7E9B" w:rsidRPr="00B133DA" w:rsidRDefault="00263A59" w:rsidP="00B133DA">
      <w:pPr>
        <w:pStyle w:val="Nadpis1"/>
      </w:pPr>
      <w:bookmarkStart w:id="3" w:name="_Toc226373071"/>
      <w:r>
        <w:lastRenderedPageBreak/>
        <w:t>Komunikace se zákazníkem</w:t>
      </w:r>
      <w:bookmarkEnd w:id="3"/>
      <w:r w:rsidR="001020EF" w:rsidRPr="00B133DA">
        <w:t xml:space="preserve"> </w:t>
      </w:r>
    </w:p>
    <w:p w14:paraId="08BC082D" w14:textId="77777777" w:rsidR="00C73897" w:rsidRDefault="0098621B" w:rsidP="00C73897">
      <w:r>
        <w:t xml:space="preserve">Před samotnou tvorbou webových stránek bylo potřeba spojit se s majitelem oddílu Petrem Lackem a ostatními členy, kteří se aktivně podílí na propagaci, trénincích a organizacích sportovních událostí </w:t>
      </w:r>
      <w:r w:rsidR="007F7850">
        <w:t>oddílu.</w:t>
      </w:r>
    </w:p>
    <w:p w14:paraId="3DE31BAC" w14:textId="77777777" w:rsidR="00C73897" w:rsidRDefault="007F7850" w:rsidP="00C73897">
      <w:r>
        <w:t>Pro usměrnění komunikace jsme si založili, hromadný chat na komunikační platformě Messenger, kde jsme spolu vše potřebné konzultovali.</w:t>
      </w:r>
      <w:r w:rsidR="00C73897">
        <w:t xml:space="preserve"> </w:t>
      </w:r>
      <w:r w:rsidR="002E4C57">
        <w:t xml:space="preserve">Hlavním předmětem konzultace bylo stanovení požadovaných </w:t>
      </w:r>
      <w:r w:rsidR="00C73897">
        <w:t>funkcí</w:t>
      </w:r>
      <w:r w:rsidR="002E4C57">
        <w:t xml:space="preserve"> a návrh grafického designu.</w:t>
      </w:r>
    </w:p>
    <w:p w14:paraId="39B2CFB0" w14:textId="06888856" w:rsidR="0098621B" w:rsidRDefault="00587774" w:rsidP="00C73897">
      <w:r>
        <w:t xml:space="preserve">Díky společné komunikaci jsem si uvědomil spoustu důležitých aspektů, na které bych se měl zaměřit a které bych měl vynechat. Jedním z aspektů byl můj návrh evidence umístění jednotlivých závodníků na akcích. Majitelem oddílu mi bylo vysvětleno, že se jedná o velmi dobrý návrh, ale že bohužel ne pokaždé lze všechna umístění evidovat a že </w:t>
      </w:r>
      <w:r w:rsidR="007A5DEB">
        <w:t>nemá k dispozici úspěchy všech závodníků z let minulých.</w:t>
      </w:r>
    </w:p>
    <w:p w14:paraId="5C1E9378" w14:textId="39062C66" w:rsidR="002F7E9B" w:rsidRPr="00B133DA" w:rsidRDefault="00B44514" w:rsidP="00B133DA">
      <w:pPr>
        <w:pStyle w:val="Nadpis2"/>
      </w:pPr>
      <w:bookmarkStart w:id="4" w:name="_Toc226373072"/>
      <w:r>
        <w:t>Stanovení požadovaných funkcí</w:t>
      </w:r>
      <w:bookmarkEnd w:id="4"/>
    </w:p>
    <w:p w14:paraId="22CB6C42" w14:textId="77777777" w:rsidR="00970202" w:rsidRDefault="002B508A" w:rsidP="007612BA">
      <w:r>
        <w:t>Komunikace se zákazníkem mi pomohla stanovit všechny potřebné funkcionality, kterými bude nový web disponovat.</w:t>
      </w:r>
    </w:p>
    <w:p w14:paraId="472BEB4E" w14:textId="1BC35C15" w:rsidR="00970202" w:rsidRDefault="002B508A" w:rsidP="007612BA">
      <w:r>
        <w:t xml:space="preserve">Důležitým prvkem </w:t>
      </w:r>
      <w:r w:rsidR="000D0899">
        <w:t>je</w:t>
      </w:r>
      <w:r>
        <w:t xml:space="preserve"> kalendář akcí, který se bude nacházet na hlavní stránce a bude zobrazovat všechny turnaje či zkoušky</w:t>
      </w:r>
      <w:r w:rsidR="000D0899">
        <w:t xml:space="preserve">. Každý člen oddílu bude mít vytvořen vlastní uživatelský profil nebo si o jeho tvorbu bude moci zažádat skrze formulář. Uživatelské profily budou umožnovat závodníkům se přihlásit na turnaje, zkoušky </w:t>
      </w:r>
      <w:r w:rsidR="00FC208D">
        <w:t xml:space="preserve">či si upravit vlastní profilové informace jako jsou aktuální váha, email, telefonní číslo. </w:t>
      </w:r>
    </w:p>
    <w:p w14:paraId="7740987E" w14:textId="163EB204" w:rsidR="00FC208D" w:rsidRDefault="00864959" w:rsidP="007612BA">
      <w:r>
        <w:t>Stávající webové stránky nejsou responzivní a velmi špatně se prohlíží například z mobilního telefonu. Další nutnou funkcionalitou je tedy responzivita.</w:t>
      </w:r>
    </w:p>
    <w:p w14:paraId="4B01CD13" w14:textId="49630930" w:rsidR="002B508A" w:rsidRDefault="00970202" w:rsidP="007612BA">
      <w:r>
        <w:t>V neposlední řade</w:t>
      </w:r>
      <w:r w:rsidR="00864959">
        <w:t xml:space="preserve"> se na mě majitel oddílu obrátil s tím, že si přeje mít na úvodní stránce </w:t>
      </w:r>
      <w:r>
        <w:t>video galerii</w:t>
      </w:r>
      <w:r w:rsidR="00864959">
        <w:t xml:space="preserve"> se sloganem</w:t>
      </w:r>
      <w:r>
        <w:t xml:space="preserve"> a rád by na měl v patičce odkazy na týmové sociální sítě.</w:t>
      </w:r>
    </w:p>
    <w:p w14:paraId="12AA4072" w14:textId="6DDC2E78" w:rsidR="002F7E9B" w:rsidRPr="00B133DA" w:rsidRDefault="00263A59" w:rsidP="00B133DA">
      <w:pPr>
        <w:pStyle w:val="Nadpis2"/>
      </w:pPr>
      <w:bookmarkStart w:id="5" w:name="_Toc226373073"/>
      <w:r>
        <w:t>Návrh grafického designu</w:t>
      </w:r>
      <w:bookmarkEnd w:id="5"/>
    </w:p>
    <w:p w14:paraId="183063D7" w14:textId="495FD21B" w:rsidR="0004148A" w:rsidRDefault="0032463A" w:rsidP="007612BA">
      <w:r>
        <w:t xml:space="preserve">Po stanovení požadovaných funkcí bylo potřeba se zákazníkem vykomunikovat návrh grafického designu nových webových stránek. Společně jsme se shodli na použití </w:t>
      </w:r>
      <w:r w:rsidR="00363172">
        <w:t>barevné palety, která reprezentuje náš oddíl</w:t>
      </w:r>
      <w:r>
        <w:t xml:space="preserve"> a </w:t>
      </w:r>
      <w:r w:rsidR="00363172">
        <w:t>také</w:t>
      </w:r>
      <w:r>
        <w:t xml:space="preserve"> samotné </w:t>
      </w:r>
      <w:r w:rsidR="00E85109">
        <w:t>T</w:t>
      </w:r>
      <w:r>
        <w:t xml:space="preserve">aekwondo. </w:t>
      </w:r>
      <w:r w:rsidR="005C7EC0">
        <w:t>Zmíněná barevná paleta se skládá ze zelené, černé a bílé barvy.</w:t>
      </w:r>
    </w:p>
    <w:p w14:paraId="0F32DB31" w14:textId="77777777" w:rsidR="0004148A" w:rsidRDefault="0032463A" w:rsidP="007612BA">
      <w:r>
        <w:t xml:space="preserve">Mou vizí bylo vytvořit jednoduchý, ale zároveň přehledný design, který bude mít za cíl zaujmout co nejvíce návštěvníku s čímž majitel organizace souhlasil. </w:t>
      </w:r>
      <w:r w:rsidR="00514CD0">
        <w:t>Pro estetiku, zde použiji několik ikon, které jsou zdarma k použití na internetu.</w:t>
      </w:r>
    </w:p>
    <w:p w14:paraId="55CA23E0" w14:textId="409CA7FE" w:rsidR="002A3BC6" w:rsidRDefault="00514CD0" w:rsidP="007612BA">
      <w:r>
        <w:t xml:space="preserve">Součástí nového designu bude i </w:t>
      </w:r>
      <w:r w:rsidR="0004148A">
        <w:t>předělání</w:t>
      </w:r>
      <w:r>
        <w:t xml:space="preserve"> </w:t>
      </w:r>
      <w:r w:rsidR="0004148A">
        <w:t xml:space="preserve">stávajícího </w:t>
      </w:r>
      <w:r>
        <w:t>loga</w:t>
      </w:r>
      <w:r w:rsidR="0004148A">
        <w:t xml:space="preserve"> do modernější verze</w:t>
      </w:r>
      <w:r>
        <w:t xml:space="preserve"> včetně nové favikony</w:t>
      </w:r>
      <w:r w:rsidR="0004148A">
        <w:t>.</w:t>
      </w:r>
    </w:p>
    <w:p w14:paraId="169684AB" w14:textId="40B55A01" w:rsidR="002A3BC6" w:rsidRDefault="002A3BC6" w:rsidP="002A3BC6">
      <w:pPr>
        <w:pStyle w:val="Nadpis1"/>
      </w:pPr>
      <w:bookmarkStart w:id="6" w:name="_Toc226373074"/>
      <w:r>
        <w:lastRenderedPageBreak/>
        <w:t>Teoretická východiska</w:t>
      </w:r>
      <w:bookmarkEnd w:id="6"/>
    </w:p>
    <w:p w14:paraId="76864066" w14:textId="48EE9508" w:rsidR="00564AFF" w:rsidRDefault="00C8646B" w:rsidP="00564AFF">
      <w:r>
        <w:t xml:space="preserve">Kapitola popisující </w:t>
      </w:r>
      <w:r w:rsidR="005B02EE">
        <w:t xml:space="preserve">teoretická východiska bakalářské </w:t>
      </w:r>
      <w:r w:rsidR="009E757C">
        <w:t>práce,</w:t>
      </w:r>
      <w:r w:rsidR="005B02EE">
        <w:t xml:space="preserve"> do kter</w:t>
      </w:r>
      <w:r w:rsidR="00A30EDE">
        <w:t>é</w:t>
      </w:r>
      <w:r w:rsidR="005B02EE">
        <w:t xml:space="preserve"> se </w:t>
      </w:r>
      <w:r w:rsidR="005C0362">
        <w:t>řadí,</w:t>
      </w:r>
      <w:r w:rsidR="00A30EDE">
        <w:t xml:space="preserve"> co to je Taekwondo,</w:t>
      </w:r>
      <w:r w:rsidR="005B02EE">
        <w:t xml:space="preserve"> úvod do problematiky webových stránek, technologie a nástroje pro vývoj webu</w:t>
      </w:r>
      <w:r w:rsidR="00D15F0F">
        <w:t>.</w:t>
      </w:r>
    </w:p>
    <w:p w14:paraId="2DBA9B7A" w14:textId="77777777" w:rsidR="00D15F0F" w:rsidRDefault="00D15F0F" w:rsidP="00D15F0F">
      <w:pPr>
        <w:pStyle w:val="Nadpis2"/>
      </w:pPr>
      <w:bookmarkStart w:id="7" w:name="_Toc226373075"/>
      <w:r>
        <w:t>Co to je Taekwondo</w:t>
      </w:r>
      <w:bookmarkEnd w:id="7"/>
    </w:p>
    <w:p w14:paraId="6AEB6757" w14:textId="77777777" w:rsidR="00D15F0F" w:rsidRPr="00E9328A" w:rsidRDefault="00D15F0F" w:rsidP="00D15F0F">
      <w:r w:rsidRPr="00E9328A">
        <w:t>Taekwondo je bojové umění původem z Koreje, které vznikalo a vyvíjelo se po více než dvě tisíciletí. Dnes je známé nejen jako systém sebeobrany, ale také jako mezinárodní sport. Taekwondo využívá celé tělo k provádění obranných i útočných technik, přičemž klade důraz na harmonii těla a ducha.</w:t>
      </w:r>
    </w:p>
    <w:p w14:paraId="63E87482" w14:textId="25057D24" w:rsidR="00D15F0F" w:rsidRDefault="00D15F0F" w:rsidP="00D15F0F">
      <w:r w:rsidRPr="00E9328A">
        <w:t xml:space="preserve">Hlavní principy </w:t>
      </w:r>
      <w:r w:rsidR="00305D7D">
        <w:t>zmíněného bojového</w:t>
      </w:r>
      <w:r w:rsidRPr="00E9328A">
        <w:t xml:space="preserve"> umění zahrnují sebeovládání, respekt k druhým a rozvoj fyzické i psychické kondice. Taekwondo podporuje nejen fyzickou zdatnost, ale také duševní rovnováhu, přičemž učí cvičence etickým hodnotám a zodpovědnému využití nabytých dovedností. Kodex Taekwonda zdůrazňuje zákaz nečestného útoku a nepřiměřeného použití síly.</w:t>
      </w:r>
    </w:p>
    <w:p w14:paraId="67CA7B76" w14:textId="77777777" w:rsidR="00D15F0F" w:rsidRPr="00E9328A" w:rsidRDefault="00D15F0F" w:rsidP="00D15F0F">
      <w:pPr>
        <w:pStyle w:val="Nadpis3"/>
      </w:pPr>
      <w:r w:rsidRPr="00E9328A">
        <w:t>Hlavní disciplíny Taekwonda</w:t>
      </w:r>
    </w:p>
    <w:p w14:paraId="5DEF4EB5" w14:textId="77777777" w:rsidR="00D15F0F" w:rsidRPr="00E9328A" w:rsidRDefault="00D15F0F" w:rsidP="00D15F0F">
      <w:r w:rsidRPr="00E9328A">
        <w:t>Taekwondo se dělí na čtyři základní disciplíny, které se zaměřují na různé aspekty cvičení:</w:t>
      </w:r>
    </w:p>
    <w:p w14:paraId="40AB64B9" w14:textId="77777777" w:rsidR="00D15F0F" w:rsidRPr="00E9328A" w:rsidRDefault="00D15F0F" w:rsidP="005B4CEA">
      <w:pPr>
        <w:pStyle w:val="Odstavecseseznamem"/>
        <w:numPr>
          <w:ilvl w:val="0"/>
          <w:numId w:val="37"/>
        </w:numPr>
      </w:pPr>
      <w:r w:rsidRPr="005B4CEA">
        <w:rPr>
          <w:b/>
          <w:bCs/>
        </w:rPr>
        <w:t>Kyorugi</w:t>
      </w:r>
      <w:r w:rsidRPr="005B4CEA">
        <w:t xml:space="preserve"> </w:t>
      </w:r>
      <w:r w:rsidRPr="00E9328A">
        <w:t>(zápas): zahrnuje řízený i volný boj s důrazem na techniku a fyzickou zdatnost.</w:t>
      </w:r>
    </w:p>
    <w:p w14:paraId="0A43E76D" w14:textId="77777777" w:rsidR="00D15F0F" w:rsidRPr="00E9328A" w:rsidRDefault="00D15F0F" w:rsidP="005B4CEA">
      <w:pPr>
        <w:pStyle w:val="Odstavecseseznamem"/>
        <w:numPr>
          <w:ilvl w:val="0"/>
          <w:numId w:val="37"/>
        </w:numPr>
      </w:pPr>
      <w:r w:rsidRPr="005B4CEA">
        <w:rPr>
          <w:b/>
          <w:bCs/>
        </w:rPr>
        <w:t>Poomsae</w:t>
      </w:r>
      <w:r w:rsidRPr="00E9328A">
        <w:t xml:space="preserve"> (souborná cvičení): představují sestavy pohybů, které kombinují obranné </w:t>
      </w:r>
      <w:r>
        <w:br/>
      </w:r>
      <w:r w:rsidRPr="00E9328A">
        <w:t>a útočné techniky a zlepšují koordinaci a soustředění.</w:t>
      </w:r>
    </w:p>
    <w:p w14:paraId="6A11E862" w14:textId="77777777" w:rsidR="00D15F0F" w:rsidRPr="00E9328A" w:rsidRDefault="00D15F0F" w:rsidP="005B4CEA">
      <w:pPr>
        <w:pStyle w:val="Odstavecseseznamem"/>
        <w:numPr>
          <w:ilvl w:val="0"/>
          <w:numId w:val="37"/>
        </w:numPr>
      </w:pPr>
      <w:r w:rsidRPr="005B4CEA">
        <w:rPr>
          <w:b/>
          <w:bCs/>
        </w:rPr>
        <w:t>Kyokpa</w:t>
      </w:r>
      <w:r w:rsidRPr="00E9328A">
        <w:t xml:space="preserve"> (přerážecí techniky): testují sílu, přesnost a koncentraci cvičence.</w:t>
      </w:r>
    </w:p>
    <w:p w14:paraId="4C0CE2C0" w14:textId="77777777" w:rsidR="00D15F0F" w:rsidRPr="00E9328A" w:rsidRDefault="00D15F0F" w:rsidP="005B4CEA">
      <w:pPr>
        <w:pStyle w:val="Odstavecseseznamem"/>
        <w:numPr>
          <w:ilvl w:val="0"/>
          <w:numId w:val="37"/>
        </w:numPr>
      </w:pPr>
      <w:r w:rsidRPr="005B4CEA">
        <w:rPr>
          <w:b/>
          <w:bCs/>
        </w:rPr>
        <w:t>Hosinsul</w:t>
      </w:r>
      <w:r w:rsidRPr="00E9328A">
        <w:t xml:space="preserve"> (sebeobrana): praktické techniky pro obranu proti různým druhům útoků, </w:t>
      </w:r>
      <w:r>
        <w:br/>
      </w:r>
      <w:r w:rsidRPr="00E9328A">
        <w:t>s důrazem na rychlou reakci a adaptaci.</w:t>
      </w:r>
    </w:p>
    <w:p w14:paraId="68FE544E" w14:textId="7C5DF856" w:rsidR="00D15F0F" w:rsidRPr="00D15F0F" w:rsidRDefault="00D15F0F" w:rsidP="000A1F87">
      <w:r w:rsidRPr="00E9328A">
        <w:t xml:space="preserve">Taekwondo jako celek klade důraz nejen na fyzické dovednosti, ale také na rozvoj morálních hodnot a odpovědného přístupu k naučeným technikám. Je to cesta k seberealizaci, harmonii </w:t>
      </w:r>
      <w:r>
        <w:br/>
      </w:r>
      <w:r w:rsidRPr="00E9328A">
        <w:t>a osobnímu růstu</w:t>
      </w:r>
      <w:r>
        <w:t xml:space="preserve"> (WorldTaekwondo, 2024)</w:t>
      </w:r>
      <w:r w:rsidRPr="00E9328A">
        <w:t>.</w:t>
      </w:r>
      <w:r>
        <w:t xml:space="preserve"> </w:t>
      </w:r>
    </w:p>
    <w:p w14:paraId="5CB7B543" w14:textId="1663BF77" w:rsidR="002A3BC6" w:rsidRDefault="002A3BC6" w:rsidP="002A3BC6">
      <w:pPr>
        <w:pStyle w:val="Nadpis2"/>
      </w:pPr>
      <w:bookmarkStart w:id="8" w:name="_Toc226373076"/>
      <w:r>
        <w:t>Úvod do problematiky webových stránek</w:t>
      </w:r>
      <w:bookmarkEnd w:id="8"/>
    </w:p>
    <w:p w14:paraId="118F1A87" w14:textId="77777777" w:rsidR="00307BDB" w:rsidRDefault="00650805" w:rsidP="00650805">
      <w:r>
        <w:t xml:space="preserve">Webové stránky jsou v dnešní době již nedílnou součástí moderního světa. Pomocí webových stránek jsme schopni </w:t>
      </w:r>
      <w:r w:rsidR="00B40D39">
        <w:t xml:space="preserve">se na internetu prezentovat, předávat informace, nabízet služby či komunikovat. </w:t>
      </w:r>
    </w:p>
    <w:p w14:paraId="2D4F3321" w14:textId="036B8439" w:rsidR="00307BDB" w:rsidRDefault="00307BDB" w:rsidP="00650805">
      <w:r>
        <w:t xml:space="preserve">Každá webová stránka </w:t>
      </w:r>
      <w:r w:rsidR="00A30221">
        <w:t>je složena ze 3 základních stavebních kamenů:</w:t>
      </w:r>
    </w:p>
    <w:p w14:paraId="261478C8" w14:textId="1F3EFF93" w:rsidR="00A30221" w:rsidRDefault="00A30221" w:rsidP="00A30221">
      <w:pPr>
        <w:pStyle w:val="Odstavecseseznamem"/>
        <w:numPr>
          <w:ilvl w:val="0"/>
          <w:numId w:val="47"/>
        </w:numPr>
      </w:pPr>
      <w:r w:rsidRPr="00A30221">
        <w:rPr>
          <w:b/>
          <w:bCs/>
        </w:rPr>
        <w:t>HTML:</w:t>
      </w:r>
      <w:r>
        <w:rPr>
          <w:b/>
          <w:bCs/>
        </w:rPr>
        <w:t xml:space="preserve"> </w:t>
      </w:r>
      <w:r w:rsidR="009E0BD3">
        <w:t>Struktura a sémantika</w:t>
      </w:r>
    </w:p>
    <w:p w14:paraId="2BF9BFF5" w14:textId="59C8E148" w:rsidR="00A30221" w:rsidRPr="00A30221" w:rsidRDefault="00A30221" w:rsidP="00A30221">
      <w:pPr>
        <w:pStyle w:val="Odstavecseseznamem"/>
        <w:numPr>
          <w:ilvl w:val="0"/>
          <w:numId w:val="47"/>
        </w:numPr>
        <w:rPr>
          <w:b/>
          <w:bCs/>
        </w:rPr>
      </w:pPr>
      <w:r w:rsidRPr="00A30221">
        <w:rPr>
          <w:b/>
          <w:bCs/>
        </w:rPr>
        <w:t>CSS:</w:t>
      </w:r>
      <w:r w:rsidR="009E0BD3">
        <w:rPr>
          <w:b/>
          <w:bCs/>
        </w:rPr>
        <w:t xml:space="preserve"> </w:t>
      </w:r>
      <w:r w:rsidR="009E0BD3">
        <w:t>Vizuální prezentace a responzivita</w:t>
      </w:r>
    </w:p>
    <w:p w14:paraId="04CC5A00" w14:textId="3B03BB13" w:rsidR="00A30221" w:rsidRPr="00A30221" w:rsidRDefault="00A30221" w:rsidP="00A30221">
      <w:pPr>
        <w:pStyle w:val="Odstavecseseznamem"/>
        <w:numPr>
          <w:ilvl w:val="0"/>
          <w:numId w:val="47"/>
        </w:numPr>
        <w:rPr>
          <w:b/>
          <w:bCs/>
        </w:rPr>
      </w:pPr>
      <w:r w:rsidRPr="00A30221">
        <w:rPr>
          <w:b/>
          <w:bCs/>
        </w:rPr>
        <w:t>JavaScript:</w:t>
      </w:r>
      <w:r w:rsidR="009E0BD3">
        <w:t xml:space="preserve"> Dynamika a interaktivita </w:t>
      </w:r>
    </w:p>
    <w:p w14:paraId="37F37FEB" w14:textId="0266DA89" w:rsidR="00650805" w:rsidRPr="00650805" w:rsidRDefault="00B40D39" w:rsidP="00650805">
      <w:r>
        <w:t xml:space="preserve">Kapitola se zabývá definicí webových stránek, jejich významem, historií, současnými trendy </w:t>
      </w:r>
      <w:r w:rsidR="005864FD">
        <w:br/>
      </w:r>
      <w:r>
        <w:t>a bezpečností.</w:t>
      </w:r>
    </w:p>
    <w:p w14:paraId="05F44EA8" w14:textId="2A10BCEB" w:rsidR="0095717A" w:rsidRDefault="0095717A" w:rsidP="00D15F0F">
      <w:pPr>
        <w:pStyle w:val="Nadpis2"/>
      </w:pPr>
      <w:bookmarkStart w:id="9" w:name="_Toc226373077"/>
      <w:r>
        <w:lastRenderedPageBreak/>
        <w:t>Definice webových stránek</w:t>
      </w:r>
      <w:bookmarkEnd w:id="9"/>
    </w:p>
    <w:p w14:paraId="2EF9821A" w14:textId="1C240777" w:rsidR="00040344" w:rsidRDefault="00040344" w:rsidP="00040344">
      <w:r w:rsidRPr="00040344">
        <w:t>Webová stránka je dokument nebo soubor dokumentů zpřístupněný na internetu, který je možné zobrazit pomocí webového prohlížeče. Podle definice organizace W3C (World Wide Web Consortium) je webová stránka strukturována pomocí jazyka HTML</w:t>
      </w:r>
      <w:r w:rsidR="00750544">
        <w:t xml:space="preserve"> </w:t>
      </w:r>
      <w:r w:rsidRPr="00040344">
        <w:t>a obvykle obsahuje text, multimediální obsah a odkazy na jiné stránky. Každá webová stránka má svou jedinečnou adresu (URL), která ji identifikuje na internetu (W3C, 2024).</w:t>
      </w:r>
    </w:p>
    <w:p w14:paraId="1CE0389A" w14:textId="7F1F40DC" w:rsidR="00040344" w:rsidRDefault="00040344" w:rsidP="00040344">
      <w:r>
        <w:t>Webové stránky hrají zásadní roli v mnoha oblastech, jako je podnikání, vzdělávání, zdravotnictví a vládní komunikace. Slouží jako nástroj pro:</w:t>
      </w:r>
    </w:p>
    <w:p w14:paraId="45C4EFFD" w14:textId="5AFACD9F" w:rsidR="00040344" w:rsidRDefault="00040344" w:rsidP="00040344">
      <w:pPr>
        <w:pStyle w:val="Odstavecseseznamem"/>
        <w:numPr>
          <w:ilvl w:val="0"/>
          <w:numId w:val="33"/>
        </w:numPr>
      </w:pPr>
      <w:r>
        <w:t>Prezentaci informací: Organizace mohou sdílet aktuální zprávy, produkty a služby.</w:t>
      </w:r>
    </w:p>
    <w:p w14:paraId="052E77F1" w14:textId="62F7E436" w:rsidR="00040344" w:rsidRDefault="00040344" w:rsidP="00040344">
      <w:pPr>
        <w:pStyle w:val="Odstavecseseznamem"/>
        <w:numPr>
          <w:ilvl w:val="0"/>
          <w:numId w:val="33"/>
        </w:numPr>
      </w:pPr>
      <w:r>
        <w:t>Marketing a reklamu: Podniky využívají web k oslovení širokého publika za nízké náklady (Chaffey &amp; Ellis-Chadwick, 2022).</w:t>
      </w:r>
    </w:p>
    <w:p w14:paraId="60409B94" w14:textId="181B1B6D" w:rsidR="00040344" w:rsidRDefault="00040344" w:rsidP="00040344">
      <w:pPr>
        <w:pStyle w:val="Odstavecseseznamem"/>
        <w:numPr>
          <w:ilvl w:val="0"/>
          <w:numId w:val="33"/>
        </w:numPr>
      </w:pPr>
      <w:r>
        <w:t>Komunikaci: Uživatelé mohou prostřednictvím webu sdílet informace a interagovat.</w:t>
      </w:r>
    </w:p>
    <w:p w14:paraId="0045E442" w14:textId="299D7195" w:rsidR="00040344" w:rsidRPr="00040344" w:rsidRDefault="00040344" w:rsidP="00040344">
      <w:pPr>
        <w:pStyle w:val="Odstavecseseznamem"/>
        <w:numPr>
          <w:ilvl w:val="0"/>
          <w:numId w:val="33"/>
        </w:numPr>
      </w:pPr>
      <w:r>
        <w:t>E-commerce: Elektronické obchody umožňují snadný nákup a prodej zboží.</w:t>
      </w:r>
    </w:p>
    <w:p w14:paraId="1604538A" w14:textId="4612FB8E" w:rsidR="0095717A" w:rsidRDefault="0095717A" w:rsidP="00D15F0F">
      <w:pPr>
        <w:pStyle w:val="Nadpis2"/>
      </w:pPr>
      <w:bookmarkStart w:id="10" w:name="_Toc226373078"/>
      <w:r>
        <w:t>Význam webových stránek</w:t>
      </w:r>
      <w:bookmarkEnd w:id="10"/>
    </w:p>
    <w:p w14:paraId="5351C645" w14:textId="0C5AEA5C" w:rsidR="0095717A" w:rsidRDefault="00040344" w:rsidP="0095717A">
      <w:r w:rsidRPr="00040344">
        <w:t>Webová stránka je dokument nebo soubor dokumentů zpřístupněný na internetu, který je možné zobrazit pomocí webového prohlížeče. Podle definice organizace W3C (World Wide Web Consortium) je webová stránka strukturována pomocí jazyka HTML</w:t>
      </w:r>
      <w:r w:rsidR="00AE3B4C">
        <w:t xml:space="preserve"> </w:t>
      </w:r>
      <w:r w:rsidRPr="00040344">
        <w:t>a obvykle obsahuje text, multimediální obsah a odkazy na jiné stránky. Každá webová stránka má svou jedinečnou adresu (URL), která ji identifikuje na internetu (W3C, 2024).</w:t>
      </w:r>
    </w:p>
    <w:p w14:paraId="6AB39E35" w14:textId="72F96D29" w:rsidR="0095717A" w:rsidRDefault="0095717A" w:rsidP="00D15F0F">
      <w:pPr>
        <w:pStyle w:val="Nadpis2"/>
      </w:pPr>
      <w:bookmarkStart w:id="11" w:name="_Toc226373079"/>
      <w:r>
        <w:t>Historický vývoj</w:t>
      </w:r>
      <w:bookmarkEnd w:id="11"/>
    </w:p>
    <w:p w14:paraId="4EBD6F8B" w14:textId="03AAEB15" w:rsidR="00040344" w:rsidRPr="00040344" w:rsidRDefault="00040344" w:rsidP="00040344">
      <w:r w:rsidRPr="00040344">
        <w:t xml:space="preserve">První webová stránka byla vytvořena v roce 1991 Timem Berners-Leem, který je považován za otce World Wide Webu (Berners-Lee, 1991). V prvních letech byly webové stránky jednoduché a zaměřené na text. Výrazný pokrok nastal s příchodem CSS (Cascading Style Sheets) v roce 1996, které umožnily lepší design a stylizaci. Nástup Webu 2.0 v roce 2004 přinesl interaktivitu </w:t>
      </w:r>
      <w:r w:rsidR="00550FDF">
        <w:br/>
      </w:r>
      <w:r w:rsidRPr="00040344">
        <w:t>a uživatelsky generovaný obsah. V současnosti jsou webové stránky sofistikované, zaměřené na uživatelský zážitek a přizpůsobené mobilním zařízením (O'Reilly, 2005).</w:t>
      </w:r>
    </w:p>
    <w:p w14:paraId="342607CA" w14:textId="04FD68BC" w:rsidR="0095717A" w:rsidRDefault="0095717A" w:rsidP="00D15F0F">
      <w:pPr>
        <w:pStyle w:val="Nadpis2"/>
      </w:pPr>
      <w:bookmarkStart w:id="12" w:name="_Toc226373080"/>
      <w:r>
        <w:t>Současné trendy</w:t>
      </w:r>
      <w:bookmarkEnd w:id="12"/>
    </w:p>
    <w:p w14:paraId="4B5CF5DD" w14:textId="045BD294" w:rsidR="00040344" w:rsidRDefault="00040344" w:rsidP="00040344">
      <w:r>
        <w:t>Mezi klíčové trendy ve vývoji webových stránek patří:</w:t>
      </w:r>
    </w:p>
    <w:p w14:paraId="67FE94F0" w14:textId="51AA35A8" w:rsidR="00040344" w:rsidRDefault="00040344" w:rsidP="005B4CEA">
      <w:pPr>
        <w:pStyle w:val="Odstavecseseznamem"/>
        <w:numPr>
          <w:ilvl w:val="0"/>
          <w:numId w:val="37"/>
        </w:numPr>
      </w:pPr>
      <w:r>
        <w:t>Responzivní design: Optimalizace webů pro různá zařízení, včetně mobilů a tabletů (Marcotte, 2010).</w:t>
      </w:r>
    </w:p>
    <w:p w14:paraId="446E3741" w14:textId="09D94939" w:rsidR="00040344" w:rsidRDefault="00040344" w:rsidP="005B4CEA">
      <w:pPr>
        <w:pStyle w:val="Odstavecseseznamem"/>
        <w:numPr>
          <w:ilvl w:val="0"/>
          <w:numId w:val="37"/>
        </w:numPr>
      </w:pPr>
      <w:r>
        <w:t>Použití AI: Implementace umělé inteligence pro personalizaci obsahu a zlepšení uživatelského zážitku (Smith et al., 2023).</w:t>
      </w:r>
    </w:p>
    <w:p w14:paraId="6DB36B64" w14:textId="6FDAC55A" w:rsidR="00040344" w:rsidRDefault="00040344" w:rsidP="005B4CEA">
      <w:pPr>
        <w:pStyle w:val="Odstavecseseznamem"/>
        <w:numPr>
          <w:ilvl w:val="0"/>
          <w:numId w:val="37"/>
        </w:numPr>
      </w:pPr>
      <w:r>
        <w:t>Progressive Web Apps (PWA): Aplikace, které kombinují funkce webu a mobilních aplikací.</w:t>
      </w:r>
    </w:p>
    <w:p w14:paraId="2004E953" w14:textId="172BBF6F" w:rsidR="0095717A" w:rsidRDefault="00040344" w:rsidP="005B4CEA">
      <w:pPr>
        <w:pStyle w:val="Odstavecseseznamem"/>
        <w:numPr>
          <w:ilvl w:val="0"/>
          <w:numId w:val="37"/>
        </w:numPr>
      </w:pPr>
      <w:r>
        <w:t>Minimalismus a rychlost: Důraz na jednoduchý design a rychlé načítání stránek.</w:t>
      </w:r>
    </w:p>
    <w:p w14:paraId="4A4CEF2B" w14:textId="4A60EDEB" w:rsidR="0095717A" w:rsidRDefault="0095717A" w:rsidP="00D15F0F">
      <w:pPr>
        <w:pStyle w:val="Nadpis2"/>
      </w:pPr>
      <w:bookmarkStart w:id="13" w:name="_Toc226373081"/>
      <w:r>
        <w:lastRenderedPageBreak/>
        <w:t>Bezpečnost</w:t>
      </w:r>
      <w:bookmarkEnd w:id="13"/>
    </w:p>
    <w:p w14:paraId="26F916C5" w14:textId="45B56500" w:rsidR="00040344" w:rsidRDefault="00040344" w:rsidP="00040344">
      <w:r>
        <w:t>Bezpečnost webových stránek je klíčová pro ochranu uživatelských dat a prevenci kybernetických útoků. Mezi nejčastější hrozby patří:</w:t>
      </w:r>
    </w:p>
    <w:p w14:paraId="2B7C9B30" w14:textId="5AF08298" w:rsidR="00040344" w:rsidRDefault="00040344" w:rsidP="005B4CEA">
      <w:pPr>
        <w:pStyle w:val="Odstavecseseznamem"/>
        <w:numPr>
          <w:ilvl w:val="0"/>
          <w:numId w:val="37"/>
        </w:numPr>
      </w:pPr>
      <w:r w:rsidRPr="005B4CEA">
        <w:rPr>
          <w:b/>
          <w:bCs/>
        </w:rPr>
        <w:t>Phishing:</w:t>
      </w:r>
      <w:r>
        <w:t xml:space="preserve"> Podvodné stránky, které se snaží získat citlivé informace.</w:t>
      </w:r>
    </w:p>
    <w:p w14:paraId="32B94DCE" w14:textId="57CEFA01" w:rsidR="00040344" w:rsidRDefault="00040344" w:rsidP="005B4CEA">
      <w:pPr>
        <w:pStyle w:val="Odstavecseseznamem"/>
        <w:numPr>
          <w:ilvl w:val="0"/>
          <w:numId w:val="37"/>
        </w:numPr>
      </w:pPr>
      <w:r w:rsidRPr="005B4CEA">
        <w:rPr>
          <w:b/>
          <w:bCs/>
        </w:rPr>
        <w:t>SQL injection:</w:t>
      </w:r>
      <w:r>
        <w:t xml:space="preserve"> Neoprávněný přístup k databázím pomocí manipulace s dotazy.</w:t>
      </w:r>
    </w:p>
    <w:p w14:paraId="07621D0E" w14:textId="3A59CAB6" w:rsidR="00040344" w:rsidRDefault="00040344" w:rsidP="005B4CEA">
      <w:pPr>
        <w:pStyle w:val="Odstavecseseznamem"/>
        <w:numPr>
          <w:ilvl w:val="0"/>
          <w:numId w:val="37"/>
        </w:numPr>
      </w:pPr>
      <w:r w:rsidRPr="005B4CEA">
        <w:rPr>
          <w:b/>
          <w:bCs/>
        </w:rPr>
        <w:t>Cross-Site Scripting (XSS):</w:t>
      </w:r>
      <w:r>
        <w:t xml:space="preserve"> Vložení škodlivého kódu do webové aplikace.</w:t>
      </w:r>
    </w:p>
    <w:p w14:paraId="00FCDE53" w14:textId="5918871A" w:rsidR="00040344" w:rsidRDefault="00040344" w:rsidP="005B4CEA">
      <w:pPr>
        <w:pStyle w:val="Odstavecseseznamem"/>
        <w:numPr>
          <w:ilvl w:val="0"/>
          <w:numId w:val="37"/>
        </w:numPr>
      </w:pPr>
      <w:r w:rsidRPr="00A30221">
        <w:rPr>
          <w:b/>
          <w:bCs/>
        </w:rPr>
        <w:t>Použití SSL/TLS:</w:t>
      </w:r>
      <w:r>
        <w:t xml:space="preserve"> Šifrování komunikace mezi serverem a klientem jako standard ochrany dat (RFC 5246).</w:t>
      </w:r>
    </w:p>
    <w:p w14:paraId="66F689B3" w14:textId="5856539D" w:rsidR="001E6F6F" w:rsidRDefault="00040344" w:rsidP="00040344">
      <w:r>
        <w:t xml:space="preserve">Prevence zahrnuje pravidelnou aktualizaci software, používání bezpečnostních certifikátů </w:t>
      </w:r>
      <w:r w:rsidR="00550FDF">
        <w:br/>
      </w:r>
      <w:r>
        <w:t>a monitorování aktivit na webových serverech (OWASP, 2024).</w:t>
      </w:r>
    </w:p>
    <w:p w14:paraId="7FF898AC" w14:textId="2905C1E5" w:rsidR="00FA1875" w:rsidRDefault="00AE3B4C" w:rsidP="00040344">
      <w:r>
        <w:t>Pokud webové stránky pracují s citlivými údaji je vhodné se zaměřit na GDPR – obecné</w:t>
      </w:r>
      <w:r w:rsidR="00FA1875" w:rsidRPr="00FA1875">
        <w:t xml:space="preserve"> nařízení o ochraně osobních údajů</w:t>
      </w:r>
      <w:r w:rsidR="00FA1875">
        <w:t xml:space="preserve"> je nařízení</w:t>
      </w:r>
      <w:r w:rsidR="008D58C5">
        <w:t xml:space="preserve"> </w:t>
      </w:r>
      <w:r w:rsidR="008D58C5" w:rsidRPr="008D58C5">
        <w:t>Evropského parlamentu a Rady (EU) 2016/679 ze dne 27. dubna 2016 o ochraně fyzických osob v souvislosti se zpracováním osobních údajů a o volném pohybu</w:t>
      </w:r>
      <w:r w:rsidR="00986A3D">
        <w:t xml:space="preserve"> osobních</w:t>
      </w:r>
      <w:r w:rsidR="008D58C5" w:rsidRPr="008D58C5">
        <w:t xml:space="preserve"> údajů</w:t>
      </w:r>
      <w:r w:rsidR="008D58C5">
        <w:t>. Nařízení představuje nový právní rámec ochrany osobních údajů v evropském prostoru, které od 25. května 2018 přímo stanovuje pravidla pro zpracování osobních údajů. Včetně práv subjektu. Cílem GDPR je ochrana osobních údajů v dnešní době (</w:t>
      </w:r>
      <w:r w:rsidR="008D58C5" w:rsidRPr="008D58C5">
        <w:t>Ministerstvo vnitra České republiky</w:t>
      </w:r>
      <w:r w:rsidR="008D58C5">
        <w:t>, 202</w:t>
      </w:r>
      <w:r>
        <w:t>4</w:t>
      </w:r>
      <w:r w:rsidR="008D58C5">
        <w:t xml:space="preserve">).  </w:t>
      </w:r>
    </w:p>
    <w:p w14:paraId="0CD6D79F" w14:textId="7014C152" w:rsidR="007A53F2" w:rsidRDefault="007239E4" w:rsidP="00040344">
      <w:r>
        <w:t xml:space="preserve">Souhlas se zpracováním osobních údajů musí být svobodný, konkrétní, informovaný </w:t>
      </w:r>
      <w:r w:rsidR="007A53F2">
        <w:br/>
      </w:r>
      <w:r>
        <w:t>a jednoznačný projev vůle, kterým subjekt údajů dává prohlášením či jiným zjevným potvrzením své svolení ke zpracování osobních údajů. Jde o aktivní a dobrovolný projev vůle subjektu údajů, ke kterému nesmí být nuce</w:t>
      </w:r>
      <w:r w:rsidR="000A518E">
        <w:t>n</w:t>
      </w:r>
      <w:r>
        <w:t xml:space="preserve">. </w:t>
      </w:r>
      <w:r w:rsidR="007A53F2">
        <w:t>Může se například jednat o zaškrtnutí políčka při návštěvě internetové stránky. Mlčení, předem zaškrtnutá políčka nebo nečinnost by tudíž neměly být považovány za souhlas</w:t>
      </w:r>
      <w:r w:rsidR="00AD5327">
        <w:t xml:space="preserve"> (EUR-Lex, 2024).</w:t>
      </w:r>
    </w:p>
    <w:p w14:paraId="2A9A36F0" w14:textId="63CDEE22" w:rsidR="002615B8" w:rsidRDefault="002615B8" w:rsidP="00040344">
      <w:r>
        <w:t>Subjekt údajů má právo na to být informován o zpracování jeho osobních údajů.</w:t>
      </w:r>
      <w:r w:rsidR="005806B5">
        <w:t xml:space="preserve"> Přístupem k osobním údajům se rozumí právo subjektu získat od správce informaci (potvrzení), zda jsou či nejsou jeho osobní údaje zpracovávány a pokud jsou zpracovávány, má subjekt údajů právo osobní údaje získat a zároveň má právo získat následující informace:</w:t>
      </w:r>
    </w:p>
    <w:p w14:paraId="352FE0AC" w14:textId="106ED92B" w:rsidR="005806B5" w:rsidRDefault="005806B5" w:rsidP="005806B5">
      <w:pPr>
        <w:pStyle w:val="Odstavecseseznamem"/>
        <w:numPr>
          <w:ilvl w:val="0"/>
          <w:numId w:val="37"/>
        </w:numPr>
      </w:pPr>
      <w:r>
        <w:t>Účely zpracování</w:t>
      </w:r>
    </w:p>
    <w:p w14:paraId="6EAECC82" w14:textId="6AFB49C4" w:rsidR="005806B5" w:rsidRDefault="005806B5" w:rsidP="005806B5">
      <w:pPr>
        <w:pStyle w:val="Odstavecseseznamem"/>
        <w:numPr>
          <w:ilvl w:val="0"/>
          <w:numId w:val="37"/>
        </w:numPr>
      </w:pPr>
      <w:r>
        <w:t>Kategorie dotčených osobních údajů</w:t>
      </w:r>
    </w:p>
    <w:p w14:paraId="3DCF46E9" w14:textId="62F2747E" w:rsidR="005806B5" w:rsidRDefault="005806B5" w:rsidP="005806B5">
      <w:pPr>
        <w:pStyle w:val="Odstavecseseznamem"/>
        <w:numPr>
          <w:ilvl w:val="0"/>
          <w:numId w:val="37"/>
        </w:numPr>
      </w:pPr>
      <w:r>
        <w:t>Příjemci nebo kategorie příjemců, kterým osobní údaje byly nebo budou zpřístupněny</w:t>
      </w:r>
    </w:p>
    <w:p w14:paraId="6A84D824" w14:textId="45D94A53" w:rsidR="005806B5" w:rsidRDefault="005806B5" w:rsidP="005806B5">
      <w:pPr>
        <w:pStyle w:val="Odstavecseseznamem"/>
        <w:numPr>
          <w:ilvl w:val="0"/>
          <w:numId w:val="37"/>
        </w:numPr>
      </w:pPr>
      <w:r>
        <w:t>Plánovaná doba, po kterou budou osobní údaje uloženy</w:t>
      </w:r>
    </w:p>
    <w:p w14:paraId="2E0AFA39" w14:textId="53BC0A64" w:rsidR="005806B5" w:rsidRDefault="005806B5" w:rsidP="005806B5">
      <w:pPr>
        <w:pStyle w:val="Odstavecseseznamem"/>
        <w:numPr>
          <w:ilvl w:val="0"/>
          <w:numId w:val="37"/>
        </w:numPr>
      </w:pPr>
      <w:r>
        <w:t>Existence práva požadovat od správce opravu nebo výmaz osobních údajů, právo vznést námitku</w:t>
      </w:r>
    </w:p>
    <w:p w14:paraId="1FAEC7A3" w14:textId="1DEAAD03" w:rsidR="005806B5" w:rsidRDefault="005806B5" w:rsidP="005806B5">
      <w:pPr>
        <w:pStyle w:val="Odstavecseseznamem"/>
        <w:numPr>
          <w:ilvl w:val="0"/>
          <w:numId w:val="37"/>
        </w:numPr>
      </w:pPr>
      <w:r>
        <w:t>Právo podat stížnost u dozorového úřadu</w:t>
      </w:r>
    </w:p>
    <w:p w14:paraId="3687D854" w14:textId="235D7EA3" w:rsidR="005806B5" w:rsidRDefault="005806B5" w:rsidP="005806B5">
      <w:pPr>
        <w:pStyle w:val="Odstavecseseznamem"/>
        <w:numPr>
          <w:ilvl w:val="0"/>
          <w:numId w:val="37"/>
        </w:numPr>
      </w:pPr>
      <w:r>
        <w:t>Veškeré dostupné informace o zdroji osobních údajů, pokud nejsou získány od subjektu údajů</w:t>
      </w:r>
    </w:p>
    <w:p w14:paraId="4B04F59B" w14:textId="59A1507B" w:rsidR="005806B5" w:rsidRPr="002A3BC6" w:rsidRDefault="005806B5" w:rsidP="005806B5">
      <w:pPr>
        <w:pStyle w:val="Odstavecseseznamem"/>
        <w:numPr>
          <w:ilvl w:val="0"/>
          <w:numId w:val="37"/>
        </w:numPr>
      </w:pPr>
      <w:r>
        <w:t>Skutečnosti, že dochází k automatizovanému rozhodování, včetně profilování (</w:t>
      </w:r>
      <w:r w:rsidRPr="008D58C5">
        <w:t>Ministerstvo vnitra České republiky</w:t>
      </w:r>
      <w:r>
        <w:t>, 2024)</w:t>
      </w:r>
    </w:p>
    <w:p w14:paraId="3AFC607F" w14:textId="265341A4" w:rsidR="002A3BC6" w:rsidRDefault="002A3BC6" w:rsidP="002A3BC6">
      <w:pPr>
        <w:pStyle w:val="Nadpis2"/>
      </w:pPr>
      <w:bookmarkStart w:id="14" w:name="_Toc226373082"/>
      <w:r>
        <w:lastRenderedPageBreak/>
        <w:t>Technologie a nástroje pro vývoj webu</w:t>
      </w:r>
      <w:bookmarkEnd w:id="14"/>
    </w:p>
    <w:p w14:paraId="1244F18F" w14:textId="3F855509" w:rsidR="0096010A" w:rsidRDefault="00CB6853" w:rsidP="008C0FF6">
      <w:r>
        <w:t xml:space="preserve">Dříve se pro vývoj webových stránek používalo pouze HTML, CSS, JavaScript či jiné technologie, ale komplexnost </w:t>
      </w:r>
      <w:r w:rsidR="000A1027">
        <w:t>mých</w:t>
      </w:r>
      <w:r>
        <w:t xml:space="preserve"> webových stránek si vyžaduje použít frameworky a knihovny, které mi celý proces zjednoduší a přispějí k lepší </w:t>
      </w:r>
      <w:r w:rsidRPr="00CB6853">
        <w:t>optimalizovatelnosti</w:t>
      </w:r>
      <w:r>
        <w:t>.</w:t>
      </w:r>
    </w:p>
    <w:p w14:paraId="406AD3E3" w14:textId="3A137773" w:rsidR="0096010A" w:rsidRPr="008C0FF6" w:rsidRDefault="00CB6853" w:rsidP="008C0FF6">
      <w:r>
        <w:t xml:space="preserve">K </w:t>
      </w:r>
      <w:r w:rsidR="006F6F76">
        <w:t>realizaci webových stránek použi</w:t>
      </w:r>
      <w:r>
        <w:t>ji</w:t>
      </w:r>
      <w:r w:rsidR="006F6F76">
        <w:t xml:space="preserve"> moderní technologie, které jsou díky své efektivnosti, </w:t>
      </w:r>
      <w:r w:rsidR="00E02213">
        <w:t xml:space="preserve">množství dokumentace a škálovatelnosti řazeny mezi nejoblíbenější a nejspolehlivější. Tvorba frontendu bude realizována pomocí frameworků </w:t>
      </w:r>
      <w:r w:rsidR="00AD4925">
        <w:t xml:space="preserve">Tailwind </w:t>
      </w:r>
      <w:r w:rsidR="00E02213">
        <w:t>CSS, React. Backend bude postaven na serverovém frameworku NodeJS a databázi MySQL.</w:t>
      </w:r>
      <w:r w:rsidR="0096010A">
        <w:t xml:space="preserve"> </w:t>
      </w:r>
      <w:r w:rsidR="00E02213">
        <w:t xml:space="preserve">Grafický návrh bude zpracován v programu Figma. </w:t>
      </w:r>
    </w:p>
    <w:p w14:paraId="6F989C03" w14:textId="17DA5C28" w:rsidR="0046111B" w:rsidRDefault="00AD4925" w:rsidP="0046111B">
      <w:pPr>
        <w:pStyle w:val="Nadpis3"/>
      </w:pPr>
      <w:r>
        <w:t xml:space="preserve">Tailwind </w:t>
      </w:r>
      <w:r w:rsidR="0046111B">
        <w:t>CSS</w:t>
      </w:r>
    </w:p>
    <w:p w14:paraId="50F2C8A7" w14:textId="732D04A8" w:rsidR="00561216" w:rsidRDefault="00561216" w:rsidP="00561216">
      <w:r>
        <w:t xml:space="preserve">Vzhled webových stránek bude zajištěn pomocí moderního CSS frameworku </w:t>
      </w:r>
      <w:r w:rsidR="00AD4925">
        <w:t xml:space="preserve">Tailwind </w:t>
      </w:r>
      <w:r>
        <w:t xml:space="preserve">CSS. Pomocí </w:t>
      </w:r>
      <w:r w:rsidR="008C3D43">
        <w:t>zmíněného</w:t>
      </w:r>
      <w:r>
        <w:t xml:space="preserve"> frameworku budu schopen vytvořit atraktivní, responzivní web rychlým </w:t>
      </w:r>
      <w:r>
        <w:br/>
        <w:t xml:space="preserve">a efektivním způsobem. </w:t>
      </w:r>
      <w:r w:rsidR="004C45D4">
        <w:t>F</w:t>
      </w:r>
      <w:r>
        <w:t>ramework je utility-first a zaměřuje se na psaní malých, specifických tříd. Třídy se aplikují přímo do HTML, čímž se uživatel může vyvarovat nadbytečnému psaní vlastního CSS kódu.</w:t>
      </w:r>
    </w:p>
    <w:p w14:paraId="1D2FE078" w14:textId="109AC932" w:rsidR="00561216" w:rsidRDefault="00561216" w:rsidP="00561216">
      <w:r>
        <w:t>Předdefinované třídy pro styling zrychlují proces psaní kódu, a tím se zvyšuje i efektivita vývojář</w:t>
      </w:r>
      <w:r w:rsidR="00384703">
        <w:t>e</w:t>
      </w:r>
      <w:r>
        <w:t xml:space="preserve">. </w:t>
      </w:r>
      <w:r w:rsidR="00454BEC">
        <w:t>Samotný</w:t>
      </w:r>
      <w:r>
        <w:t xml:space="preserve"> přístup zároveň zjednodušuje kód.</w:t>
      </w:r>
    </w:p>
    <w:p w14:paraId="5AEA9558" w14:textId="2118831D" w:rsidR="00561216" w:rsidRDefault="00561216" w:rsidP="00561216">
      <w:r>
        <w:t>Jedním z hlavních důvodů</w:t>
      </w:r>
      <w:r w:rsidR="00D66789">
        <w:t xml:space="preserve"> výběru</w:t>
      </w:r>
      <w:r>
        <w:t xml:space="preserve"> framework</w:t>
      </w:r>
      <w:r w:rsidR="00D66789">
        <w:t>u byla</w:t>
      </w:r>
      <w:r>
        <w:t xml:space="preserve"> podpora responzivního designu. Framework je navržen tak, aby byl mobile-first, což znamená, že je primárně optimalizován </w:t>
      </w:r>
      <w:r>
        <w:br/>
        <w:t xml:space="preserve">pro mobilní zařízení. Vzhledem k tomu, že na web, který tvořím, budou uživatelé přistupovat primárně z mobilních zařízení, je pro mě </w:t>
      </w:r>
      <w:r w:rsidR="00AD4925">
        <w:t xml:space="preserve">Tailwind </w:t>
      </w:r>
      <w:r w:rsidR="004C45D4">
        <w:t>CSS</w:t>
      </w:r>
      <w:r>
        <w:t xml:space="preserve"> ideální.</w:t>
      </w:r>
    </w:p>
    <w:p w14:paraId="0FDDBC08" w14:textId="446AC088" w:rsidR="00E277A9" w:rsidRDefault="00E277A9" w:rsidP="00561216">
      <w:r>
        <w:t xml:space="preserve">Dále </w:t>
      </w:r>
      <w:r w:rsidR="00AD4925">
        <w:t xml:space="preserve">Tailwind </w:t>
      </w:r>
      <w:r w:rsidR="00D66789">
        <w:t>CSS</w:t>
      </w:r>
      <w:r w:rsidRPr="00E277A9">
        <w:t xml:space="preserve"> automaticky odstraňuje veškerý nepoužívaný CSS při vytváření produkční verze, což znamená, že výsledný CSS soubor je co nejmenší. Ve skutečnosti většina projektů postavených na </w:t>
      </w:r>
      <w:r w:rsidR="00AD4925">
        <w:t>Tailwind</w:t>
      </w:r>
      <w:r w:rsidRPr="00E277A9">
        <w:t>u doručí klientovi CSS soubor menší než 10 kB</w:t>
      </w:r>
      <w:r w:rsidR="00D66789">
        <w:t xml:space="preserve"> </w:t>
      </w:r>
      <w:r w:rsidR="00D66789" w:rsidRPr="00D66789">
        <w:t>(</w:t>
      </w:r>
      <w:r w:rsidR="00AD4925">
        <w:t>Tailwind</w:t>
      </w:r>
      <w:r w:rsidR="00D66789" w:rsidRPr="00D66789">
        <w:t xml:space="preserve"> CSS, 2024)</w:t>
      </w:r>
      <w:r>
        <w:t>.</w:t>
      </w:r>
      <w:r w:rsidR="00D66789">
        <w:t xml:space="preserve"> </w:t>
      </w:r>
    </w:p>
    <w:p w14:paraId="40850F8C" w14:textId="62CD8016" w:rsidR="00251CE0" w:rsidRDefault="004711DC" w:rsidP="00251CE0">
      <w:pPr>
        <w:keepNext/>
      </w:pPr>
      <w:r w:rsidRPr="004711DC">
        <w:rPr>
          <w:noProof/>
        </w:rPr>
        <w:drawing>
          <wp:inline distT="0" distB="0" distL="0" distR="0" wp14:anchorId="00B7A78F" wp14:editId="4A4F9CBA">
            <wp:extent cx="5399405" cy="553085"/>
            <wp:effectExtent l="0" t="0" r="0" b="0"/>
            <wp:docPr id="18317170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7085" name=""/>
                    <pic:cNvPicPr/>
                  </pic:nvPicPr>
                  <pic:blipFill>
                    <a:blip r:embed="rId16"/>
                    <a:stretch>
                      <a:fillRect/>
                    </a:stretch>
                  </pic:blipFill>
                  <pic:spPr>
                    <a:xfrm>
                      <a:off x="0" y="0"/>
                      <a:ext cx="5399405" cy="553085"/>
                    </a:xfrm>
                    <a:prstGeom prst="rect">
                      <a:avLst/>
                    </a:prstGeom>
                  </pic:spPr>
                </pic:pic>
              </a:graphicData>
            </a:graphic>
          </wp:inline>
        </w:drawing>
      </w:r>
    </w:p>
    <w:p w14:paraId="2D2359B9" w14:textId="2F0E3B28" w:rsidR="00251CE0" w:rsidRDefault="00251CE0" w:rsidP="00251CE0">
      <w:pPr>
        <w:pStyle w:val="Titulek"/>
      </w:pPr>
      <w:bookmarkStart w:id="15" w:name="_Toc226373051"/>
      <w:r w:rsidRPr="00251CE0">
        <w:t xml:space="preserve">Obr. </w:t>
      </w:r>
      <w:fldSimple w:instr=" SEQ Obr. \* ARABIC ">
        <w:r w:rsidR="00200487">
          <w:rPr>
            <w:noProof/>
          </w:rPr>
          <w:t>1</w:t>
        </w:r>
      </w:fldSimple>
      <w:r w:rsidRPr="00251CE0">
        <w:t xml:space="preserve">: </w:t>
      </w:r>
      <w:r w:rsidR="00AD4925">
        <w:t xml:space="preserve">Tailwind </w:t>
      </w:r>
      <w:r w:rsidRPr="00251CE0">
        <w:t xml:space="preserve">CSS </w:t>
      </w:r>
      <w:r w:rsidR="00B73791">
        <w:t>syntaxe</w:t>
      </w:r>
      <w:bookmarkEnd w:id="15"/>
    </w:p>
    <w:p w14:paraId="5DEBC9E2" w14:textId="5C82BA02" w:rsidR="002A3BC6" w:rsidRDefault="007E4E83" w:rsidP="00163EE5">
      <w:pPr>
        <w:pStyle w:val="Zdroj"/>
        <w:rPr>
          <w:noProof/>
        </w:rPr>
      </w:pPr>
      <w:r>
        <w:rPr>
          <w:noProof/>
        </w:rPr>
        <w:t xml:space="preserve">Zdroj: </w:t>
      </w:r>
      <w:r w:rsidR="00B73791">
        <w:rPr>
          <w:noProof/>
        </w:rPr>
        <w:t>Vlastní</w:t>
      </w:r>
    </w:p>
    <w:p w14:paraId="3D17AB22" w14:textId="4BF32FD9" w:rsidR="00C32FAF" w:rsidRDefault="00C32FAF" w:rsidP="00C32FAF">
      <w:pPr>
        <w:pStyle w:val="Nadpis3"/>
      </w:pPr>
      <w:r>
        <w:t>React</w:t>
      </w:r>
    </w:p>
    <w:p w14:paraId="06A09365" w14:textId="5D147C3D" w:rsidR="00A3520A" w:rsidRDefault="00342F70" w:rsidP="00342F70">
      <w:r>
        <w:t xml:space="preserve">React je JavaScriptová knihovna sloužící k vytváření uživatelských rozhraní, zejména pro aplikace, kde je potřeba efektivně aktualizovat a renderovat obsah v uživatelském rozhraní. React byl původně vyvinut firmou Facebook (nyní Meta). </w:t>
      </w:r>
      <w:r w:rsidR="001879F3">
        <w:t xml:space="preserve">V dnešní době se jedná o jeden z nejpopulárnějších frameworků pro vývoj webových </w:t>
      </w:r>
      <w:r w:rsidR="008B700B">
        <w:t>aplikací,</w:t>
      </w:r>
      <w:r w:rsidR="001879F3">
        <w:t xml:space="preserve"> a to díky své flexibilitě, rychlosti </w:t>
      </w:r>
      <w:r w:rsidR="00BB1624">
        <w:br/>
      </w:r>
      <w:r w:rsidR="001879F3">
        <w:t>a jednoduchosti použití. Disponuje širokou komunitou vývojářů a velkým množstvím projektů ze kterých lze čerpat inspiraci</w:t>
      </w:r>
      <w:r w:rsidR="00287D3F">
        <w:t xml:space="preserve"> (React, 2024)</w:t>
      </w:r>
      <w:r w:rsidR="001879F3">
        <w:t>.</w:t>
      </w:r>
    </w:p>
    <w:p w14:paraId="0EA4A32C" w14:textId="7275C498" w:rsidR="00E07932" w:rsidRDefault="00A3520A" w:rsidP="00A3520A">
      <w:pPr>
        <w:spacing w:after="160" w:line="259" w:lineRule="auto"/>
        <w:jc w:val="left"/>
      </w:pPr>
      <w:r>
        <w:br w:type="page"/>
      </w:r>
    </w:p>
    <w:p w14:paraId="5B5A4876" w14:textId="77C0D3F9" w:rsidR="00AE5992" w:rsidRPr="00661507" w:rsidRDefault="00AE5992" w:rsidP="00342F70">
      <w:pPr>
        <w:rPr>
          <w:b/>
          <w:bCs/>
        </w:rPr>
      </w:pPr>
      <w:r w:rsidRPr="00661507">
        <w:rPr>
          <w:b/>
          <w:bCs/>
        </w:rPr>
        <w:lastRenderedPageBreak/>
        <w:t>Výhody</w:t>
      </w:r>
      <w:r w:rsidR="000A1027">
        <w:rPr>
          <w:b/>
          <w:bCs/>
        </w:rPr>
        <w:t xml:space="preserve"> Reactu</w:t>
      </w:r>
    </w:p>
    <w:p w14:paraId="5FCA34AF" w14:textId="403EFEA1" w:rsidR="00D15F0F" w:rsidRDefault="00D15F0F" w:rsidP="004B57D6">
      <w:pPr>
        <w:pStyle w:val="Odstavecseseznamem"/>
        <w:numPr>
          <w:ilvl w:val="0"/>
          <w:numId w:val="35"/>
        </w:numPr>
      </w:pPr>
      <w:r w:rsidRPr="004B57D6">
        <w:rPr>
          <w:b/>
          <w:bCs/>
        </w:rPr>
        <w:t>Hooky</w:t>
      </w:r>
      <w:r w:rsidR="00AE5992">
        <w:t xml:space="preserve"> – React nabízí širokou škálu vestavěných hooků, které usnadňují správu stavů, kontextů</w:t>
      </w:r>
      <w:r w:rsidR="00965061">
        <w:t xml:space="preserve"> a výkonu v komponentách. Hooky jsou funkce, které umožnují používat různé vlastnosti Reactu přímo v komponentách a přispívají k efektivnější a čitelnější struktuře aplikací. Můžeme si také vytvořit vlastní hooky, které mohou být definovány jako funkce, které využívají jiné hooky k vytvoření specifických logik a vzorců pro opakované použití (React, 2024).</w:t>
      </w:r>
    </w:p>
    <w:p w14:paraId="46FF2C3A" w14:textId="62D37072" w:rsidR="00A75237" w:rsidRDefault="00A75237" w:rsidP="00A75237">
      <w:pPr>
        <w:pStyle w:val="Odstavecseseznamem"/>
      </w:pPr>
      <w:r>
        <w:rPr>
          <w:b/>
          <w:bCs/>
        </w:rPr>
        <w:t>Typy hooků</w:t>
      </w:r>
      <w:r w:rsidRPr="00A75237">
        <w:t>:</w:t>
      </w:r>
    </w:p>
    <w:p w14:paraId="5F33439F" w14:textId="12EEA0A4" w:rsidR="00A75237" w:rsidRDefault="00A75237" w:rsidP="00A75237">
      <w:pPr>
        <w:pStyle w:val="Odstavecseseznamem"/>
        <w:numPr>
          <w:ilvl w:val="0"/>
          <w:numId w:val="39"/>
        </w:numPr>
      </w:pPr>
      <w:r>
        <w:rPr>
          <w:b/>
          <w:bCs/>
        </w:rPr>
        <w:t xml:space="preserve">State: </w:t>
      </w:r>
      <w:r>
        <w:t>umožňují komponentám uchovávat informace, například uživatelský vstup nebo stav vybrané položky</w:t>
      </w:r>
    </w:p>
    <w:p w14:paraId="69CA73D1" w14:textId="52C9A935" w:rsidR="00A75237" w:rsidRDefault="00A75237" w:rsidP="00A75237">
      <w:pPr>
        <w:pStyle w:val="Odstavecseseznamem"/>
        <w:numPr>
          <w:ilvl w:val="0"/>
          <w:numId w:val="39"/>
        </w:numPr>
      </w:pPr>
      <w:r>
        <w:rPr>
          <w:b/>
          <w:bCs/>
        </w:rPr>
        <w:t>Context:</w:t>
      </w:r>
      <w:r>
        <w:t xml:space="preserve"> umožňují sdílet data mezi vzdálenými komponentami, aniž by bylo nutné předávat je prostřednictvím props</w:t>
      </w:r>
    </w:p>
    <w:p w14:paraId="33F0A019" w14:textId="77777777" w:rsidR="005741AB" w:rsidRDefault="005741AB" w:rsidP="00A75237">
      <w:pPr>
        <w:pStyle w:val="Odstavecseseznamem"/>
        <w:numPr>
          <w:ilvl w:val="0"/>
          <w:numId w:val="39"/>
        </w:numPr>
      </w:pPr>
      <w:r>
        <w:rPr>
          <w:b/>
          <w:bCs/>
        </w:rPr>
        <w:t>Ref:</w:t>
      </w:r>
      <w:r>
        <w:t xml:space="preserve"> umožňují ukládat informace, které neovlivňují vykreslování, například DOM uzly nebo ID časovačů</w:t>
      </w:r>
    </w:p>
    <w:p w14:paraId="41332C21" w14:textId="77777777" w:rsidR="005741AB" w:rsidRDefault="005741AB" w:rsidP="00A75237">
      <w:pPr>
        <w:pStyle w:val="Odstavecseseznamem"/>
        <w:numPr>
          <w:ilvl w:val="0"/>
          <w:numId w:val="39"/>
        </w:numPr>
      </w:pPr>
      <w:r>
        <w:rPr>
          <w:b/>
          <w:bCs/>
        </w:rPr>
        <w:t>Effect:</w:t>
      </w:r>
      <w:r>
        <w:t xml:space="preserve"> umožňují komponentám synchronizovat se s externími systémy</w:t>
      </w:r>
    </w:p>
    <w:p w14:paraId="46F32293" w14:textId="77777777" w:rsidR="005741AB" w:rsidRDefault="005741AB" w:rsidP="00A75237">
      <w:pPr>
        <w:pStyle w:val="Odstavecseseznamem"/>
        <w:numPr>
          <w:ilvl w:val="0"/>
          <w:numId w:val="39"/>
        </w:numPr>
      </w:pPr>
      <w:r>
        <w:rPr>
          <w:b/>
          <w:bCs/>
        </w:rPr>
        <w:t>Performance:</w:t>
      </w:r>
      <w:r>
        <w:t xml:space="preserve"> slouží k optimalizaci výkonu komponent</w:t>
      </w:r>
    </w:p>
    <w:p w14:paraId="002B8249" w14:textId="42C144AB" w:rsidR="00A75237" w:rsidRDefault="005741AB" w:rsidP="00A75237">
      <w:pPr>
        <w:pStyle w:val="Odstavecseseznamem"/>
        <w:numPr>
          <w:ilvl w:val="0"/>
          <w:numId w:val="39"/>
        </w:numPr>
      </w:pPr>
      <w:r>
        <w:rPr>
          <w:b/>
          <w:bCs/>
        </w:rPr>
        <w:t>Other:</w:t>
      </w:r>
      <w:r>
        <w:t xml:space="preserve"> hooky, které se využívají při vývoji knihoven </w:t>
      </w:r>
    </w:p>
    <w:p w14:paraId="308FA9AC" w14:textId="77777777" w:rsidR="00C74670" w:rsidRDefault="00C74670" w:rsidP="00C74670">
      <w:pPr>
        <w:keepNext/>
        <w:jc w:val="center"/>
      </w:pPr>
      <w:r w:rsidRPr="00C74670">
        <w:rPr>
          <w:noProof/>
        </w:rPr>
        <w:drawing>
          <wp:inline distT="0" distB="0" distL="0" distR="0" wp14:anchorId="617CF52B" wp14:editId="68D7F327">
            <wp:extent cx="4553585" cy="3219899"/>
            <wp:effectExtent l="0" t="0" r="0" b="0"/>
            <wp:docPr id="1438526406"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6406" name="Obrázek 1" descr="Obsah obrázku text, snímek obrazovky, Písmo, číslo&#10;&#10;Popis byl vytvořen automaticky"/>
                    <pic:cNvPicPr/>
                  </pic:nvPicPr>
                  <pic:blipFill>
                    <a:blip r:embed="rId17"/>
                    <a:stretch>
                      <a:fillRect/>
                    </a:stretch>
                  </pic:blipFill>
                  <pic:spPr>
                    <a:xfrm>
                      <a:off x="0" y="0"/>
                      <a:ext cx="4553585" cy="3219899"/>
                    </a:xfrm>
                    <a:prstGeom prst="rect">
                      <a:avLst/>
                    </a:prstGeom>
                  </pic:spPr>
                </pic:pic>
              </a:graphicData>
            </a:graphic>
          </wp:inline>
        </w:drawing>
      </w:r>
    </w:p>
    <w:p w14:paraId="0E39CBC0" w14:textId="510CABCD" w:rsidR="00C74670" w:rsidRDefault="00C74670" w:rsidP="00C74670">
      <w:pPr>
        <w:pStyle w:val="Titulek"/>
      </w:pPr>
      <w:bookmarkStart w:id="16" w:name="_Toc226373052"/>
      <w:r>
        <w:t xml:space="preserve">Obr. </w:t>
      </w:r>
      <w:fldSimple w:instr=" SEQ Obr. \* ARABIC ">
        <w:r w:rsidR="00200487">
          <w:rPr>
            <w:noProof/>
          </w:rPr>
          <w:t>2</w:t>
        </w:r>
      </w:fldSimple>
      <w:r>
        <w:t>: Ukázka hooku</w:t>
      </w:r>
      <w:bookmarkEnd w:id="16"/>
    </w:p>
    <w:p w14:paraId="785F5423" w14:textId="2F1DC578" w:rsidR="00C74670" w:rsidRPr="00C74670" w:rsidRDefault="00C74670" w:rsidP="00C74670">
      <w:pPr>
        <w:pStyle w:val="Zdroj"/>
      </w:pPr>
      <w:r>
        <w:t>Zdroj: Vlastní</w:t>
      </w:r>
    </w:p>
    <w:p w14:paraId="73B04F1F" w14:textId="0DF63B07" w:rsidR="00B06B80" w:rsidRDefault="00D15F0F" w:rsidP="004B57D6">
      <w:pPr>
        <w:pStyle w:val="Odstavecseseznamem"/>
        <w:numPr>
          <w:ilvl w:val="0"/>
          <w:numId w:val="35"/>
        </w:numPr>
      </w:pPr>
      <w:r w:rsidRPr="004B57D6">
        <w:rPr>
          <w:b/>
          <w:bCs/>
        </w:rPr>
        <w:t>Komponenty</w:t>
      </w:r>
      <w:r w:rsidR="00661507">
        <w:t xml:space="preserve"> – Komponenta je základní stavební kámen Reactu. Jedná se o izolované </w:t>
      </w:r>
      <w:r w:rsidR="004B57D6">
        <w:br/>
      </w:r>
      <w:r w:rsidR="00661507">
        <w:t xml:space="preserve">a opakovatelně použitelné části UI. Komponenty mohou být složeny z jiných </w:t>
      </w:r>
      <w:r w:rsidR="00750544">
        <w:t>komponent,</w:t>
      </w:r>
      <w:r w:rsidR="00661507">
        <w:t xml:space="preserve"> a to umožňuje vytvářet složitější UI z menších a snad spravovatelných částí. Pokud je potřeba, aby komponenta reagovala na změny, tak se používají stavy, které jsou spravovány uvnitř komponenty</w:t>
      </w:r>
      <w:r w:rsidR="004B57D6">
        <w:t xml:space="preserve"> (React, 2024).</w:t>
      </w:r>
    </w:p>
    <w:p w14:paraId="6A4124A3" w14:textId="77777777" w:rsidR="00B06B80" w:rsidRDefault="00B06B80" w:rsidP="00B06B80">
      <w:pPr>
        <w:keepNext/>
        <w:jc w:val="center"/>
      </w:pPr>
      <w:r w:rsidRPr="00B06B80">
        <w:rPr>
          <w:noProof/>
        </w:rPr>
        <w:lastRenderedPageBreak/>
        <w:drawing>
          <wp:inline distT="0" distB="0" distL="0" distR="0" wp14:anchorId="11EDC34F" wp14:editId="09CC8E9A">
            <wp:extent cx="5399405" cy="2374265"/>
            <wp:effectExtent l="0" t="0" r="0" b="6985"/>
            <wp:docPr id="7726224" name="Obrázek 1"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24" name="Obrázek 1" descr="Obsah obrázku text, snímek obrazovky, Písmo&#10;&#10;Popis byl vytvořen automaticky"/>
                    <pic:cNvPicPr/>
                  </pic:nvPicPr>
                  <pic:blipFill>
                    <a:blip r:embed="rId18"/>
                    <a:stretch>
                      <a:fillRect/>
                    </a:stretch>
                  </pic:blipFill>
                  <pic:spPr>
                    <a:xfrm>
                      <a:off x="0" y="0"/>
                      <a:ext cx="5399405" cy="2374265"/>
                    </a:xfrm>
                    <a:prstGeom prst="rect">
                      <a:avLst/>
                    </a:prstGeom>
                  </pic:spPr>
                </pic:pic>
              </a:graphicData>
            </a:graphic>
          </wp:inline>
        </w:drawing>
      </w:r>
    </w:p>
    <w:p w14:paraId="60277248" w14:textId="40259FCE" w:rsidR="00B06B80" w:rsidRDefault="00B06B80" w:rsidP="00B06B80">
      <w:pPr>
        <w:pStyle w:val="Titulek"/>
      </w:pPr>
      <w:bookmarkStart w:id="17" w:name="_Toc226373053"/>
      <w:r>
        <w:t xml:space="preserve">Obr. </w:t>
      </w:r>
      <w:fldSimple w:instr=" SEQ Obr. \* ARABIC ">
        <w:r w:rsidR="00200487">
          <w:rPr>
            <w:noProof/>
          </w:rPr>
          <w:t>3</w:t>
        </w:r>
      </w:fldSimple>
      <w:r>
        <w:t>: Příklad komponenty</w:t>
      </w:r>
      <w:bookmarkEnd w:id="17"/>
    </w:p>
    <w:p w14:paraId="571EFCF5" w14:textId="7E759BAE" w:rsidR="00B06B80" w:rsidRDefault="00B06B80" w:rsidP="00B06B80">
      <w:pPr>
        <w:pStyle w:val="Zdroj"/>
      </w:pPr>
      <w:r>
        <w:t>Zdroj: Vlastní</w:t>
      </w:r>
    </w:p>
    <w:p w14:paraId="0465769C" w14:textId="3A5DE7D0" w:rsidR="00B06B80" w:rsidRDefault="00B06B80" w:rsidP="00B06B80">
      <w:r>
        <w:t xml:space="preserve">Komponenty mohou </w:t>
      </w:r>
      <w:r w:rsidR="00D86B25">
        <w:t>přijímat</w:t>
      </w:r>
      <w:r>
        <w:t xml:space="preserve"> </w:t>
      </w:r>
      <w:r w:rsidR="00D86B25">
        <w:t>vstupní data</w:t>
      </w:r>
      <w:r>
        <w:t xml:space="preserve">, kterým se odborně říká </w:t>
      </w:r>
      <w:r w:rsidR="00DB011D">
        <w:t>props.</w:t>
      </w:r>
      <w:r w:rsidR="000D1597">
        <w:t xml:space="preserve"> </w:t>
      </w:r>
      <w:r w:rsidR="00D86B25">
        <w:t>Použí</w:t>
      </w:r>
      <w:r w:rsidR="000D1597">
        <w:t>vají se</w:t>
      </w:r>
      <w:r w:rsidR="00D86B25">
        <w:t xml:space="preserve"> v případech, kdy</w:t>
      </w:r>
      <w:r w:rsidR="000D1597">
        <w:t>ž je</w:t>
      </w:r>
      <w:r w:rsidR="00D86B25">
        <w:t xml:space="preserve"> </w:t>
      </w:r>
      <w:r w:rsidR="000D1597">
        <w:t>potřeba dynamicky měnit hodnoty uvnitř komponenty.</w:t>
      </w:r>
    </w:p>
    <w:p w14:paraId="48C6EC37" w14:textId="77777777" w:rsidR="00B06B80" w:rsidRDefault="00B06B80" w:rsidP="00B06B80">
      <w:pPr>
        <w:keepNext/>
        <w:jc w:val="center"/>
      </w:pPr>
      <w:r w:rsidRPr="00B06B80">
        <w:rPr>
          <w:noProof/>
        </w:rPr>
        <w:drawing>
          <wp:inline distT="0" distB="0" distL="0" distR="0" wp14:anchorId="62450AE7" wp14:editId="5CFDBCF2">
            <wp:extent cx="5399405" cy="2477135"/>
            <wp:effectExtent l="0" t="0" r="0" b="0"/>
            <wp:docPr id="1206231589" name="Obrázek 1"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31589" name="Obrázek 1" descr="Obsah obrázku text, snímek obrazovky, Písmo&#10;&#10;Popis byl vytvořen automaticky"/>
                    <pic:cNvPicPr/>
                  </pic:nvPicPr>
                  <pic:blipFill>
                    <a:blip r:embed="rId19"/>
                    <a:stretch>
                      <a:fillRect/>
                    </a:stretch>
                  </pic:blipFill>
                  <pic:spPr>
                    <a:xfrm>
                      <a:off x="0" y="0"/>
                      <a:ext cx="5399405" cy="2477135"/>
                    </a:xfrm>
                    <a:prstGeom prst="rect">
                      <a:avLst/>
                    </a:prstGeom>
                  </pic:spPr>
                </pic:pic>
              </a:graphicData>
            </a:graphic>
          </wp:inline>
        </w:drawing>
      </w:r>
    </w:p>
    <w:p w14:paraId="34592BC7" w14:textId="29A33DB9" w:rsidR="00B06B80" w:rsidRDefault="00B06B80" w:rsidP="00B06B80">
      <w:pPr>
        <w:pStyle w:val="Titulek"/>
      </w:pPr>
      <w:bookmarkStart w:id="18" w:name="_Toc226373054"/>
      <w:r>
        <w:t xml:space="preserve">Obr. </w:t>
      </w:r>
      <w:fldSimple w:instr=" SEQ Obr. \* ARABIC ">
        <w:r w:rsidR="00200487">
          <w:rPr>
            <w:noProof/>
          </w:rPr>
          <w:t>4</w:t>
        </w:r>
      </w:fldSimple>
      <w:r>
        <w:t>: Komponenta se vstupy</w:t>
      </w:r>
      <w:bookmarkEnd w:id="18"/>
    </w:p>
    <w:p w14:paraId="248B14E7" w14:textId="4A9C0F5B" w:rsidR="00B06B80" w:rsidRPr="00B06B80" w:rsidRDefault="00B06B80" w:rsidP="00B06B80">
      <w:pPr>
        <w:pStyle w:val="Zdroj"/>
      </w:pPr>
      <w:r>
        <w:t>Zdroj: Vlastní</w:t>
      </w:r>
    </w:p>
    <w:p w14:paraId="47155793" w14:textId="10EDA784" w:rsidR="00292BD3" w:rsidRDefault="00292BD3" w:rsidP="001C74B1">
      <w:pPr>
        <w:keepNext/>
        <w:jc w:val="center"/>
      </w:pPr>
      <w:r w:rsidRPr="00292BD3">
        <w:rPr>
          <w:noProof/>
        </w:rPr>
        <w:lastRenderedPageBreak/>
        <w:drawing>
          <wp:inline distT="0" distB="0" distL="0" distR="0" wp14:anchorId="0D0D2DD2" wp14:editId="01480F0C">
            <wp:extent cx="4953691" cy="3581900"/>
            <wp:effectExtent l="0" t="0" r="0" b="0"/>
            <wp:docPr id="1103329642"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29642" name="Obrázek 1" descr="Obsah obrázku text, snímek obrazovky, Písmo, číslo&#10;&#10;Popis byl vytvořen automaticky"/>
                    <pic:cNvPicPr/>
                  </pic:nvPicPr>
                  <pic:blipFill>
                    <a:blip r:embed="rId20"/>
                    <a:stretch>
                      <a:fillRect/>
                    </a:stretch>
                  </pic:blipFill>
                  <pic:spPr>
                    <a:xfrm>
                      <a:off x="0" y="0"/>
                      <a:ext cx="4953691" cy="3581900"/>
                    </a:xfrm>
                    <a:prstGeom prst="rect">
                      <a:avLst/>
                    </a:prstGeom>
                  </pic:spPr>
                </pic:pic>
              </a:graphicData>
            </a:graphic>
          </wp:inline>
        </w:drawing>
      </w:r>
    </w:p>
    <w:p w14:paraId="7B44D0F9" w14:textId="3241F1E6" w:rsidR="00DB011D" w:rsidRDefault="00292BD3" w:rsidP="00292BD3">
      <w:pPr>
        <w:pStyle w:val="Titulek"/>
      </w:pPr>
      <w:bookmarkStart w:id="19" w:name="_Toc226373055"/>
      <w:r>
        <w:t xml:space="preserve">Obr. </w:t>
      </w:r>
      <w:fldSimple w:instr=" SEQ Obr. \* ARABIC ">
        <w:r w:rsidR="00200487">
          <w:rPr>
            <w:noProof/>
          </w:rPr>
          <w:t>5</w:t>
        </w:r>
      </w:fldSimple>
      <w:r>
        <w:t>: Práce se vstupy</w:t>
      </w:r>
      <w:bookmarkEnd w:id="19"/>
    </w:p>
    <w:p w14:paraId="1E1BC359" w14:textId="033C29DE" w:rsidR="00292BD3" w:rsidRDefault="00292BD3" w:rsidP="00292BD3">
      <w:pPr>
        <w:pStyle w:val="Zdroj"/>
      </w:pPr>
      <w:r>
        <w:t>Zdroj: Vlastní</w:t>
      </w:r>
    </w:p>
    <w:p w14:paraId="2FC3EA14" w14:textId="5F65EB8D" w:rsidR="009F1FD7" w:rsidRDefault="009F1FD7" w:rsidP="009F1FD7">
      <w:r>
        <w:t>Pro použití komponent je musíme naimportovat a poté je použít jako JSX elementy.</w:t>
      </w:r>
    </w:p>
    <w:p w14:paraId="0FDF2463" w14:textId="77777777" w:rsidR="009F1FD7" w:rsidRDefault="009F1FD7" w:rsidP="009F1FD7">
      <w:pPr>
        <w:keepNext/>
        <w:jc w:val="center"/>
      </w:pPr>
      <w:r w:rsidRPr="009F1FD7">
        <w:rPr>
          <w:noProof/>
        </w:rPr>
        <w:drawing>
          <wp:inline distT="0" distB="0" distL="0" distR="0" wp14:anchorId="25511EA4" wp14:editId="6DF3C8AA">
            <wp:extent cx="4386699" cy="3848100"/>
            <wp:effectExtent l="0" t="0" r="0" b="0"/>
            <wp:docPr id="1927276353"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76353" name="Obrázek 1" descr="Obsah obrázku text, snímek obrazovky, Písmo, číslo&#10;&#10;Popis byl vytvořen automaticky"/>
                    <pic:cNvPicPr/>
                  </pic:nvPicPr>
                  <pic:blipFill>
                    <a:blip r:embed="rId21"/>
                    <a:stretch>
                      <a:fillRect/>
                    </a:stretch>
                  </pic:blipFill>
                  <pic:spPr>
                    <a:xfrm>
                      <a:off x="0" y="0"/>
                      <a:ext cx="4392803" cy="3853455"/>
                    </a:xfrm>
                    <a:prstGeom prst="rect">
                      <a:avLst/>
                    </a:prstGeom>
                  </pic:spPr>
                </pic:pic>
              </a:graphicData>
            </a:graphic>
          </wp:inline>
        </w:drawing>
      </w:r>
    </w:p>
    <w:p w14:paraId="0149CEA5" w14:textId="2D7CA0EC" w:rsidR="009F1FD7" w:rsidRDefault="009F1FD7" w:rsidP="009F1FD7">
      <w:pPr>
        <w:pStyle w:val="Titulek"/>
      </w:pPr>
      <w:bookmarkStart w:id="20" w:name="_Toc226373056"/>
      <w:r>
        <w:t xml:space="preserve">Obr. </w:t>
      </w:r>
      <w:fldSimple w:instr=" SEQ Obr. \* ARABIC ">
        <w:r w:rsidR="00200487">
          <w:rPr>
            <w:noProof/>
          </w:rPr>
          <w:t>6</w:t>
        </w:r>
      </w:fldSimple>
      <w:r>
        <w:t>: Použití komponenty</w:t>
      </w:r>
      <w:bookmarkEnd w:id="20"/>
    </w:p>
    <w:p w14:paraId="43DB31BC" w14:textId="06667E76" w:rsidR="00F47E5A" w:rsidRDefault="009F1FD7" w:rsidP="00F22E9F">
      <w:pPr>
        <w:pStyle w:val="Zdroj"/>
      </w:pPr>
      <w:r>
        <w:t>Zdroj: Vlastní</w:t>
      </w:r>
    </w:p>
    <w:p w14:paraId="36F8F059" w14:textId="197F2C0C" w:rsidR="00F47E5A" w:rsidRDefault="00F47E5A" w:rsidP="004B57D6">
      <w:pPr>
        <w:pStyle w:val="Odstavecseseznamem"/>
        <w:numPr>
          <w:ilvl w:val="0"/>
          <w:numId w:val="35"/>
        </w:numPr>
      </w:pPr>
      <w:r w:rsidRPr="004B57D6">
        <w:rPr>
          <w:b/>
          <w:bCs/>
        </w:rPr>
        <w:lastRenderedPageBreak/>
        <w:t xml:space="preserve">Virtuální DOM </w:t>
      </w:r>
      <w:r>
        <w:t>– Další významnou výhodou je virtuální DOM, což je paměťová reprezentace skutečného DOM, která optimalizuje vykreslování UI. Při změnách stavu React vytváří novou stromovou strukturu Virtu</w:t>
      </w:r>
      <w:r w:rsidR="00F22E9F">
        <w:t>ální</w:t>
      </w:r>
      <w:r>
        <w:t xml:space="preserve"> DOM a pomocí algoritmu určuje minimální změny potřebné pro aktualizaci skutečného DOM. To zrychluje výkon díky efektivnímu</w:t>
      </w:r>
      <w:r w:rsidR="00F22E9F">
        <w:t xml:space="preserve"> vykreslování, snížení přímých interakcí se skutečným DOM a dávkování aktualizací. Virtuální DOM také standardizuje vykreslování napříč prohlížeči. Nevýhodami jsou zvýšená paměťová náročnost a složitost pro jednoduché aplikace (GeeksforGeeks, 2024).</w:t>
      </w:r>
    </w:p>
    <w:p w14:paraId="66EB522C" w14:textId="77777777" w:rsidR="00F22E9F" w:rsidRDefault="00F22E9F" w:rsidP="00F22E9F">
      <w:pPr>
        <w:keepNext/>
        <w:jc w:val="center"/>
      </w:pPr>
      <w:r>
        <w:rPr>
          <w:noProof/>
        </w:rPr>
        <w:drawing>
          <wp:inline distT="0" distB="0" distL="0" distR="0" wp14:anchorId="0F95F7E8" wp14:editId="7A27C23C">
            <wp:extent cx="4572000" cy="2286000"/>
            <wp:effectExtent l="0" t="0" r="0" b="0"/>
            <wp:docPr id="1807682195"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4040" cy="2292020"/>
                    </a:xfrm>
                    <a:prstGeom prst="rect">
                      <a:avLst/>
                    </a:prstGeom>
                    <a:noFill/>
                  </pic:spPr>
                </pic:pic>
              </a:graphicData>
            </a:graphic>
          </wp:inline>
        </w:drawing>
      </w:r>
    </w:p>
    <w:p w14:paraId="351E818B" w14:textId="3C78FE10" w:rsidR="00F22E9F" w:rsidRDefault="00F22E9F" w:rsidP="00F22E9F">
      <w:pPr>
        <w:pStyle w:val="Titulek"/>
      </w:pPr>
      <w:bookmarkStart w:id="21" w:name="_Toc226373057"/>
      <w:r>
        <w:t xml:space="preserve">Obr. </w:t>
      </w:r>
      <w:fldSimple w:instr=" SEQ Obr. \* ARABIC ">
        <w:r w:rsidR="00200487">
          <w:rPr>
            <w:noProof/>
          </w:rPr>
          <w:t>7</w:t>
        </w:r>
      </w:fldSimple>
      <w:r>
        <w:t>: Porovnání DOMu</w:t>
      </w:r>
      <w:bookmarkEnd w:id="21"/>
    </w:p>
    <w:p w14:paraId="71B8D115" w14:textId="472E6B7B" w:rsidR="00CE3A97" w:rsidRDefault="00F22E9F" w:rsidP="00A6696A">
      <w:pPr>
        <w:pStyle w:val="Zdroj"/>
      </w:pPr>
      <w:r>
        <w:t xml:space="preserve">Zdroj: </w:t>
      </w:r>
      <w:hyperlink r:id="rId23" w:history="1">
        <w:r w:rsidRPr="0059612B">
          <w:rPr>
            <w:rStyle w:val="Hypertextovodkaz"/>
          </w:rPr>
          <w:t>https://www.geeksforgeeks.org/reactjs-virtual-dom/</w:t>
        </w:r>
      </w:hyperlink>
      <w:r>
        <w:t xml:space="preserve"> (2024)</w:t>
      </w:r>
    </w:p>
    <w:p w14:paraId="6FE6D551" w14:textId="55C34157" w:rsidR="001C045C" w:rsidRDefault="00CE3A97" w:rsidP="004B57D6">
      <w:pPr>
        <w:pStyle w:val="Odstavecseseznamem"/>
        <w:numPr>
          <w:ilvl w:val="0"/>
          <w:numId w:val="35"/>
        </w:numPr>
      </w:pPr>
      <w:r w:rsidRPr="004B57D6">
        <w:rPr>
          <w:b/>
          <w:bCs/>
        </w:rPr>
        <w:t>JSX</w:t>
      </w:r>
      <w:r>
        <w:t xml:space="preserve"> – JavaScript XML je syntaxe, která je rozšířením jazyka JavaScript. Používá se v Reactu a umožňuje psát HTML strukturu přímo v JavaScriptovém </w:t>
      </w:r>
      <w:r w:rsidR="006B0BBA">
        <w:t>kódu</w:t>
      </w:r>
      <w:r>
        <w:t xml:space="preserve">. JSX vypadá jako HTML, ale má plnou sílu JavaScriptu. Když JSX </w:t>
      </w:r>
      <w:r w:rsidR="006B0BBA">
        <w:t>kód</w:t>
      </w:r>
      <w:r>
        <w:t xml:space="preserve"> projde kompilací, stává se z něj běžný JavaScript, který vytváří objekty, které React používá k renderování. Díky automatickému escapování hodnot před jejich zobrazením jsou vstupy bezpečně zpracovány, což pomáhá zabránit XSS útokům (React, 2024).  </w:t>
      </w:r>
    </w:p>
    <w:p w14:paraId="07569A54" w14:textId="77777777" w:rsidR="005C0362" w:rsidRDefault="005C0362" w:rsidP="005C0362">
      <w:pPr>
        <w:keepNext/>
        <w:jc w:val="center"/>
      </w:pPr>
      <w:r w:rsidRPr="005C0362">
        <w:rPr>
          <w:noProof/>
        </w:rPr>
        <w:drawing>
          <wp:inline distT="0" distB="0" distL="0" distR="0" wp14:anchorId="0443D859" wp14:editId="2131EBFB">
            <wp:extent cx="5399405" cy="2065655"/>
            <wp:effectExtent l="0" t="0" r="0" b="0"/>
            <wp:docPr id="1939934208"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34208" name="Obrázek 1" descr="Obsah obrázku text, snímek obrazovky, Písmo, číslo&#10;&#10;Popis byl vytvořen automaticky"/>
                    <pic:cNvPicPr/>
                  </pic:nvPicPr>
                  <pic:blipFill>
                    <a:blip r:embed="rId24"/>
                    <a:stretch>
                      <a:fillRect/>
                    </a:stretch>
                  </pic:blipFill>
                  <pic:spPr>
                    <a:xfrm>
                      <a:off x="0" y="0"/>
                      <a:ext cx="5399405" cy="2065655"/>
                    </a:xfrm>
                    <a:prstGeom prst="rect">
                      <a:avLst/>
                    </a:prstGeom>
                  </pic:spPr>
                </pic:pic>
              </a:graphicData>
            </a:graphic>
          </wp:inline>
        </w:drawing>
      </w:r>
    </w:p>
    <w:p w14:paraId="26D58C8F" w14:textId="43FACEFF" w:rsidR="00CE3A97" w:rsidRDefault="005C0362" w:rsidP="005C0362">
      <w:pPr>
        <w:pStyle w:val="Titulek"/>
      </w:pPr>
      <w:bookmarkStart w:id="22" w:name="_Toc226373058"/>
      <w:r>
        <w:t xml:space="preserve">Obr. </w:t>
      </w:r>
      <w:fldSimple w:instr=" SEQ Obr. \* ARABIC ">
        <w:r w:rsidR="00200487">
          <w:rPr>
            <w:noProof/>
          </w:rPr>
          <w:t>8</w:t>
        </w:r>
      </w:fldSimple>
      <w:r>
        <w:t>: Ukázka JSX</w:t>
      </w:r>
      <w:bookmarkEnd w:id="22"/>
    </w:p>
    <w:p w14:paraId="01192894" w14:textId="31B6732C" w:rsidR="005C0362" w:rsidRPr="005C0362" w:rsidRDefault="005C0362" w:rsidP="005C0362">
      <w:pPr>
        <w:pStyle w:val="Zdroj"/>
      </w:pPr>
      <w:r>
        <w:t>Zdroj: Vlastní</w:t>
      </w:r>
    </w:p>
    <w:p w14:paraId="13818B7A" w14:textId="7D983BBB" w:rsidR="00C32FAF" w:rsidRDefault="00C32FAF" w:rsidP="00C32FAF">
      <w:pPr>
        <w:pStyle w:val="Nadpis3"/>
      </w:pPr>
      <w:r>
        <w:lastRenderedPageBreak/>
        <w:t>NodeJS</w:t>
      </w:r>
    </w:p>
    <w:p w14:paraId="0CE8E1B8" w14:textId="77777777" w:rsidR="000867DC" w:rsidRDefault="00C9547F" w:rsidP="00C32FAF">
      <w:r w:rsidRPr="00C9547F">
        <w:t>Node</w:t>
      </w:r>
      <w:r>
        <w:t>JS</w:t>
      </w:r>
      <w:r w:rsidRPr="00C9547F">
        <w:t xml:space="preserve"> je open-source, multiplatformní runtime prostředí</w:t>
      </w:r>
      <w:r>
        <w:t xml:space="preserve"> pro JavaScript</w:t>
      </w:r>
      <w:r w:rsidRPr="00C9547F">
        <w:t xml:space="preserve">, které umožňuje </w:t>
      </w:r>
      <w:r>
        <w:t>vývojářům vytvářet servery, webové aplikace a nástroje pro příkazový řádek a skripty.</w:t>
      </w:r>
    </w:p>
    <w:p w14:paraId="3E9819DC" w14:textId="14ACB13E" w:rsidR="000867DC" w:rsidRDefault="00C9547F" w:rsidP="00C32FAF">
      <w:r>
        <w:t xml:space="preserve">Díky své asynchronní a událostmi řízené architektuře je NodeJS ideální pro aplikace, které musí zvládnout vysoký počet požadavků v jeden čas. Mezi ně se například řadí real-time </w:t>
      </w:r>
      <w:r w:rsidR="007642D4">
        <w:t xml:space="preserve">aplikace </w:t>
      </w:r>
      <w:r w:rsidR="004C00AC">
        <w:br/>
      </w:r>
      <w:r w:rsidR="007642D4">
        <w:t>či API.</w:t>
      </w:r>
    </w:p>
    <w:p w14:paraId="52E41E0B" w14:textId="78560F0C" w:rsidR="00C9547F" w:rsidRDefault="007642D4" w:rsidP="00C32FAF">
      <w:r>
        <w:t>NodeJS podporuje širokou škálu kniho</w:t>
      </w:r>
      <w:r w:rsidR="000867DC">
        <w:t>ven</w:t>
      </w:r>
      <w:r>
        <w:t xml:space="preserve"> či modulů, které uživateli usnadňují vývoj. Celkově </w:t>
      </w:r>
      <w:r w:rsidR="00767A4F">
        <w:br/>
      </w:r>
      <w:r>
        <w:t>se jedná o velmi flexibilní prostředí, které je hojně podporováno rozsáhlou komunitou vývojářů</w:t>
      </w:r>
      <w:r w:rsidR="0061140C">
        <w:t xml:space="preserve"> (NodeJS, 2024)</w:t>
      </w:r>
      <w:r>
        <w:t>.</w:t>
      </w:r>
    </w:p>
    <w:p w14:paraId="56FDE529" w14:textId="77777777" w:rsidR="00B22EEC" w:rsidRDefault="00E90FD5" w:rsidP="00287D3F">
      <w:pPr>
        <w:keepNext/>
        <w:jc w:val="center"/>
      </w:pPr>
      <w:r>
        <w:rPr>
          <w:noProof/>
        </w:rPr>
        <w:drawing>
          <wp:inline distT="0" distB="0" distL="0" distR="0" wp14:anchorId="2E6D05B9" wp14:editId="0EB05E0E">
            <wp:extent cx="5334000" cy="2619375"/>
            <wp:effectExtent l="0" t="0" r="0" b="9525"/>
            <wp:docPr id="1249824654" name="Obrázek 1" descr="What is the Node.js (Node) runtime environment?—TechTarget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he Node.js (Node) runtime environment?—TechTarget Defini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2619375"/>
                    </a:xfrm>
                    <a:prstGeom prst="rect">
                      <a:avLst/>
                    </a:prstGeom>
                    <a:noFill/>
                    <a:ln>
                      <a:noFill/>
                    </a:ln>
                  </pic:spPr>
                </pic:pic>
              </a:graphicData>
            </a:graphic>
          </wp:inline>
        </w:drawing>
      </w:r>
    </w:p>
    <w:p w14:paraId="08EAE71C" w14:textId="1496D1AA" w:rsidR="00E90FD5" w:rsidRDefault="00B22EEC" w:rsidP="00B22EEC">
      <w:pPr>
        <w:pStyle w:val="Titulek"/>
      </w:pPr>
      <w:bookmarkStart w:id="23" w:name="_Toc226373059"/>
      <w:r>
        <w:t xml:space="preserve">Obr. </w:t>
      </w:r>
      <w:fldSimple w:instr=" SEQ Obr. \* ARABIC ">
        <w:r w:rsidR="00200487">
          <w:rPr>
            <w:noProof/>
          </w:rPr>
          <w:t>9</w:t>
        </w:r>
      </w:fldSimple>
      <w:r>
        <w:t>: Ukázka kódu NodeJS</w:t>
      </w:r>
      <w:bookmarkEnd w:id="23"/>
    </w:p>
    <w:p w14:paraId="0F46ABD6" w14:textId="25E23B41" w:rsidR="00E90FD5" w:rsidRDefault="00B22EEC" w:rsidP="00B22EEC">
      <w:pPr>
        <w:pStyle w:val="Zdroj"/>
      </w:pPr>
      <w:r>
        <w:t xml:space="preserve">Zdroj: </w:t>
      </w:r>
      <w:hyperlink r:id="rId26" w:history="1">
        <w:r w:rsidRPr="00A62160">
          <w:rPr>
            <w:rStyle w:val="Hypertextovodkaz"/>
          </w:rPr>
          <w:t>https://www.techtarget.com/whatis/definition/Nodejs</w:t>
        </w:r>
      </w:hyperlink>
      <w:r>
        <w:t xml:space="preserve"> (2024)</w:t>
      </w:r>
    </w:p>
    <w:p w14:paraId="5DE418AC" w14:textId="604AF7DE" w:rsidR="00FF4745" w:rsidRDefault="005E09F8" w:rsidP="00FF4745">
      <w:r>
        <w:t xml:space="preserve">Další nedílnou součástí NodeJS je </w:t>
      </w:r>
      <w:r w:rsidR="00FF4745">
        <w:t xml:space="preserve">NPM – </w:t>
      </w:r>
      <w:r>
        <w:t>s</w:t>
      </w:r>
      <w:r w:rsidR="00FF4745">
        <w:t xml:space="preserve">právce balíčků pro platformu NodeJS, který umožňuje vývojářům snadno a znovu využívat </w:t>
      </w:r>
      <w:r w:rsidR="00DD6790">
        <w:t>kód</w:t>
      </w:r>
      <w:r w:rsidR="00FF4745">
        <w:t>, stejně jako spravovat závislosti v jejich projektech. NPM poskytuje online úložiště pro publikování open-source NodeJS projektů a také příkazový řádek pro možnou interakci s online úložištěm. Jedná se o nedílnou součást ekosystému NodeJS a je hraje významnou roli při vývoji moderních JavaScriptových aplikací</w:t>
      </w:r>
      <w:r w:rsidR="004B57D6">
        <w:t xml:space="preserve"> (NPM, 2024)</w:t>
      </w:r>
      <w:r w:rsidR="00FF4745">
        <w:t>.</w:t>
      </w:r>
    </w:p>
    <w:p w14:paraId="1BD80D84" w14:textId="49320041" w:rsidR="00FF4745" w:rsidRPr="004B57D6" w:rsidRDefault="00FF4745" w:rsidP="00FF4745">
      <w:pPr>
        <w:rPr>
          <w:b/>
          <w:bCs/>
        </w:rPr>
      </w:pPr>
      <w:r w:rsidRPr="004B57D6">
        <w:rPr>
          <w:b/>
          <w:bCs/>
        </w:rPr>
        <w:t>NPM umožňuje</w:t>
      </w:r>
    </w:p>
    <w:p w14:paraId="2DB47DB0" w14:textId="516659B6" w:rsidR="00FF4745" w:rsidRDefault="00FF4745" w:rsidP="00AC002A">
      <w:pPr>
        <w:pStyle w:val="Odstavecseseznamem"/>
        <w:numPr>
          <w:ilvl w:val="0"/>
          <w:numId w:val="36"/>
        </w:numPr>
      </w:pPr>
      <w:r w:rsidRPr="00AC002A">
        <w:rPr>
          <w:b/>
          <w:bCs/>
        </w:rPr>
        <w:t>Instalaci balíčků</w:t>
      </w:r>
      <w:r w:rsidR="000658B4" w:rsidRPr="00AC002A">
        <w:rPr>
          <w:b/>
          <w:bCs/>
        </w:rPr>
        <w:t>:</w:t>
      </w:r>
      <w:r w:rsidR="000658B4">
        <w:t xml:space="preserve"> </w:t>
      </w:r>
      <w:r>
        <w:t>vývojáři mohou snadno a rychle přidávat knihovny a nástroje do svých projektů pomocí jednoduchých příkazů v terminálu</w:t>
      </w:r>
    </w:p>
    <w:p w14:paraId="78C590AE" w14:textId="2E4DB1F2" w:rsidR="00FF4745" w:rsidRDefault="00FF4745" w:rsidP="00AC002A">
      <w:pPr>
        <w:pStyle w:val="Odstavecseseznamem"/>
        <w:numPr>
          <w:ilvl w:val="0"/>
          <w:numId w:val="36"/>
        </w:numPr>
      </w:pPr>
      <w:r w:rsidRPr="00AC002A">
        <w:rPr>
          <w:b/>
          <w:bCs/>
        </w:rPr>
        <w:t>Správu závislostí</w:t>
      </w:r>
      <w:r w:rsidR="000658B4" w:rsidRPr="00AC002A">
        <w:rPr>
          <w:b/>
          <w:bCs/>
        </w:rPr>
        <w:t>:</w:t>
      </w:r>
      <w:r w:rsidR="000658B4">
        <w:t xml:space="preserve"> </w:t>
      </w:r>
      <w:r>
        <w:t xml:space="preserve">NPM automaticky sleduje a spravuje závislosti mezi </w:t>
      </w:r>
      <w:r w:rsidR="00202B67">
        <w:t>balíčky</w:t>
      </w:r>
      <w:r>
        <w:t xml:space="preserve">, což umožňuje a usnadňuje </w:t>
      </w:r>
      <w:r w:rsidR="00202B67">
        <w:t xml:space="preserve">udržování </w:t>
      </w:r>
      <w:r>
        <w:t>konzistentního vývojového prostředí</w:t>
      </w:r>
    </w:p>
    <w:p w14:paraId="56021C91" w14:textId="07163E53" w:rsidR="00FF4745" w:rsidRDefault="00FF4745" w:rsidP="00AC002A">
      <w:pPr>
        <w:pStyle w:val="Odstavecseseznamem"/>
        <w:numPr>
          <w:ilvl w:val="0"/>
          <w:numId w:val="36"/>
        </w:numPr>
      </w:pPr>
      <w:r w:rsidRPr="00AC002A">
        <w:rPr>
          <w:b/>
          <w:bCs/>
        </w:rPr>
        <w:t>Publikování balíčků</w:t>
      </w:r>
      <w:r w:rsidR="000658B4" w:rsidRPr="00AC002A">
        <w:rPr>
          <w:b/>
          <w:bCs/>
        </w:rPr>
        <w:t>:</w:t>
      </w:r>
      <w:r w:rsidR="000658B4">
        <w:t xml:space="preserve"> </w:t>
      </w:r>
      <w:r>
        <w:t>vývojáři mezi sebou mohou sdílet své vlastní balíčky a veřejně je publikovat s komunitou pomocí veřejného NPM registru</w:t>
      </w:r>
    </w:p>
    <w:p w14:paraId="58017B27" w14:textId="35975334" w:rsidR="00FF4745" w:rsidRDefault="00FF4745" w:rsidP="00AC002A">
      <w:pPr>
        <w:pStyle w:val="Odstavecseseznamem"/>
        <w:numPr>
          <w:ilvl w:val="0"/>
          <w:numId w:val="36"/>
        </w:numPr>
      </w:pPr>
      <w:r w:rsidRPr="00AC002A">
        <w:rPr>
          <w:b/>
          <w:bCs/>
        </w:rPr>
        <w:t>Verzování</w:t>
      </w:r>
      <w:r w:rsidR="000658B4" w:rsidRPr="00AC002A">
        <w:rPr>
          <w:b/>
          <w:bCs/>
        </w:rPr>
        <w:t>:</w:t>
      </w:r>
      <w:r w:rsidR="000658B4">
        <w:t xml:space="preserve"> </w:t>
      </w:r>
      <w:r>
        <w:t xml:space="preserve">NPM podporu správu verzí balíčků, což umožňuje vývojářům specifikovat </w:t>
      </w:r>
      <w:r w:rsidR="00AC002A">
        <w:br/>
      </w:r>
      <w:r>
        <w:t>a instalovat konkrétní verze balíčků, které potřebují využít do svých projektů</w:t>
      </w:r>
      <w:r w:rsidR="00CC04EF">
        <w:t xml:space="preserve"> (NPM, 2024)</w:t>
      </w:r>
    </w:p>
    <w:p w14:paraId="5409585E" w14:textId="77777777" w:rsidR="00202B67" w:rsidRDefault="00202B67" w:rsidP="00202B67">
      <w:pPr>
        <w:keepNext/>
        <w:jc w:val="center"/>
      </w:pPr>
      <w:r>
        <w:rPr>
          <w:noProof/>
        </w:rPr>
        <w:lastRenderedPageBreak/>
        <w:drawing>
          <wp:inline distT="0" distB="0" distL="0" distR="0" wp14:anchorId="5F457875" wp14:editId="6C795881">
            <wp:extent cx="4333875" cy="1688596"/>
            <wp:effectExtent l="0" t="0" r="0" b="6985"/>
            <wp:docPr id="520904734" name="Obrázek 1" descr="Obsah obrázku Grafika, Písmo, snímek obrazovky, červená&#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4734" name="Obrázek 1" descr="Obsah obrázku Grafika, Písmo, snímek obrazovky, červená&#10;&#10;Popis byl vytvořen automatick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53986" cy="1696432"/>
                    </a:xfrm>
                    <a:prstGeom prst="rect">
                      <a:avLst/>
                    </a:prstGeom>
                    <a:noFill/>
                    <a:ln>
                      <a:noFill/>
                    </a:ln>
                  </pic:spPr>
                </pic:pic>
              </a:graphicData>
            </a:graphic>
          </wp:inline>
        </w:drawing>
      </w:r>
    </w:p>
    <w:p w14:paraId="3E441C8C" w14:textId="507E6500" w:rsidR="00202B67" w:rsidRDefault="00202B67" w:rsidP="00202B67">
      <w:pPr>
        <w:pStyle w:val="Titulek"/>
      </w:pPr>
      <w:bookmarkStart w:id="24" w:name="_Toc226373060"/>
      <w:r>
        <w:t xml:space="preserve">Obr. </w:t>
      </w:r>
      <w:fldSimple w:instr=" SEQ Obr. \* ARABIC ">
        <w:r w:rsidR="00200487">
          <w:rPr>
            <w:noProof/>
          </w:rPr>
          <w:t>10</w:t>
        </w:r>
      </w:fldSimple>
      <w:r>
        <w:t>: Logo NPM</w:t>
      </w:r>
      <w:bookmarkEnd w:id="24"/>
    </w:p>
    <w:p w14:paraId="04C7C2C1" w14:textId="5ADE2EA4" w:rsidR="00FF4745" w:rsidRPr="00FF4745" w:rsidRDefault="00202B67" w:rsidP="00A6696A">
      <w:pPr>
        <w:pStyle w:val="Zdroj"/>
      </w:pPr>
      <w:r>
        <w:t>Zdroj:</w:t>
      </w:r>
      <w:r w:rsidRPr="00202B67">
        <w:t xml:space="preserve"> </w:t>
      </w:r>
      <w:hyperlink r:id="rId28" w:history="1">
        <w:r w:rsidRPr="0059612B">
          <w:rPr>
            <w:rStyle w:val="Hypertextovodkaz"/>
          </w:rPr>
          <w:t>https://en.m.wikipedia.org/wiki/File:Npm-logo.svg</w:t>
        </w:r>
      </w:hyperlink>
      <w:r>
        <w:t xml:space="preserve"> (2024)</w:t>
      </w:r>
    </w:p>
    <w:p w14:paraId="429D41B6" w14:textId="01003E0A" w:rsidR="00C32FAF" w:rsidRDefault="00C32FAF" w:rsidP="00C32FAF">
      <w:pPr>
        <w:pStyle w:val="Nadpis3"/>
      </w:pPr>
      <w:r>
        <w:t>MySQL</w:t>
      </w:r>
    </w:p>
    <w:p w14:paraId="012DC528" w14:textId="6D4B2EFA" w:rsidR="00E718C7" w:rsidRDefault="00E718C7" w:rsidP="00C32FAF">
      <w:r w:rsidRPr="00E718C7">
        <w:t xml:space="preserve">MySQL je open-source relační databázový systém, který se stal nejpopulárnějším na světě díky své spolehlivosti a výkonu. Nabízí různé edice, včetně bezplatného Community Server a placené MySQL Enterprise, která je určena pro komerční aplikace a zahrnuje pokročilou bezpečnost </w:t>
      </w:r>
      <w:r w:rsidR="00767A4F">
        <w:br/>
      </w:r>
      <w:r w:rsidRPr="00E718C7">
        <w:t>a podporu.</w:t>
      </w:r>
    </w:p>
    <w:p w14:paraId="69259424" w14:textId="77777777" w:rsidR="00E718C7" w:rsidRDefault="00E718C7" w:rsidP="00C32FAF">
      <w:r w:rsidRPr="00E718C7">
        <w:t>Mezi jeho klíčové vlastnosti patří podpora pro vysokou dostupnost, optimalizace výkonu prostřednictvím HeatWave, a možnosti integrace s cloudovými platformami. MySQL je ideální pro webové, cloudové a embedded aplikace, které vyžadují efektivní správu databází.</w:t>
      </w:r>
    </w:p>
    <w:p w14:paraId="7F089E64" w14:textId="5C97396D" w:rsidR="00C32FAF" w:rsidRDefault="00E718C7" w:rsidP="00C32FAF">
      <w:r>
        <w:t>Dále je velmi známý pro svou jednoduchost, flexibilitu a širokou komunitu vývojářů</w:t>
      </w:r>
      <w:r w:rsidR="00B05205">
        <w:t xml:space="preserve"> (MySQL, 2024)</w:t>
      </w:r>
      <w:r>
        <w:t>.</w:t>
      </w:r>
    </w:p>
    <w:p w14:paraId="55B2A4FD" w14:textId="77777777" w:rsidR="00786E60" w:rsidRDefault="00786E60" w:rsidP="00287D3F">
      <w:pPr>
        <w:keepNext/>
        <w:jc w:val="center"/>
      </w:pPr>
      <w:r>
        <w:rPr>
          <w:noProof/>
        </w:rPr>
        <w:drawing>
          <wp:inline distT="0" distB="0" distL="0" distR="0" wp14:anchorId="69876440" wp14:editId="31BFB48B">
            <wp:extent cx="5399405" cy="3037205"/>
            <wp:effectExtent l="0" t="0" r="0" b="0"/>
            <wp:docPr id="202766120"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6120" name="Obrázek 1" descr="Obsah obrázku text, snímek obrazovky, software, Počítačová ikona&#10;&#10;Popis byl vytvořen automaticky"/>
                    <pic:cNvPicPr/>
                  </pic:nvPicPr>
                  <pic:blipFill>
                    <a:blip r:embed="rId29"/>
                    <a:stretch>
                      <a:fillRect/>
                    </a:stretch>
                  </pic:blipFill>
                  <pic:spPr>
                    <a:xfrm>
                      <a:off x="0" y="0"/>
                      <a:ext cx="5399405" cy="3037205"/>
                    </a:xfrm>
                    <a:prstGeom prst="rect">
                      <a:avLst/>
                    </a:prstGeom>
                  </pic:spPr>
                </pic:pic>
              </a:graphicData>
            </a:graphic>
          </wp:inline>
        </w:drawing>
      </w:r>
    </w:p>
    <w:p w14:paraId="6BA305C6" w14:textId="64FAFBAE" w:rsidR="006C2E73" w:rsidRDefault="00786E60" w:rsidP="00786E60">
      <w:pPr>
        <w:pStyle w:val="Titulek"/>
      </w:pPr>
      <w:bookmarkStart w:id="25" w:name="_Toc226373061"/>
      <w:r>
        <w:t xml:space="preserve">Obr. </w:t>
      </w:r>
      <w:fldSimple w:instr=" SEQ Obr. \* ARABIC ">
        <w:r w:rsidR="00200487">
          <w:rPr>
            <w:noProof/>
          </w:rPr>
          <w:t>11</w:t>
        </w:r>
      </w:fldSimple>
      <w:r>
        <w:t>: Prostředí MySQL</w:t>
      </w:r>
      <w:bookmarkEnd w:id="25"/>
    </w:p>
    <w:p w14:paraId="5A3EB727" w14:textId="3152E51B" w:rsidR="00786E60" w:rsidRDefault="00786E60" w:rsidP="00786E60">
      <w:pPr>
        <w:pStyle w:val="Zdroj"/>
      </w:pPr>
      <w:r>
        <w:t>Zdroj: Vlastní</w:t>
      </w:r>
    </w:p>
    <w:p w14:paraId="182F0C61" w14:textId="1897E1BC" w:rsidR="00C32FAF" w:rsidRDefault="00C32FAF" w:rsidP="00C32FAF">
      <w:pPr>
        <w:pStyle w:val="Nadpis3"/>
      </w:pPr>
      <w:r>
        <w:lastRenderedPageBreak/>
        <w:t>Figma</w:t>
      </w:r>
    </w:p>
    <w:p w14:paraId="65E21298" w14:textId="02188D1D" w:rsidR="00D17235" w:rsidRDefault="00BD7EF3" w:rsidP="00BD7EF3">
      <w:r w:rsidRPr="00BD7EF3">
        <w:t>Figma je cloudový nástroj pro návrh uživatelského rozhraní, který umožňuje týmům</w:t>
      </w:r>
      <w:r>
        <w:t xml:space="preserve"> </w:t>
      </w:r>
      <w:r w:rsidR="004C00AC">
        <w:br/>
      </w:r>
      <w:r>
        <w:t>či jednotlivcům</w:t>
      </w:r>
      <w:r w:rsidRPr="00BD7EF3">
        <w:t xml:space="preserve"> </w:t>
      </w:r>
      <w:r>
        <w:t>pracovat</w:t>
      </w:r>
      <w:r w:rsidRPr="00BD7EF3">
        <w:t xml:space="preserve"> v reálném čase na tvorbě webových stránek, mobilních aplikací </w:t>
      </w:r>
      <w:r w:rsidR="004C00AC">
        <w:br/>
      </w:r>
      <w:r w:rsidRPr="00BD7EF3">
        <w:t>a dalších digitálních produktů.</w:t>
      </w:r>
    </w:p>
    <w:p w14:paraId="0A631189" w14:textId="77777777" w:rsidR="00D17235" w:rsidRDefault="00DF4CF9" w:rsidP="00BD7EF3">
      <w:r>
        <w:t>Figma je velmi oblíbená právě pro možnost spolupráce v reálném čase, možnosti tvořit komponenty a knihovny, které lze opakovaně využívat, což zajišťuje konzistenci v designu napříč projekty.</w:t>
      </w:r>
    </w:p>
    <w:p w14:paraId="5A7432AA" w14:textId="77777777" w:rsidR="00D17235" w:rsidRDefault="00DF4CF9" w:rsidP="00BD7EF3">
      <w:r>
        <w:t>Díky cloudovému řešení není potřeba instalovat žádný software, přestože Figma disponuje vlastní aplikací a lze na projektech pracovat téměř odkudkoliv.</w:t>
      </w:r>
    </w:p>
    <w:p w14:paraId="0A2D389A" w14:textId="77777777" w:rsidR="00D17235" w:rsidRDefault="00DF4CF9" w:rsidP="00BD7EF3">
      <w:r>
        <w:t>Nástroj obsahuje funkcionalitu prototypování, což je proces, při kterém se vytváří interaktivní verze návrhu, která přímo imituje chování skutečného webu či aplikace.</w:t>
      </w:r>
    </w:p>
    <w:p w14:paraId="31075456" w14:textId="264BE03A" w:rsidR="00BD7EF3" w:rsidRDefault="00B70210" w:rsidP="00BD7EF3">
      <w:r>
        <w:t>V prémiové verzi nástroje lze samotný návrh i přímo naprogramovat</w:t>
      </w:r>
      <w:r w:rsidR="00D17235">
        <w:t xml:space="preserve"> (Figma, 2024)</w:t>
      </w:r>
      <w:r>
        <w:t xml:space="preserve">. </w:t>
      </w:r>
    </w:p>
    <w:p w14:paraId="1B0A1A21" w14:textId="77777777" w:rsidR="00AE2C43" w:rsidRDefault="00AE2C43" w:rsidP="00287D3F">
      <w:pPr>
        <w:keepNext/>
        <w:jc w:val="center"/>
      </w:pPr>
      <w:r w:rsidRPr="00AE2C43">
        <w:rPr>
          <w:noProof/>
        </w:rPr>
        <w:drawing>
          <wp:inline distT="0" distB="0" distL="0" distR="0" wp14:anchorId="1FC87548" wp14:editId="6F5BD0C1">
            <wp:extent cx="5399405" cy="3037205"/>
            <wp:effectExtent l="0" t="0" r="0" b="0"/>
            <wp:docPr id="1250151773"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51773" name="Obrázek 1" descr="Obsah obrázku text, snímek obrazovky, software, Počítačová ikona&#10;&#10;Popis byl vytvořen automaticky"/>
                    <pic:cNvPicPr/>
                  </pic:nvPicPr>
                  <pic:blipFill>
                    <a:blip r:embed="rId30"/>
                    <a:stretch>
                      <a:fillRect/>
                    </a:stretch>
                  </pic:blipFill>
                  <pic:spPr>
                    <a:xfrm>
                      <a:off x="0" y="0"/>
                      <a:ext cx="5399405" cy="3037205"/>
                    </a:xfrm>
                    <a:prstGeom prst="rect">
                      <a:avLst/>
                    </a:prstGeom>
                  </pic:spPr>
                </pic:pic>
              </a:graphicData>
            </a:graphic>
          </wp:inline>
        </w:drawing>
      </w:r>
    </w:p>
    <w:p w14:paraId="220FA60D" w14:textId="667D1520" w:rsidR="00F04D12" w:rsidRDefault="00AE2C43" w:rsidP="004926BA">
      <w:pPr>
        <w:pStyle w:val="Titulek"/>
      </w:pPr>
      <w:bookmarkStart w:id="26" w:name="_Toc226373062"/>
      <w:r>
        <w:t xml:space="preserve">Obr. </w:t>
      </w:r>
      <w:fldSimple w:instr=" SEQ Obr. \* ARABIC ">
        <w:r w:rsidR="00200487">
          <w:rPr>
            <w:noProof/>
          </w:rPr>
          <w:t>12</w:t>
        </w:r>
      </w:fldSimple>
      <w:r>
        <w:t>: Prostřední Figmy</w:t>
      </w:r>
      <w:bookmarkEnd w:id="26"/>
    </w:p>
    <w:p w14:paraId="7B228BE0" w14:textId="7F99FB7A" w:rsidR="00AE2C43" w:rsidRDefault="00AE2C43" w:rsidP="00AE2C43">
      <w:pPr>
        <w:pStyle w:val="Zdroj"/>
      </w:pPr>
      <w:r>
        <w:t>Zdroj: Vlastní</w:t>
      </w:r>
    </w:p>
    <w:p w14:paraId="21EB3959" w14:textId="3B2A24A9" w:rsidR="005B02EE" w:rsidRDefault="005B02EE" w:rsidP="005B02EE">
      <w:pPr>
        <w:pStyle w:val="Nadpis3"/>
      </w:pPr>
      <w:r>
        <w:t>Visual Studio Code</w:t>
      </w:r>
    </w:p>
    <w:p w14:paraId="63BC73F0" w14:textId="5C6E7916" w:rsidR="0020472D" w:rsidRDefault="005B02EE" w:rsidP="005B02EE">
      <w:r>
        <w:t xml:space="preserve">Visual Studio Code je open-source editor zdrojových </w:t>
      </w:r>
      <w:r w:rsidR="0020472D">
        <w:t>kódu</w:t>
      </w:r>
      <w:r>
        <w:t xml:space="preserve"> od společnosti Microsoft</w:t>
      </w:r>
      <w:r w:rsidR="00FD4242">
        <w:t xml:space="preserve">. </w:t>
      </w:r>
      <w:r w:rsidR="0020472D">
        <w:t xml:space="preserve">Jedná se </w:t>
      </w:r>
      <w:r w:rsidR="00266363">
        <w:br/>
      </w:r>
      <w:r w:rsidR="0020472D">
        <w:t xml:space="preserve">o univerzální program využívaný pro vývoj webových, mobilních a desktopových aplikací. </w:t>
      </w:r>
      <w:r w:rsidR="00FD4242">
        <w:t>Program je dostupný pro platformy Windows, Linux, macOS což z něj činí velice rozšířený software, který je oblíbený převážně mezi vývojáři.</w:t>
      </w:r>
    </w:p>
    <w:p w14:paraId="77DE1091" w14:textId="2CD4EBA1" w:rsidR="005B02EE" w:rsidRDefault="00222870" w:rsidP="005B02EE">
      <w:r>
        <w:t>Nabízí integrovanou podporu pro Git</w:t>
      </w:r>
      <w:r w:rsidR="0020472D">
        <w:t>, terminál</w:t>
      </w:r>
      <w:r>
        <w:t xml:space="preserve">, ladění a také obsahuje možnost přidat si do prostředí širokou řadu rozšíření. </w:t>
      </w:r>
      <w:r w:rsidR="0020472D">
        <w:t>Podporuje širokou škálu programovacích jazyků jako jsou například JavaScript, Python, C++, a mnoho dalších. Díky rozšiřitelnosti lze pomocí rozšíření přidat podporu i pro další jazyky</w:t>
      </w:r>
      <w:r w:rsidR="00965061">
        <w:t xml:space="preserve"> (Visual Studio Code, 2024)</w:t>
      </w:r>
      <w:r w:rsidR="0020472D">
        <w:t>.</w:t>
      </w:r>
    </w:p>
    <w:p w14:paraId="73AE3ECF" w14:textId="77777777" w:rsidR="00266363" w:rsidRDefault="00266363" w:rsidP="009F0DC5">
      <w:pPr>
        <w:keepNext/>
        <w:jc w:val="center"/>
      </w:pPr>
      <w:r w:rsidRPr="00266363">
        <w:rPr>
          <w:noProof/>
        </w:rPr>
        <w:lastRenderedPageBreak/>
        <w:drawing>
          <wp:inline distT="0" distB="0" distL="0" distR="0" wp14:anchorId="6B112463" wp14:editId="47403BC8">
            <wp:extent cx="4676775" cy="2630721"/>
            <wp:effectExtent l="0" t="0" r="0" b="0"/>
            <wp:docPr id="882991353"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1353" name="Obrázek 1" descr="Obsah obrázku text, snímek obrazovky, software, Počítačová ikona&#10;&#10;Popis byl vytvořen automaticky"/>
                    <pic:cNvPicPr/>
                  </pic:nvPicPr>
                  <pic:blipFill>
                    <a:blip r:embed="rId31"/>
                    <a:stretch>
                      <a:fillRect/>
                    </a:stretch>
                  </pic:blipFill>
                  <pic:spPr>
                    <a:xfrm>
                      <a:off x="0" y="0"/>
                      <a:ext cx="4689978" cy="2638148"/>
                    </a:xfrm>
                    <a:prstGeom prst="rect">
                      <a:avLst/>
                    </a:prstGeom>
                  </pic:spPr>
                </pic:pic>
              </a:graphicData>
            </a:graphic>
          </wp:inline>
        </w:drawing>
      </w:r>
    </w:p>
    <w:p w14:paraId="7B4E9DF9" w14:textId="5B000D79" w:rsidR="00EE0E76" w:rsidRDefault="00266363" w:rsidP="00266363">
      <w:pPr>
        <w:pStyle w:val="Titulek"/>
      </w:pPr>
      <w:bookmarkStart w:id="27" w:name="_Toc226373063"/>
      <w:r>
        <w:t xml:space="preserve">Obr. </w:t>
      </w:r>
      <w:fldSimple w:instr=" SEQ Obr. \* ARABIC ">
        <w:r w:rsidR="00200487">
          <w:rPr>
            <w:noProof/>
          </w:rPr>
          <w:t>13</w:t>
        </w:r>
      </w:fldSimple>
      <w:r>
        <w:t>: Prostředí Visual Studio Code</w:t>
      </w:r>
      <w:bookmarkEnd w:id="27"/>
    </w:p>
    <w:p w14:paraId="1BAE7A07" w14:textId="5D97A935" w:rsidR="00AE7433" w:rsidRDefault="00266363" w:rsidP="00684629">
      <w:pPr>
        <w:pStyle w:val="Zdroj"/>
      </w:pPr>
      <w:r>
        <w:t>Zdroj: Vlastní</w:t>
      </w:r>
    </w:p>
    <w:p w14:paraId="08B86A19" w14:textId="0F61124E" w:rsidR="00D02FDE" w:rsidRDefault="00D02FDE" w:rsidP="00D02FDE">
      <w:pPr>
        <w:pStyle w:val="Nadpis1"/>
      </w:pPr>
      <w:bookmarkStart w:id="28" w:name="_Toc226373083"/>
      <w:r>
        <w:lastRenderedPageBreak/>
        <w:t>Návrh</w:t>
      </w:r>
      <w:bookmarkEnd w:id="28"/>
    </w:p>
    <w:p w14:paraId="1864CB38" w14:textId="0B32FBAF" w:rsidR="00636E2B" w:rsidRDefault="00636E2B" w:rsidP="00D02FDE">
      <w:r>
        <w:t>Kapitola pojednává o návrhu uživatelského prostředí, popisu uživatelských rolí, které budou se samotnou webovou stránkou interagovat a v neposlední řadě kapitola obsahuje návrh databáze, která bude zajišťovat práci s daty.</w:t>
      </w:r>
      <w:r w:rsidR="00D2294B">
        <w:t xml:space="preserve"> </w:t>
      </w:r>
      <w:r w:rsidR="00130D8E">
        <w:t>Na základě poznatků uvedených v kapitole bude následně vyhotoveno finální řešení mé bakalářské práce.</w:t>
      </w:r>
    </w:p>
    <w:p w14:paraId="1C80C297" w14:textId="29416870" w:rsidR="00636E2B" w:rsidRDefault="00636E2B" w:rsidP="00636E2B">
      <w:pPr>
        <w:pStyle w:val="Nadpis2"/>
      </w:pPr>
      <w:bookmarkStart w:id="29" w:name="_Toc226373084"/>
      <w:r>
        <w:t>Uživatelské prostředí</w:t>
      </w:r>
      <w:bookmarkEnd w:id="29"/>
    </w:p>
    <w:p w14:paraId="1E0BB0C1" w14:textId="50003217" w:rsidR="005C2958" w:rsidRDefault="00636E2B" w:rsidP="00636E2B">
      <w:r>
        <w:t xml:space="preserve">Uživatelské prostředí bude obsahovat 3 základní </w:t>
      </w:r>
      <w:r w:rsidR="00387430">
        <w:t>barvy,</w:t>
      </w:r>
      <w:r>
        <w:t xml:space="preserve"> a to </w:t>
      </w:r>
      <w:r w:rsidR="00BD2B21">
        <w:t>krémově bílou, zelenou v týmovém odstínu a černou</w:t>
      </w:r>
      <w:r w:rsidR="005C2958">
        <w:t>. Celé uživatelské prostředí bude vytvořeno v minimalistickém stylu</w:t>
      </w:r>
      <w:r w:rsidR="00797A1F">
        <w:t xml:space="preserve"> a bude kombinovat prvky moderního designu</w:t>
      </w:r>
      <w:r w:rsidR="001934CF">
        <w:t xml:space="preserve"> čímž</w:t>
      </w:r>
      <w:r w:rsidR="005C2958">
        <w:t xml:space="preserve"> </w:t>
      </w:r>
      <w:r w:rsidR="001934CF">
        <w:t>bude zajištěna větší</w:t>
      </w:r>
      <w:r w:rsidR="005C2958">
        <w:t xml:space="preserve"> přehlednost webových stránek. </w:t>
      </w:r>
      <w:r w:rsidR="00797A1F">
        <w:t xml:space="preserve">Webová stránka bude mít fixní mezery mezi jednotlivými prvky a bude zde použito </w:t>
      </w:r>
      <w:r w:rsidR="008B1FC1">
        <w:t>zakulacení</w:t>
      </w:r>
      <w:r w:rsidR="00797A1F">
        <w:t xml:space="preserve"> ostrých hran</w:t>
      </w:r>
      <w:r w:rsidR="00293BC9">
        <w:t xml:space="preserve">. </w:t>
      </w:r>
      <w:r w:rsidR="00D2294B">
        <w:t>Důraz dále bude kladen na responzivitu webu, aby bylo možné web plnohodnotně zobrazit na jakémkoliv zařízení</w:t>
      </w:r>
      <w:r w:rsidR="006B20BC">
        <w:t xml:space="preserve">. </w:t>
      </w:r>
      <w:r w:rsidR="00293BC9">
        <w:t xml:space="preserve">Uživatelské prostředí bylo navrženo v programu Figma a při samotné tvorbě bylo vše stylováno pomocí </w:t>
      </w:r>
      <w:r w:rsidR="00AD4925">
        <w:t xml:space="preserve">Tailwind </w:t>
      </w:r>
      <w:r w:rsidR="00293BC9">
        <w:t>CSS.</w:t>
      </w:r>
    </w:p>
    <w:p w14:paraId="688E7BC1" w14:textId="77777777" w:rsidR="00293BC9" w:rsidRDefault="00797A1F" w:rsidP="00293BC9">
      <w:pPr>
        <w:keepNext/>
        <w:jc w:val="center"/>
      </w:pPr>
      <w:r w:rsidRPr="00797A1F">
        <w:rPr>
          <w:noProof/>
        </w:rPr>
        <w:drawing>
          <wp:inline distT="0" distB="0" distL="0" distR="0" wp14:anchorId="7F19650A" wp14:editId="5C631017">
            <wp:extent cx="4652387" cy="4543505"/>
            <wp:effectExtent l="0" t="0" r="0" b="0"/>
            <wp:docPr id="723304867" name="Obrázek 1" descr="Obsah obrázku text, elektronika, software,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4867" name="Obrázek 1" descr="Obsah obrázku text, elektronika, software, snímek obrazovky&#10;&#10;Obsah generovaný pomocí AI může být nesprávný."/>
                    <pic:cNvPicPr/>
                  </pic:nvPicPr>
                  <pic:blipFill>
                    <a:blip r:embed="rId32"/>
                    <a:stretch>
                      <a:fillRect/>
                    </a:stretch>
                  </pic:blipFill>
                  <pic:spPr>
                    <a:xfrm>
                      <a:off x="0" y="0"/>
                      <a:ext cx="4660498" cy="4551426"/>
                    </a:xfrm>
                    <a:prstGeom prst="rect">
                      <a:avLst/>
                    </a:prstGeom>
                  </pic:spPr>
                </pic:pic>
              </a:graphicData>
            </a:graphic>
          </wp:inline>
        </w:drawing>
      </w:r>
    </w:p>
    <w:p w14:paraId="541EFF81" w14:textId="0C0BCA7B" w:rsidR="00293BC9" w:rsidRDefault="00293BC9" w:rsidP="00293BC9">
      <w:pPr>
        <w:pStyle w:val="Titulek"/>
      </w:pPr>
      <w:bookmarkStart w:id="30" w:name="_Toc226373064"/>
      <w:r>
        <w:t xml:space="preserve">Obr. </w:t>
      </w:r>
      <w:fldSimple w:instr=" SEQ Obr. \* ARABIC ">
        <w:r w:rsidR="00200487">
          <w:rPr>
            <w:noProof/>
          </w:rPr>
          <w:t>14</w:t>
        </w:r>
      </w:fldSimple>
      <w:r>
        <w:t>: Návrh úvodní stránky</w:t>
      </w:r>
      <w:bookmarkEnd w:id="30"/>
    </w:p>
    <w:p w14:paraId="293D3A9F" w14:textId="3B3FD874" w:rsidR="0010387A" w:rsidRPr="00A3520A" w:rsidRDefault="00293BC9" w:rsidP="00A3520A">
      <w:pPr>
        <w:jc w:val="center"/>
        <w:rPr>
          <w:i/>
          <w:iCs/>
        </w:rPr>
      </w:pPr>
      <w:r w:rsidRPr="00293BC9">
        <w:rPr>
          <w:i/>
          <w:iCs/>
        </w:rPr>
        <w:t>Zdroj: vlastní</w:t>
      </w:r>
    </w:p>
    <w:p w14:paraId="7597CAA5" w14:textId="2C5E7466" w:rsidR="00BD2B21" w:rsidRDefault="00BD2B21" w:rsidP="00BD2B21">
      <w:pPr>
        <w:pStyle w:val="Nadpis2"/>
      </w:pPr>
      <w:bookmarkStart w:id="31" w:name="_Toc226373085"/>
      <w:r>
        <w:lastRenderedPageBreak/>
        <w:t>Uživatelské role</w:t>
      </w:r>
      <w:bookmarkEnd w:id="31"/>
    </w:p>
    <w:p w14:paraId="7113F1D0" w14:textId="623E1908" w:rsidR="000D6FBA" w:rsidRDefault="000D6FBA" w:rsidP="000D6FBA">
      <w:r>
        <w:t>Nové řešení bude obsahovat 3 typy uživatelských účtů. Každý typ bude mít své pravomoce na základě kterých bude moci s nově navrženým systémem interagovat. Mezi</w:t>
      </w:r>
      <w:r w:rsidR="006C1D68">
        <w:t xml:space="preserve"> </w:t>
      </w:r>
      <w:r>
        <w:t>role patří administrátor, trenér, závodník. S webovou stránkou bude moci interagovat i běžný návštěvník, avšak nebude mít přístup do administrace či nebude mít možnost přihlašovat se na různé turnaje nebo zkoušky. Definování uživatelských rolí je velmi důležitým aspektem, který slouží k jasnému stanovení pravomocí a možností jednotlivých uživatelů a díky jemuž nebudou mít neoprávněné uživatelské účty přístup do administrace.</w:t>
      </w:r>
    </w:p>
    <w:p w14:paraId="253099BF" w14:textId="77777777" w:rsidR="000D6FBA" w:rsidRDefault="000D6FBA" w:rsidP="000D6FBA">
      <w:r w:rsidRPr="004B59E6">
        <w:rPr>
          <w:b/>
          <w:bCs/>
        </w:rPr>
        <w:t>Administrátor</w:t>
      </w:r>
      <w:r>
        <w:t xml:space="preserve"> – role disponující nejvyššími pravomocemi, administrátor má plnou kontrolu nad webem, může přidávat, mazat a upravovat závody, zkoušky, aktuality. Pracovat s bannery, odkazy, sponzory a v neposlední řadě má přístup ke všem uživatelským účtům a rolím. </w:t>
      </w:r>
    </w:p>
    <w:p w14:paraId="5486FE7D" w14:textId="76306C4F" w:rsidR="000D6FBA" w:rsidRDefault="000D6FBA" w:rsidP="000D6FBA">
      <w:r w:rsidRPr="004B59E6">
        <w:rPr>
          <w:b/>
          <w:bCs/>
        </w:rPr>
        <w:t>Trenér</w:t>
      </w:r>
      <w:r>
        <w:t xml:space="preserve"> – může přidávat, mazat a upravovat závody, zkoušky, aktuality, upravovat uživatelům technické stupně pásu, přidávat úspěchy, ocenění, měnit jejich stav a přidávat uživatelům roli trenér – nikoli vyšší roli, jak mají oni sami.</w:t>
      </w:r>
    </w:p>
    <w:p w14:paraId="59DDF3E6" w14:textId="0BB9D9DE" w:rsidR="000D6FBA" w:rsidRDefault="000D6FBA" w:rsidP="000D6FBA">
      <w:r w:rsidRPr="004B59E6">
        <w:rPr>
          <w:b/>
          <w:bCs/>
        </w:rPr>
        <w:t>Závodník</w:t>
      </w:r>
      <w:r>
        <w:t xml:space="preserve"> – po </w:t>
      </w:r>
      <w:r w:rsidR="000B3BF3">
        <w:t>registraci</w:t>
      </w:r>
      <w:r>
        <w:t xml:space="preserve"> a schválení uživatelského účtu</w:t>
      </w:r>
      <w:r w:rsidR="000B3BF3">
        <w:t xml:space="preserve"> administrátorem</w:t>
      </w:r>
      <w:r>
        <w:t xml:space="preserve"> </w:t>
      </w:r>
      <w:r w:rsidR="000B3BF3">
        <w:t>má</w:t>
      </w:r>
      <w:r>
        <w:t xml:space="preserve"> závodník</w:t>
      </w:r>
      <w:r w:rsidR="000B3BF3">
        <w:t xml:space="preserve"> možnost</w:t>
      </w:r>
      <w:r>
        <w:t xml:space="preserve"> přihlásit</w:t>
      </w:r>
      <w:r w:rsidR="000B3BF3">
        <w:t xml:space="preserve"> se </w:t>
      </w:r>
      <w:r>
        <w:t>na závody a zkoušky. Může si upravit informace týkající se jeho účtu jako je například emailová adresa, telefonní číslo, heslo nebo aktuální váhová kategorie, která je velmi důležitým aspektem při přihlašování se na zkoušky. Uživatelé s </w:t>
      </w:r>
      <w:r w:rsidR="00433F3A">
        <w:t>přiděleným</w:t>
      </w:r>
      <w:r>
        <w:t xml:space="preserve"> oprávněním samozřejmě budou mít také přístup k webovým stránkám jako běžný návštěvník.</w:t>
      </w:r>
    </w:p>
    <w:p w14:paraId="3CC6C34A" w14:textId="72385A21" w:rsidR="000D6FBA" w:rsidRDefault="000D6FBA" w:rsidP="00BD2B21">
      <w:r w:rsidRPr="004B59E6">
        <w:rPr>
          <w:b/>
          <w:bCs/>
        </w:rPr>
        <w:t>Návštěvník</w:t>
      </w:r>
      <w:r>
        <w:t xml:space="preserve"> – návštěvník webu může procházet a interagovat se všemi částmi webu, které nejsou schované za administrací. Může s</w:t>
      </w:r>
      <w:r w:rsidR="000D1597">
        <w:t>e</w:t>
      </w:r>
      <w:r>
        <w:t xml:space="preserve"> </w:t>
      </w:r>
      <w:r w:rsidR="000D1597">
        <w:t>podívat na</w:t>
      </w:r>
      <w:r>
        <w:t xml:space="preserve"> aktuality</w:t>
      </w:r>
      <w:r w:rsidR="000D1597">
        <w:t>, turnaje a</w:t>
      </w:r>
      <w:r>
        <w:t xml:space="preserve"> informace týkající se oddílu, nastudovat si sestavy potřebné k úspěšnému zvládnutí zkoušek na vyšší technický stupeň pásu. Prohlédnout si závodníky oddílu, </w:t>
      </w:r>
      <w:r w:rsidR="000D1597">
        <w:t>zjistit</w:t>
      </w:r>
      <w:r w:rsidR="00F125BD">
        <w:t xml:space="preserve"> na jaké adrese a</w:t>
      </w:r>
      <w:r>
        <w:t xml:space="preserve"> v jakých prostorách oddíl </w:t>
      </w:r>
      <w:r w:rsidR="00F125BD">
        <w:t>působí</w:t>
      </w:r>
      <w:r w:rsidR="009612FC">
        <w:t>.</w:t>
      </w:r>
      <w:r>
        <w:t xml:space="preserve"> </w:t>
      </w:r>
      <w:r w:rsidR="009612FC">
        <w:t>P</w:t>
      </w:r>
      <w:r w:rsidR="00F125BD">
        <w:t>řípadně</w:t>
      </w:r>
      <w:r w:rsidR="009612FC">
        <w:t xml:space="preserve"> pomocí registračního formuláře</w:t>
      </w:r>
      <w:r>
        <w:t xml:space="preserve"> podat přihlášku</w:t>
      </w:r>
      <w:r w:rsidR="00F125BD">
        <w:t xml:space="preserve"> do oddílu</w:t>
      </w:r>
      <w:r>
        <w:t>.</w:t>
      </w:r>
    </w:p>
    <w:p w14:paraId="5A4EB6E0" w14:textId="4ED98BC9" w:rsidR="00BD2B21" w:rsidRDefault="00BD2B21" w:rsidP="00BD2B21">
      <w:pPr>
        <w:pStyle w:val="Nadpis2"/>
      </w:pPr>
      <w:bookmarkStart w:id="32" w:name="_Toc226373086"/>
      <w:r>
        <w:t>Databáze</w:t>
      </w:r>
      <w:bookmarkEnd w:id="32"/>
    </w:p>
    <w:p w14:paraId="02E1D8DC" w14:textId="2C4905E4" w:rsidR="00B12D2F" w:rsidRDefault="006D1EA0" w:rsidP="006D1EA0">
      <w:r>
        <w:t>Pro správnou funkcionalitu webových stránek je potřeba navrhnout kvalitní a dobře strukturovanou databázi, která</w:t>
      </w:r>
      <w:r w:rsidR="009971B6">
        <w:t xml:space="preserve"> bude</w:t>
      </w:r>
      <w:r>
        <w:t xml:space="preserve"> </w:t>
      </w:r>
      <w:r w:rsidR="009971B6">
        <w:t>disponovat všemi potřebnými entitami a</w:t>
      </w:r>
      <w:r w:rsidR="002677EA">
        <w:t xml:space="preserve"> relačními vztahy mezi nimi</w:t>
      </w:r>
      <w:r>
        <w:t xml:space="preserve">. Pro samotný návrh jsem využíval webovou </w:t>
      </w:r>
      <w:r w:rsidR="004B57D9">
        <w:t>stránku dbdiagram, ve které jsem si specifikoval všechny potřebné entity a vazby mezi nimi.</w:t>
      </w:r>
      <w:r w:rsidR="00CE6FF4">
        <w:t xml:space="preserve"> Databáze je implementována v relačním databázovém systému MySQL a obsahuje celkem 14 tabulek, které jsou vzájemně provázány pomocí cizích klíčů.</w:t>
      </w:r>
    </w:p>
    <w:p w14:paraId="692AD040" w14:textId="72837C6B" w:rsidR="00B12D2F" w:rsidRDefault="00B12D2F" w:rsidP="00B12D2F">
      <w:pPr>
        <w:spacing w:after="160" w:line="259" w:lineRule="auto"/>
        <w:jc w:val="left"/>
      </w:pPr>
      <w:r>
        <w:br w:type="page"/>
      </w:r>
    </w:p>
    <w:p w14:paraId="712E9DD6" w14:textId="06A94B11" w:rsidR="009A222F" w:rsidRDefault="009A222F" w:rsidP="009A222F">
      <w:pPr>
        <w:pStyle w:val="Nadpis3"/>
      </w:pPr>
      <w:r>
        <w:lastRenderedPageBreak/>
        <w:t>Popis jednotlivých tabulek</w:t>
      </w:r>
    </w:p>
    <w:p w14:paraId="75F1961E" w14:textId="3DAA4AE1" w:rsidR="009B2AB3" w:rsidRPr="009A222F" w:rsidRDefault="009A222F" w:rsidP="006D1EA0">
      <w:r w:rsidRPr="009A222F">
        <w:rPr>
          <w:b/>
          <w:bCs/>
        </w:rPr>
        <w:t>Fighters – závodníci</w:t>
      </w:r>
    </w:p>
    <w:p w14:paraId="2E27CBC9" w14:textId="56CDA78B" w:rsidR="009A222F" w:rsidRPr="009A222F" w:rsidRDefault="009A222F" w:rsidP="009A222F">
      <w:r w:rsidRPr="009A222F">
        <w:t xml:space="preserve">Tabulka fighters představuje centrální entitu celého systému a uchovává informace o všech závodnících oddílu. Každý záznam obsahuje základní osobní údaje jako jméno (name), příjmení (surname) a datum narození (birth). Dále jsou zde uloženy </w:t>
      </w:r>
      <w:r>
        <w:t>záznamy týkající se úspěchů závodníků</w:t>
      </w:r>
      <w:r w:rsidRPr="009A222F">
        <w:t xml:space="preserve"> – cizí klíč belts_id odkazující na aktuální technický stupeň závodníka, category_id určující věkovou kategorii a actual_weight_category reprezentující aktuální váhovou kategorii závodníka v kilogramech.</w:t>
      </w:r>
    </w:p>
    <w:p w14:paraId="7E8E3110" w14:textId="348D3A7A" w:rsidR="009A222F" w:rsidRDefault="009A222F" w:rsidP="009A222F">
      <w:r w:rsidRPr="009A222F">
        <w:t xml:space="preserve">Tabulka také obsahuje booleovské </w:t>
      </w:r>
      <w:r>
        <w:t>hodnoty</w:t>
      </w:r>
      <w:r w:rsidRPr="009A222F">
        <w:t xml:space="preserve"> best a legend, které slouží k označení výjimečných závodníků zobrazovaných na veřejné části webu, a </w:t>
      </w:r>
      <w:r>
        <w:t>stav</w:t>
      </w:r>
      <w:r w:rsidRPr="009A222F">
        <w:t xml:space="preserve"> active určující, zda je závodník aktuálně aktivním členem oddílu</w:t>
      </w:r>
      <w:r>
        <w:t xml:space="preserve"> či nikoliv</w:t>
      </w:r>
      <w:r w:rsidRPr="009A222F">
        <w:t>. Sloupec img_path uchovává cestu k profilové fotografii závodníka.</w:t>
      </w:r>
    </w:p>
    <w:p w14:paraId="20FC825F" w14:textId="28DB539C" w:rsidR="009A222F" w:rsidRDefault="009A222F" w:rsidP="009A222F">
      <w:pPr>
        <w:rPr>
          <w:b/>
          <w:bCs/>
        </w:rPr>
      </w:pPr>
      <w:r w:rsidRPr="009A222F">
        <w:rPr>
          <w:b/>
          <w:bCs/>
        </w:rPr>
        <w:t>Belts – pásky</w:t>
      </w:r>
    </w:p>
    <w:p w14:paraId="15BFF548" w14:textId="26876DD5" w:rsidR="00F42456" w:rsidRDefault="009A222F" w:rsidP="009A222F">
      <w:r w:rsidRPr="009A222F">
        <w:t xml:space="preserve">Tabulka belts </w:t>
      </w:r>
      <w:r>
        <w:t>obsahuje všechny</w:t>
      </w:r>
      <w:r w:rsidRPr="009A222F">
        <w:t xml:space="preserve"> dostupné technické stupně v </w:t>
      </w:r>
      <w:r>
        <w:t>Taekwodnu</w:t>
      </w:r>
      <w:r w:rsidRPr="009A222F">
        <w:t xml:space="preserve">, od </w:t>
      </w:r>
      <w:r>
        <w:t>bílého</w:t>
      </w:r>
      <w:r w:rsidRPr="009A222F">
        <w:t xml:space="preserve"> pásku přes barevné pásky až po jednotlivé dany černého pásku. Každý stupeň má svůj název (belt_name), označení cupu (cup, např. „8. CUP" nebo „1. DAN"),  cenu zkoušky (price), cestu k obrázku pásku (img_path), doplňující informace (info) a cestu k výukovému videu (video_path). Tabulka je ve vztahu 1:N s tabulkou fighters – jeden technický stupeň může mít více závodníků, ale každý závodník má právě jeden aktuální stupeň.</w:t>
      </w:r>
    </w:p>
    <w:p w14:paraId="079CE9F7" w14:textId="34E89D0C" w:rsidR="00F42456" w:rsidRPr="001D1A93" w:rsidRDefault="00F42456" w:rsidP="009A222F">
      <w:r w:rsidRPr="001D1A93">
        <w:rPr>
          <w:b/>
          <w:bCs/>
        </w:rPr>
        <w:t>Category – kategorie</w:t>
      </w:r>
    </w:p>
    <w:p w14:paraId="58BF1C3E" w14:textId="32C899C9" w:rsidR="001D1A93" w:rsidRDefault="00F42456" w:rsidP="00F42456">
      <w:r w:rsidRPr="00F42456">
        <w:t>Tabulka category definuje věkové kategorie závodníků používané v soutěž</w:t>
      </w:r>
      <w:r>
        <w:t>ích</w:t>
      </w:r>
      <w:r w:rsidRPr="00F42456">
        <w:t xml:space="preserve"> </w:t>
      </w:r>
      <w:r w:rsidR="00E85109">
        <w:t>T</w:t>
      </w:r>
      <w:r w:rsidRPr="00F42456">
        <w:t>aekwondo. Každá kategorie je charakterizována názvem (name, např. Youth, Cadet, Junior, Senior, Ultra)</w:t>
      </w:r>
      <w:r w:rsidR="00CA60C9">
        <w:t xml:space="preserve"> </w:t>
      </w:r>
      <w:r w:rsidR="00CA60C9">
        <w:br/>
      </w:r>
      <w:r w:rsidRPr="00F42456">
        <w:t xml:space="preserve">a věkovým rozsahem vyjádřeným sloupci min a max. Vztah s tabulkou fighters je opět 1:N – </w:t>
      </w:r>
      <w:r w:rsidR="00952DA7">
        <w:br/>
      </w:r>
      <w:r w:rsidRPr="00F42456">
        <w:t>v jedné kategorii může závodit více závodníků, ale každý závodník patří do právě jedné kategorie.</w:t>
      </w:r>
    </w:p>
    <w:p w14:paraId="64483C30" w14:textId="23C5022B" w:rsidR="001D1A93" w:rsidRPr="001D1A93" w:rsidRDefault="001D1A93" w:rsidP="00F42456">
      <w:r w:rsidRPr="001D1A93">
        <w:rPr>
          <w:b/>
          <w:bCs/>
        </w:rPr>
        <w:t>Users – uživatelé</w:t>
      </w:r>
    </w:p>
    <w:p w14:paraId="3F2E201A" w14:textId="2FD2DB07" w:rsidR="002916AB" w:rsidRDefault="001D1A93" w:rsidP="00876FDF">
      <w:r w:rsidRPr="001D1A93">
        <w:t>Tabulka users spravuje uživatelské účty systému. Každý uživatel má přihlašovací jméno (login), zahashované heslo (password)</w:t>
      </w:r>
      <w:r>
        <w:t xml:space="preserve"> pomocí byCriptu</w:t>
      </w:r>
      <w:r w:rsidRPr="001D1A93">
        <w:t xml:space="preserve">, volitelný e-mail (email) a telefonní číslo (phone). Sloupec role_id určuje oprávnění uživatele v systému a fighter_id umožňuje provázání uživatelského účtu s konkrétním závodníkem. </w:t>
      </w:r>
      <w:r w:rsidR="005227B7">
        <w:t>P</w:t>
      </w:r>
      <w:r w:rsidRPr="001D1A93">
        <w:t>ropojení je ve vztahu 1:1 – jeden závodník může mít právě jeden uživatelský účet a jeden uživatelský účet může být přiřazen právě jednomu závodníkovi.</w:t>
      </w:r>
      <w:r w:rsidR="005227B7">
        <w:t xml:space="preserve"> P</w:t>
      </w:r>
      <w:r w:rsidRPr="001D1A93">
        <w:t>rovázání umožňuje závodníkům přihlásit se do systému a spravovat vlastní profil nebo</w:t>
      </w:r>
      <w:r w:rsidR="00423838">
        <w:t xml:space="preserve"> své</w:t>
      </w:r>
      <w:r w:rsidRPr="001D1A93">
        <w:t xml:space="preserve"> registrace na turnaje</w:t>
      </w:r>
      <w:r w:rsidR="00423838">
        <w:t xml:space="preserve"> či zkoušky</w:t>
      </w:r>
      <w:r w:rsidRPr="001D1A93">
        <w:t>.</w:t>
      </w:r>
      <w:r w:rsidR="00827D6C">
        <w:t xml:space="preserve"> Tabulka obsahuje i sloupec status (status), který určuje v jakém stavu se nachází uživatelský účet po registraci, na výběr jsou 3 možnosti pending pro podané žádosti, approved pro ověřené a potvrzené účty a rejected pro zamítnuté účty.</w:t>
      </w:r>
    </w:p>
    <w:p w14:paraId="593A9C4F" w14:textId="0CF61739" w:rsidR="002916AB" w:rsidRPr="002916AB" w:rsidRDefault="002916AB" w:rsidP="001D1A93">
      <w:pPr>
        <w:rPr>
          <w:b/>
          <w:bCs/>
        </w:rPr>
      </w:pPr>
      <w:r w:rsidRPr="002916AB">
        <w:rPr>
          <w:b/>
          <w:bCs/>
        </w:rPr>
        <w:t>Role</w:t>
      </w:r>
    </w:p>
    <w:p w14:paraId="554BC924" w14:textId="290939B5" w:rsidR="00306C6D" w:rsidRDefault="002916AB" w:rsidP="002916AB">
      <w:r w:rsidRPr="002916AB">
        <w:t xml:space="preserve">Tabulka role definuje role a oprávnění uživatelů v systému. Aktuálně jsou definovány role jako administrátor (admin), trenér (trainer), uživatel (user) a různé třídy trenérů. Vztah s tabulkou users je 1:N – jedna role může být přiřazena více uživatelům, ale každý uživatel má právě jednu roli. </w:t>
      </w:r>
      <w:r w:rsidR="000A1BF1">
        <w:t>T</w:t>
      </w:r>
      <w:r w:rsidRPr="002916AB">
        <w:t>abulka je klíčová pro řízení přístupu k administraci systému</w:t>
      </w:r>
      <w:r w:rsidR="000A1BF1">
        <w:t xml:space="preserve"> a k přihlašování uživatelů na zkoušky či turnaje</w:t>
      </w:r>
      <w:r w:rsidRPr="002916AB">
        <w:t>.</w:t>
      </w:r>
    </w:p>
    <w:p w14:paraId="0A3AB0EA" w14:textId="3760BBD6" w:rsidR="00306C6D" w:rsidRPr="00306C6D" w:rsidRDefault="00306C6D" w:rsidP="002916AB">
      <w:r w:rsidRPr="00306C6D">
        <w:rPr>
          <w:b/>
          <w:bCs/>
        </w:rPr>
        <w:lastRenderedPageBreak/>
        <w:t>Tournament – turnaje a akce</w:t>
      </w:r>
      <w:r>
        <w:rPr>
          <w:b/>
          <w:bCs/>
        </w:rPr>
        <w:t xml:space="preserve"> </w:t>
      </w:r>
    </w:p>
    <w:p w14:paraId="067417F6" w14:textId="61F790FF" w:rsidR="007E6B5E" w:rsidRDefault="00306C6D" w:rsidP="00306C6D">
      <w:r w:rsidRPr="00306C6D">
        <w:t xml:space="preserve">Tabulka tournament uchovává informace o plánovaných i proběhlých turnajích a soustředěních oddílu. Každý záznam obsahuje název akce (name), místo konání (location), startovné (price), datum začátku a konce (start_date, end_date), datum uzávěrky přihlášek (registrable_date), doplňující informace (info) a cestu k fotografii nebo plakátu akce (img_path). Sloupec type_id odkazuje na typ akce a users_id eviduje, který uživatel akci vytvořil. </w:t>
      </w:r>
      <w:r>
        <w:t xml:space="preserve"> S</w:t>
      </w:r>
      <w:r w:rsidRPr="00306C6D">
        <w:t xml:space="preserve">loupec google_event_id </w:t>
      </w:r>
      <w:r>
        <w:t>slouží pro interakci a zobrazování turnajů a akcí pomocí integrace</w:t>
      </w:r>
      <w:r w:rsidRPr="00306C6D">
        <w:t xml:space="preserve"> Google Calendar API.</w:t>
      </w:r>
    </w:p>
    <w:p w14:paraId="445C89E9" w14:textId="23B29729" w:rsidR="007E6B5E" w:rsidRPr="00EC1C54" w:rsidRDefault="007E6B5E" w:rsidP="00306C6D">
      <w:pPr>
        <w:rPr>
          <w:b/>
          <w:bCs/>
        </w:rPr>
      </w:pPr>
      <w:r w:rsidRPr="00EC1C54">
        <w:rPr>
          <w:b/>
          <w:bCs/>
        </w:rPr>
        <w:t xml:space="preserve">Type – typy akcí </w:t>
      </w:r>
    </w:p>
    <w:p w14:paraId="252FC946" w14:textId="718261F9" w:rsidR="00EC1C54" w:rsidRDefault="007E6B5E" w:rsidP="007E6B5E">
      <w:r w:rsidRPr="007E6B5E">
        <w:t>Tabulka type je pomocná tabulka definující typy akcí, například Turnaj nebo Soustředění. Je ve vztahu 1:N s tabulkou tournament – jeden typ může zahrnovat více turnajů.</w:t>
      </w:r>
    </w:p>
    <w:p w14:paraId="587CEAB9" w14:textId="2101F0ED" w:rsidR="00EC1C54" w:rsidRPr="00EC1C54" w:rsidRDefault="00EC1C54" w:rsidP="007E6B5E">
      <w:pPr>
        <w:rPr>
          <w:b/>
          <w:bCs/>
        </w:rPr>
      </w:pPr>
      <w:r w:rsidRPr="00EC1C54">
        <w:rPr>
          <w:b/>
          <w:bCs/>
        </w:rPr>
        <w:t>Tournament_registration – registrace na turnaje</w:t>
      </w:r>
    </w:p>
    <w:p w14:paraId="64EE1012" w14:textId="77DD41BA" w:rsidR="00EC1C54" w:rsidRDefault="00EC1C54" w:rsidP="007E6B5E">
      <w:r w:rsidRPr="00A20845">
        <w:t xml:space="preserve">Tabulka tournament_registration realizuje vazební tabulku vztahu M:N mezi závodníky a turnaji. Závodník se může registrovat na více turnajů a jeden turnaj může mít více registrovaných závodníků. Každá registrace obsahuje volitelnou poznámku (note), stav registrace (status) </w:t>
      </w:r>
      <w:r w:rsidR="00353ECD">
        <w:br/>
      </w:r>
      <w:r w:rsidRPr="00A20845">
        <w:t>a dosažené umístění (place), které lze vyplnit zpětně po skončení turnaje.</w:t>
      </w:r>
    </w:p>
    <w:p w14:paraId="30800653" w14:textId="1A755735" w:rsidR="00EC1C54" w:rsidRPr="00EC1C54" w:rsidRDefault="00EC1C54" w:rsidP="007E6B5E">
      <w:r w:rsidRPr="00EC1C54">
        <w:rPr>
          <w:b/>
          <w:bCs/>
        </w:rPr>
        <w:t>Event – aktuality</w:t>
      </w:r>
    </w:p>
    <w:p w14:paraId="50678A60" w14:textId="30F2A4A1" w:rsidR="00CE6CD5" w:rsidRDefault="00EC1C54" w:rsidP="00EC1C54">
      <w:r w:rsidRPr="00EC1C54">
        <w:t>Tabulka event uchovává aktuality a příspěvky zveřejňované na webu oddílu. Každá aktualita má název (title), textový obsah (body), stav (status), datum zveřejnění (date_start), časové razítko poslední úpravy (created_at) a cestu k titulní fotografii (photo). Cizí klíč user_id odkazuje na autora příspěvku. Vztah s tabulkou users je 1:N – jeden uživatel může vytvořit více aktualit.</w:t>
      </w:r>
    </w:p>
    <w:p w14:paraId="09A36751" w14:textId="0928B09D" w:rsidR="00CE6CD5" w:rsidRPr="00CE6CD5" w:rsidRDefault="00CE6CD5" w:rsidP="00EC1C54">
      <w:pPr>
        <w:rPr>
          <w:b/>
          <w:bCs/>
        </w:rPr>
      </w:pPr>
      <w:r w:rsidRPr="00CE6CD5">
        <w:rPr>
          <w:b/>
          <w:bCs/>
        </w:rPr>
        <w:t>Event_photos – fotogalerie aktualit</w:t>
      </w:r>
    </w:p>
    <w:p w14:paraId="357E5AC0" w14:textId="67A271C7" w:rsidR="00CE6CD5" w:rsidRDefault="00CE6CD5" w:rsidP="00CE6CD5">
      <w:r w:rsidRPr="00CE6CD5">
        <w:t>Tabulka event_photos rozšiřuje systém aktualit o podporu více fotografií u jednoho příspěvku. Každý záznam obsahuje cestu k souboru (img_path), pořadí fotografie (sort_order) pro správné zobrazení galerie a cizí klíč event_id odkazující na příslušnou aktualitu. Vazba na tabulku event je definována s kaskádovým mazáním (ON DELETE CASCADE), což zajišťuje, že při smazání aktuality se automaticky odstraní i všechny její fotografie. Vztah je 1:N – jedna aktualita může mít více fotografií.</w:t>
      </w:r>
    </w:p>
    <w:p w14:paraId="118C2D2F" w14:textId="33C33393" w:rsidR="00CE6CD5" w:rsidRPr="00AB79CE" w:rsidRDefault="00851511" w:rsidP="00CE6CD5">
      <w:pPr>
        <w:rPr>
          <w:b/>
          <w:bCs/>
        </w:rPr>
      </w:pPr>
      <w:r w:rsidRPr="00AB79CE">
        <w:rPr>
          <w:b/>
          <w:bCs/>
        </w:rPr>
        <w:t>Sponsors – sponzoři</w:t>
      </w:r>
    </w:p>
    <w:p w14:paraId="672842F0" w14:textId="15EE323B" w:rsidR="00851511" w:rsidRDefault="00851511" w:rsidP="00AF211D">
      <w:r w:rsidRPr="00851511">
        <w:t>Tabulka sponsors eviduje sponzory oddílu zobrazované na webu. Každý sponzor má název (sponsor_name), volitelný odkaz na web (url) a cestu k logu (img_path).</w:t>
      </w:r>
    </w:p>
    <w:p w14:paraId="2A0E2B2C" w14:textId="5D626ADA" w:rsidR="00851511" w:rsidRPr="00AB79CE" w:rsidRDefault="00851511" w:rsidP="00CE6CD5">
      <w:pPr>
        <w:rPr>
          <w:b/>
          <w:bCs/>
        </w:rPr>
      </w:pPr>
      <w:r w:rsidRPr="00AB79CE">
        <w:rPr>
          <w:b/>
          <w:bCs/>
        </w:rPr>
        <w:t>Banner</w:t>
      </w:r>
    </w:p>
    <w:p w14:paraId="5B585C70" w14:textId="7E0A8E8A" w:rsidR="00851511" w:rsidRDefault="00851511" w:rsidP="00CE6CD5">
      <w:r w:rsidRPr="00A20845">
        <w:t>Tabulka banner spravuje reklamní bannery zobrazované na úvodní stránce webu. Každý banner má název (banner_name), cestu k obrázku (img_path) a příznak active určující, zda je banner aktuálně zobrazen.</w:t>
      </w:r>
    </w:p>
    <w:p w14:paraId="7717165A" w14:textId="64B08B8C" w:rsidR="00851511" w:rsidRPr="00AB79CE" w:rsidRDefault="00851511" w:rsidP="00CE6CD5">
      <w:pPr>
        <w:rPr>
          <w:b/>
          <w:bCs/>
        </w:rPr>
      </w:pPr>
      <w:r w:rsidRPr="00AB79CE">
        <w:rPr>
          <w:b/>
          <w:bCs/>
        </w:rPr>
        <w:t>Trainings – tréninky</w:t>
      </w:r>
    </w:p>
    <w:p w14:paraId="21C4569A" w14:textId="469C883F" w:rsidR="003D7A32" w:rsidRDefault="00851511" w:rsidP="00851511">
      <w:r w:rsidRPr="00851511">
        <w:t xml:space="preserve">Tabulka trainings uchovává pravidelný tréninkový rozvrh oddílu. Každý záznam definuje den začátku a konce tréninku (day_start, day_end), typ tréninku (type, např. začátečníci nebo pokročilí) a čas </w:t>
      </w:r>
      <w:r>
        <w:t>začátku i konce</w:t>
      </w:r>
      <w:r w:rsidRPr="00851511">
        <w:t xml:space="preserve"> (time_start, time_end).</w:t>
      </w:r>
    </w:p>
    <w:p w14:paraId="05DE923B" w14:textId="3B10954B" w:rsidR="00B9285C" w:rsidRDefault="003D7A32" w:rsidP="003D7A32">
      <w:pPr>
        <w:spacing w:after="160" w:line="259" w:lineRule="auto"/>
        <w:jc w:val="left"/>
      </w:pPr>
      <w:r>
        <w:br w:type="page"/>
      </w:r>
    </w:p>
    <w:p w14:paraId="69513AA0" w14:textId="46728B2E" w:rsidR="00B9285C" w:rsidRPr="00AB79CE" w:rsidRDefault="00B9285C" w:rsidP="00851511">
      <w:pPr>
        <w:rPr>
          <w:b/>
          <w:bCs/>
        </w:rPr>
      </w:pPr>
      <w:r w:rsidRPr="00AB79CE">
        <w:rPr>
          <w:b/>
          <w:bCs/>
        </w:rPr>
        <w:lastRenderedPageBreak/>
        <w:t>Subscriber_email – newsletter</w:t>
      </w:r>
    </w:p>
    <w:p w14:paraId="29443CC5" w14:textId="27919CDA" w:rsidR="00AB79CE" w:rsidRDefault="00B9285C" w:rsidP="00851511">
      <w:r w:rsidRPr="00A20845">
        <w:t xml:space="preserve">Tabulka subscriber_email spravuje odběratele e-mailového newsletteru. Každý odběratel je identifikován e-mailovou adresou (email), </w:t>
      </w:r>
      <w:r>
        <w:t>zobrazení</w:t>
      </w:r>
      <w:r w:rsidRPr="00A20845">
        <w:t xml:space="preserve"> aktivního odběru (active), odkazem na konkrétní novinku (news_id) a ověřovacím tokenem (token) používaným pro potvrzení odběru nebo odhlášení.</w:t>
      </w:r>
    </w:p>
    <w:p w14:paraId="4EC7A2F6" w14:textId="1E0721D3" w:rsidR="00AB79CE" w:rsidRPr="005D0C1D" w:rsidRDefault="005D0C1D" w:rsidP="00851511">
      <w:pPr>
        <w:rPr>
          <w:b/>
          <w:bCs/>
        </w:rPr>
      </w:pPr>
      <w:r w:rsidRPr="005D0C1D">
        <w:rPr>
          <w:b/>
          <w:bCs/>
        </w:rPr>
        <w:t>Relace mezi tabulkami</w:t>
      </w:r>
    </w:p>
    <w:p w14:paraId="2D882B25" w14:textId="77777777" w:rsidR="005D0C1D" w:rsidRPr="005D0C1D" w:rsidRDefault="005D0C1D" w:rsidP="005D0C1D">
      <w:r w:rsidRPr="005D0C1D">
        <w:t>Databáze využívá standardní typy relací relačního modelu. Vztahy 1:N jsou nejčastější – například jeden technický stupeň může mít více závodníků, jedna role více uživatelů nebo jedna aktualita více fotografií. Vztah 1:1 je realizován mezi tabulkami users a fighters, kde každý závodník může mít nejvýše jeden uživatelský účet. Vztah M:N je implementován prostřednictvím vazební tabulky tournament_registration, která propojuje závodníky s turnaji a umožňuje evidovat jejich přihlášky a výsledky.</w:t>
      </w:r>
    </w:p>
    <w:p w14:paraId="5BEBE449" w14:textId="77777777" w:rsidR="005D0C1D" w:rsidRDefault="005D0C1D" w:rsidP="005D0C1D">
      <w:r w:rsidRPr="005D0C1D">
        <w:t>Referenční integrita je vynucována pomocí cizích klíčů s různými strategiemi při mazání záznamů. Tabulka event_photos používá kaskádové mazání, zatímco ostatní vazby používají výchozí omezení zabraňující smazání rodičovského záznamu, pokud na něj existují závislé záznamy.</w:t>
      </w:r>
    </w:p>
    <w:p w14:paraId="48E68C97" w14:textId="77777777" w:rsidR="00625D32" w:rsidRDefault="00625D32" w:rsidP="00625D32">
      <w:pPr>
        <w:keepNext/>
      </w:pPr>
      <w:r w:rsidRPr="00625D32">
        <w:rPr>
          <w:noProof/>
        </w:rPr>
        <w:drawing>
          <wp:inline distT="0" distB="0" distL="0" distR="0" wp14:anchorId="0A479DE2" wp14:editId="3B987C7F">
            <wp:extent cx="5399405" cy="2806700"/>
            <wp:effectExtent l="0" t="0" r="0" b="0"/>
            <wp:docPr id="1452830420" name="Obrázek 1" descr="Obsah obrázku text, snímek obrazovky,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30420" name="Obrázek 1" descr="Obsah obrázku text, snímek obrazovky, číslo&#10;&#10;Obsah generovaný pomocí AI může být nesprávný."/>
                    <pic:cNvPicPr/>
                  </pic:nvPicPr>
                  <pic:blipFill>
                    <a:blip r:embed="rId33"/>
                    <a:stretch>
                      <a:fillRect/>
                    </a:stretch>
                  </pic:blipFill>
                  <pic:spPr>
                    <a:xfrm>
                      <a:off x="0" y="0"/>
                      <a:ext cx="5399405" cy="2806700"/>
                    </a:xfrm>
                    <a:prstGeom prst="rect">
                      <a:avLst/>
                    </a:prstGeom>
                  </pic:spPr>
                </pic:pic>
              </a:graphicData>
            </a:graphic>
          </wp:inline>
        </w:drawing>
      </w:r>
    </w:p>
    <w:p w14:paraId="79F25CD1" w14:textId="499B50C6" w:rsidR="00625D32" w:rsidRDefault="00625D32" w:rsidP="002554AE">
      <w:pPr>
        <w:pStyle w:val="Titulek"/>
      </w:pPr>
      <w:bookmarkStart w:id="33" w:name="_Toc226373065"/>
      <w:r>
        <w:t xml:space="preserve">Obr. </w:t>
      </w:r>
      <w:fldSimple w:instr=" SEQ Obr. \* ARABIC ">
        <w:r w:rsidR="00200487">
          <w:rPr>
            <w:noProof/>
          </w:rPr>
          <w:t>16</w:t>
        </w:r>
      </w:fldSimple>
      <w:r>
        <w:t xml:space="preserve"> </w:t>
      </w:r>
      <w:r w:rsidR="002554AE">
        <w:t>Diagram</w:t>
      </w:r>
      <w:bookmarkEnd w:id="33"/>
    </w:p>
    <w:p w14:paraId="49DEB8ED" w14:textId="5502203C" w:rsidR="0010387A" w:rsidRDefault="002554AE" w:rsidP="0010387A">
      <w:pPr>
        <w:jc w:val="center"/>
      </w:pPr>
      <w:r w:rsidRPr="002554AE">
        <w:rPr>
          <w:i/>
          <w:iCs/>
        </w:rPr>
        <w:t>Zdroj: vlastní</w:t>
      </w:r>
    </w:p>
    <w:p w14:paraId="78292861" w14:textId="7D2782A2" w:rsidR="00D02FDE" w:rsidRDefault="00D02FDE" w:rsidP="00D02FDE">
      <w:pPr>
        <w:pStyle w:val="Nadpis1"/>
      </w:pPr>
      <w:bookmarkStart w:id="34" w:name="_Toc226373087"/>
      <w:r>
        <w:lastRenderedPageBreak/>
        <w:t>Praktická část</w:t>
      </w:r>
      <w:bookmarkEnd w:id="34"/>
    </w:p>
    <w:p w14:paraId="6902EDA3" w14:textId="1423698F" w:rsidR="007A7253" w:rsidRPr="007A7253" w:rsidRDefault="007A7253" w:rsidP="00831350">
      <w:r w:rsidRPr="007A7253">
        <w:t>Praktická část práce se zabývá realizací webové aplikace pro TKD oddíl L</w:t>
      </w:r>
      <w:r>
        <w:t>ac</w:t>
      </w:r>
      <w:r w:rsidRPr="007A7253">
        <w:t>ek. Cílem bylo vytvořit plnohodnotný webový systém sestávající z veřejně přístupného webu pro návštěvníky</w:t>
      </w:r>
      <w:r w:rsidR="00775623">
        <w:br/>
      </w:r>
      <w:r w:rsidRPr="007A7253">
        <w:t>a administračního rozhraní pro správu obsahu.</w:t>
      </w:r>
    </w:p>
    <w:p w14:paraId="30638272" w14:textId="77777777" w:rsidR="007A7253" w:rsidRPr="007A7253" w:rsidRDefault="007A7253" w:rsidP="00831350">
      <w:r w:rsidRPr="007A7253">
        <w:t>Vývoj aplikace byl rozdělen na dvě vzájemně propojené části. Frontend představuje uživatelské rozhraní běžící v prohlížeči návštěvníka, které zobrazuje informace o oddílu, aktuality, turnaje, závodníky a další obsah. Backend tvoří serverová část aplikace zajišťující zpracování požadavků, komunikaci s databází a autentizaci uživatelů.</w:t>
      </w:r>
    </w:p>
    <w:p w14:paraId="74902F65" w14:textId="4F320BDC" w:rsidR="007A7253" w:rsidRPr="007A7253" w:rsidRDefault="007A7253" w:rsidP="00831350">
      <w:r w:rsidRPr="007A7253">
        <w:t xml:space="preserve">Obě části spolu komunikují prostřednictvím REST API – frontend odesílá HTTP požadavky na backendové endpointy a zpracovává přijatá data ve formátu JSON. Pro vývoj byl zvolen následující technologický stack: na straně frontendu framework React.js s knihovnou React Router pro správu navigace a </w:t>
      </w:r>
      <w:r w:rsidR="00AD4925">
        <w:t>Tailwind</w:t>
      </w:r>
      <w:r w:rsidRPr="007A7253">
        <w:t xml:space="preserve"> CSS pro stylování, na straně backendu Node.js</w:t>
      </w:r>
      <w:r w:rsidR="00775623">
        <w:t xml:space="preserve"> </w:t>
      </w:r>
      <w:r w:rsidR="00775623">
        <w:br/>
      </w:r>
      <w:r w:rsidRPr="007A7253">
        <w:t>s frameworkem Express.js a relační databáze MySQL pro persistentní ukládání dat.</w:t>
      </w:r>
    </w:p>
    <w:p w14:paraId="58CDE5A1" w14:textId="3DB63A0D" w:rsidR="00CE176D" w:rsidRDefault="00CE176D" w:rsidP="00CE176D">
      <w:pPr>
        <w:pStyle w:val="Nadpis2"/>
      </w:pPr>
      <w:bookmarkStart w:id="35" w:name="_Toc226373088"/>
      <w:r>
        <w:t>Frontend</w:t>
      </w:r>
      <w:bookmarkEnd w:id="35"/>
    </w:p>
    <w:p w14:paraId="1D05ACDE" w14:textId="328E7DEA" w:rsidR="00CE176D" w:rsidRPr="00CE176D" w:rsidRDefault="00CE176D" w:rsidP="00CE176D">
      <w:r>
        <w:t xml:space="preserve">Část frontendu byla realizována pomocí Java skriptového frameworku React a stylována CSS frameworkem </w:t>
      </w:r>
      <w:r w:rsidR="00AD4925">
        <w:t xml:space="preserve">Tailwind </w:t>
      </w:r>
      <w:r>
        <w:t>CSS. Frontend má jasnou strukturu a představuje tu část, kterou samotný uživatel při interakci s webem vidí.</w:t>
      </w:r>
    </w:p>
    <w:p w14:paraId="655104BD" w14:textId="39B4021A" w:rsidR="00CE176D" w:rsidRPr="00CE176D" w:rsidRDefault="00CE176D" w:rsidP="00CE176D">
      <w:pPr>
        <w:pStyle w:val="Nadpis3"/>
      </w:pPr>
      <w:r>
        <w:t>Struktura frontendu</w:t>
      </w:r>
    </w:p>
    <w:p w14:paraId="6DEF3DD6" w14:textId="13C80D42" w:rsidR="00CE176D" w:rsidRDefault="00AD27CE" w:rsidP="00CE176D">
      <w:r>
        <w:t>Frontend obsahuje několik hlavních složek</w:t>
      </w:r>
      <w:r w:rsidR="00031DA4">
        <w:t>,</w:t>
      </w:r>
      <w:r>
        <w:t xml:space="preserve"> ve kterých jsou uložen</w:t>
      </w:r>
      <w:r w:rsidR="00031DA4">
        <w:t>y</w:t>
      </w:r>
      <w:r>
        <w:t xml:space="preserve"> jednotlivé části</w:t>
      </w:r>
      <w:r w:rsidR="003629C2">
        <w:t>. Struktura odpovídá typickému Reactovému projektu.</w:t>
      </w:r>
    </w:p>
    <w:p w14:paraId="21B79E8C" w14:textId="77777777" w:rsidR="008417C7" w:rsidRDefault="00CC751D" w:rsidP="008417C7">
      <w:pPr>
        <w:keepNext/>
        <w:jc w:val="center"/>
      </w:pPr>
      <w:r w:rsidRPr="00CC751D">
        <w:rPr>
          <w:noProof/>
        </w:rPr>
        <w:drawing>
          <wp:inline distT="0" distB="0" distL="0" distR="0" wp14:anchorId="7B5E2BA2" wp14:editId="20D62497">
            <wp:extent cx="1252871" cy="3171825"/>
            <wp:effectExtent l="0" t="0" r="4445" b="0"/>
            <wp:docPr id="602272705"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2705" name="Obrázek 1" descr="Obsah obrázku text, snímek obrazovky, Písmo, číslo&#10;&#10;Obsah generovaný pomocí AI může být nesprávný."/>
                    <pic:cNvPicPr/>
                  </pic:nvPicPr>
                  <pic:blipFill>
                    <a:blip r:embed="rId34"/>
                    <a:stretch>
                      <a:fillRect/>
                    </a:stretch>
                  </pic:blipFill>
                  <pic:spPr>
                    <a:xfrm>
                      <a:off x="0" y="0"/>
                      <a:ext cx="1256794" cy="3181757"/>
                    </a:xfrm>
                    <a:prstGeom prst="rect">
                      <a:avLst/>
                    </a:prstGeom>
                  </pic:spPr>
                </pic:pic>
              </a:graphicData>
            </a:graphic>
          </wp:inline>
        </w:drawing>
      </w:r>
    </w:p>
    <w:p w14:paraId="482252CA" w14:textId="133487A9" w:rsidR="00CC751D" w:rsidRDefault="008417C7" w:rsidP="008417C7">
      <w:pPr>
        <w:pStyle w:val="Titulek"/>
      </w:pPr>
      <w:bookmarkStart w:id="36" w:name="_Toc226373066"/>
      <w:r>
        <w:t xml:space="preserve">Obr. </w:t>
      </w:r>
      <w:fldSimple w:instr=" SEQ Obr. \* ARABIC ">
        <w:r w:rsidR="00200487">
          <w:rPr>
            <w:noProof/>
          </w:rPr>
          <w:t>17</w:t>
        </w:r>
      </w:fldSimple>
      <w:r>
        <w:t>: Struktura frontendu</w:t>
      </w:r>
      <w:bookmarkEnd w:id="36"/>
    </w:p>
    <w:p w14:paraId="1E7438A4" w14:textId="4FE2B34E" w:rsidR="00CE176D" w:rsidRDefault="00236E0F" w:rsidP="00236E0F">
      <w:pPr>
        <w:pStyle w:val="Zdroj"/>
      </w:pPr>
      <w:r>
        <w:t>Zdroj: Vlastní</w:t>
      </w:r>
    </w:p>
    <w:p w14:paraId="4B56483C" w14:textId="4833903A" w:rsidR="003629C2" w:rsidRDefault="003629C2" w:rsidP="003629C2">
      <w:r>
        <w:lastRenderedPageBreak/>
        <w:t>Kořenová složka</w:t>
      </w:r>
      <w:r w:rsidR="004013F2">
        <w:t xml:space="preserve"> obsahuje několik velmi důležitých podsložek</w:t>
      </w:r>
      <w:r w:rsidR="00AE2A1D">
        <w:t xml:space="preserve"> a souborů</w:t>
      </w:r>
      <w:r w:rsidR="004013F2">
        <w:t>, které jsou důležité pro správnou a přehlednou strukturu projektu.</w:t>
      </w:r>
    </w:p>
    <w:p w14:paraId="3BC09D8D" w14:textId="50C5422A" w:rsidR="004013F2" w:rsidRPr="0021516E" w:rsidRDefault="00297A18" w:rsidP="003629C2">
      <w:pPr>
        <w:rPr>
          <w:b/>
          <w:bCs/>
        </w:rPr>
      </w:pPr>
      <w:r w:rsidRPr="0021516E">
        <w:rPr>
          <w:b/>
          <w:bCs/>
        </w:rPr>
        <w:t xml:space="preserve">Adresáře: </w:t>
      </w:r>
    </w:p>
    <w:p w14:paraId="064767D4" w14:textId="206D59A8" w:rsidR="004145A4" w:rsidRDefault="004145A4" w:rsidP="004145A4">
      <w:r w:rsidRPr="00AA3B75">
        <w:rPr>
          <w:b/>
          <w:bCs/>
        </w:rPr>
        <w:t>node_modules</w:t>
      </w:r>
      <w:r w:rsidR="00AE2A1D">
        <w:rPr>
          <w:b/>
          <w:bCs/>
        </w:rPr>
        <w:t>/</w:t>
      </w:r>
      <w:r w:rsidR="00477EE0">
        <w:t xml:space="preserve"> – adresář, který obsahuje veškeré externí knihovny a závislosti projektu stažené pomocí správce bal</w:t>
      </w:r>
      <w:r w:rsidR="008E4851">
        <w:t>í</w:t>
      </w:r>
      <w:r w:rsidR="00477EE0">
        <w:t xml:space="preserve">čku NPM </w:t>
      </w:r>
    </w:p>
    <w:p w14:paraId="6520DB80" w14:textId="1E1543E5" w:rsidR="004145A4" w:rsidRDefault="004145A4" w:rsidP="004145A4">
      <w:r w:rsidRPr="004013F2">
        <w:rPr>
          <w:b/>
          <w:bCs/>
        </w:rPr>
        <w:t>public</w:t>
      </w:r>
      <w:r w:rsidR="00AE2A1D">
        <w:rPr>
          <w:b/>
          <w:bCs/>
        </w:rPr>
        <w:t>/</w:t>
      </w:r>
      <w:r w:rsidR="005C150F">
        <w:rPr>
          <w:b/>
          <w:bCs/>
        </w:rPr>
        <w:t xml:space="preserve"> – </w:t>
      </w:r>
      <w:r w:rsidR="005C150F">
        <w:t>obsahuje statické soubory, které se při práci pouze zkopírují a webpack /vite je nezpracovává, ukládají se zde většinou favikony, loga a soubor index.html který slouží vstupní bod aplikace</w:t>
      </w:r>
    </w:p>
    <w:p w14:paraId="6B2A79B2" w14:textId="1B5FA78B" w:rsidR="00653330" w:rsidRPr="002165CD" w:rsidRDefault="004145A4" w:rsidP="004145A4">
      <w:r w:rsidRPr="004013F2">
        <w:rPr>
          <w:b/>
          <w:bCs/>
        </w:rPr>
        <w:t>src</w:t>
      </w:r>
      <w:r w:rsidR="00AE2A1D">
        <w:rPr>
          <w:b/>
          <w:bCs/>
        </w:rPr>
        <w:t>/</w:t>
      </w:r>
      <w:r w:rsidRPr="004013F2">
        <w:rPr>
          <w:b/>
          <w:bCs/>
        </w:rPr>
        <w:t xml:space="preserve"> </w:t>
      </w:r>
      <w:r w:rsidR="00AE2A1D">
        <w:rPr>
          <w:b/>
          <w:bCs/>
        </w:rPr>
        <w:t xml:space="preserve">– </w:t>
      </w:r>
      <w:r w:rsidR="00AE2A1D" w:rsidRPr="00AE2A1D">
        <w:t xml:space="preserve">složka </w:t>
      </w:r>
      <w:r w:rsidR="00AE2A1D">
        <w:t xml:space="preserve">obsahující přímo </w:t>
      </w:r>
      <w:r w:rsidR="00625D32">
        <w:t>kód</w:t>
      </w:r>
      <w:r w:rsidR="00AE2A1D">
        <w:t xml:space="preserve"> psaný programátorem ve které si sám definuje logiku</w:t>
      </w:r>
      <w:r w:rsidR="001C24E2">
        <w:t xml:space="preserve"> </w:t>
      </w:r>
      <w:r w:rsidR="001C24E2">
        <w:br/>
      </w:r>
      <w:r w:rsidR="00AE2A1D">
        <w:t>i samotný vzhled aplikace</w:t>
      </w:r>
      <w:r w:rsidR="002165CD">
        <w:t xml:space="preserve"> obsahuje například komponenty a jednotlivé stránky</w:t>
      </w:r>
    </w:p>
    <w:p w14:paraId="6476118D" w14:textId="2A2CF716" w:rsidR="00297A18" w:rsidRDefault="00D85086" w:rsidP="004145A4">
      <w:pPr>
        <w:rPr>
          <w:b/>
          <w:bCs/>
        </w:rPr>
      </w:pPr>
      <w:r>
        <w:rPr>
          <w:b/>
          <w:bCs/>
        </w:rPr>
        <w:t>S</w:t>
      </w:r>
      <w:r w:rsidR="00297A18">
        <w:rPr>
          <w:b/>
          <w:bCs/>
        </w:rPr>
        <w:t>oubory</w:t>
      </w:r>
      <w:r w:rsidR="0021516E">
        <w:rPr>
          <w:b/>
          <w:bCs/>
        </w:rPr>
        <w:t>:</w:t>
      </w:r>
    </w:p>
    <w:p w14:paraId="29C6FE12" w14:textId="4EF6040B" w:rsidR="00AE2A1D" w:rsidRDefault="00AE2A1D" w:rsidP="004145A4">
      <w:r w:rsidRPr="00381C78">
        <w:rPr>
          <w:b/>
          <w:bCs/>
        </w:rPr>
        <w:t>.gitignore</w:t>
      </w:r>
      <w:r>
        <w:t xml:space="preserve"> – jsou zde definovány složky a soubory, které nemají být zpracovávány verzovacími systémy jako je například Git</w:t>
      </w:r>
      <w:r w:rsidR="00E86CD2">
        <w:t>, typickým příkladem bývá soubor .env ve kterém se nachází citlivé údaje jako jsou API klíče či konfigurace databáze ke které je projekt napojený</w:t>
      </w:r>
    </w:p>
    <w:p w14:paraId="66EE3AE6" w14:textId="287A4084" w:rsidR="00E86CD2" w:rsidRDefault="00E86CD2" w:rsidP="004145A4">
      <w:r w:rsidRPr="00381C78">
        <w:rPr>
          <w:b/>
          <w:bCs/>
        </w:rPr>
        <w:t>index.html</w:t>
      </w:r>
      <w:r>
        <w:t xml:space="preserve"> –</w:t>
      </w:r>
      <w:r w:rsidR="009B0B10">
        <w:t xml:space="preserve"> obsahuje</w:t>
      </w:r>
      <w:r>
        <w:t xml:space="preserve"> HTML šablo</w:t>
      </w:r>
      <w:r w:rsidR="009B0B10">
        <w:t>nu</w:t>
      </w:r>
      <w:r>
        <w:t xml:space="preserve"> do které je vkládána React aplikace</w:t>
      </w:r>
    </w:p>
    <w:p w14:paraId="139E8329" w14:textId="1E097FB1" w:rsidR="009B0B10" w:rsidRDefault="009B0B10" w:rsidP="004145A4">
      <w:r w:rsidRPr="00381C78">
        <w:rPr>
          <w:b/>
          <w:bCs/>
        </w:rPr>
        <w:t>package-lock.json</w:t>
      </w:r>
      <w:r>
        <w:t xml:space="preserve"> – </w:t>
      </w:r>
      <w:r w:rsidR="0000277B">
        <w:t>generuje se automaticky při každé instalaci a uživatel by do něj neměl vůbec zasahovat</w:t>
      </w:r>
    </w:p>
    <w:p w14:paraId="3E8D7F2B" w14:textId="3FAB4B53" w:rsidR="00D85086" w:rsidRDefault="009B0B10" w:rsidP="004145A4">
      <w:r w:rsidRPr="00381C78">
        <w:rPr>
          <w:b/>
          <w:bCs/>
        </w:rPr>
        <w:t>package.json</w:t>
      </w:r>
      <w:r>
        <w:t xml:space="preserve"> – jsou zde základní informace o projektu a seznam hlavních závislostí </w:t>
      </w:r>
    </w:p>
    <w:p w14:paraId="38162E30" w14:textId="55BFEA54" w:rsidR="00D85086" w:rsidRDefault="00D85086" w:rsidP="004145A4">
      <w:pPr>
        <w:rPr>
          <w:b/>
          <w:bCs/>
        </w:rPr>
      </w:pPr>
      <w:r w:rsidRPr="00D85086">
        <w:rPr>
          <w:b/>
          <w:bCs/>
        </w:rPr>
        <w:t>Konfigurační soubory:</w:t>
      </w:r>
    </w:p>
    <w:p w14:paraId="4942220D" w14:textId="57725840" w:rsidR="00D85086" w:rsidRPr="00D85086" w:rsidRDefault="00D85086" w:rsidP="004145A4">
      <w:r w:rsidRPr="00381C78">
        <w:rPr>
          <w:b/>
          <w:bCs/>
        </w:rPr>
        <w:t>eslint.config.js</w:t>
      </w:r>
      <w:r>
        <w:t xml:space="preserve"> – konfigurační soubor nástroje ESLint, který slouží k statické analýze zdrojového kódu, definuje sadu syntaktických a stylových pravidel, zajišťuje konzistenci kódu</w:t>
      </w:r>
    </w:p>
    <w:p w14:paraId="1C6E0945" w14:textId="72279286" w:rsidR="00D85086" w:rsidRDefault="00D85086" w:rsidP="00D85086">
      <w:r w:rsidRPr="00381C78">
        <w:rPr>
          <w:b/>
          <w:bCs/>
        </w:rPr>
        <w:t>postcss.config.js</w:t>
      </w:r>
      <w:r>
        <w:t xml:space="preserve"> – konfigurační soubor pro PostCSS, které optimalizuje CSS a umožňuje práci s</w:t>
      </w:r>
      <w:r w:rsidR="00AD4925">
        <w:t xml:space="preserve"> Tailwind </w:t>
      </w:r>
      <w:r>
        <w:t>CSS</w:t>
      </w:r>
    </w:p>
    <w:p w14:paraId="44667070" w14:textId="1F814085" w:rsidR="00D85086" w:rsidRDefault="00AD4925" w:rsidP="00D85086">
      <w:r>
        <w:rPr>
          <w:b/>
          <w:bCs/>
        </w:rPr>
        <w:t>Tailwind</w:t>
      </w:r>
      <w:r w:rsidR="00D85086" w:rsidRPr="00381C78">
        <w:rPr>
          <w:b/>
          <w:bCs/>
        </w:rPr>
        <w:t>.config.js</w:t>
      </w:r>
      <w:r w:rsidR="00D85086">
        <w:t xml:space="preserve"> – konfigurační soubor pro </w:t>
      </w:r>
      <w:r>
        <w:t xml:space="preserve">Tailwind </w:t>
      </w:r>
      <w:r w:rsidR="00D85086">
        <w:t>CSS</w:t>
      </w:r>
    </w:p>
    <w:p w14:paraId="513BCED5" w14:textId="2975821A" w:rsidR="009B0B10" w:rsidRPr="00A3520A" w:rsidRDefault="00D85086" w:rsidP="004145A4">
      <w:r w:rsidRPr="00381C78">
        <w:rPr>
          <w:b/>
          <w:bCs/>
        </w:rPr>
        <w:t>vite.config.js</w:t>
      </w:r>
      <w:r>
        <w:t xml:space="preserve"> – nachází se zde definice, jak se má projekt spouštět, sestavovat a jaké technologie má podporovat</w:t>
      </w:r>
    </w:p>
    <w:p w14:paraId="09542457" w14:textId="6CCAE719" w:rsidR="008479CE" w:rsidRDefault="008479CE" w:rsidP="008479CE">
      <w:pPr>
        <w:pStyle w:val="Nadpis3"/>
      </w:pPr>
      <w:r>
        <w:t>Layout</w:t>
      </w:r>
    </w:p>
    <w:p w14:paraId="7FED1C6D" w14:textId="1C0CD5D9" w:rsidR="005A1289" w:rsidRDefault="008479CE" w:rsidP="008479CE">
      <w:r>
        <w:t>V projektu se nachází složka layout ve které jsou definovány všechny klíčové komponenty, které definují to jak bude stránka vypadat. Nachází se zde header, footer, sidebar a také container ve kterém se vykreslují všechny komponenty specifické pro určité stránky.</w:t>
      </w:r>
      <w:r w:rsidR="00D62A58">
        <w:t xml:space="preserve"> Komponenty z </w:t>
      </w:r>
      <w:r w:rsidR="00084694">
        <w:t>layout</w:t>
      </w:r>
      <w:r w:rsidR="00D62A58">
        <w:t xml:space="preserve"> složky jsou poté importovány do souboru App.jsx</w:t>
      </w:r>
      <w:r w:rsidR="00084694">
        <w:t xml:space="preserve"> a jsou zde použity</w:t>
      </w:r>
      <w:r w:rsidR="005A1289">
        <w:t>.</w:t>
      </w:r>
    </w:p>
    <w:p w14:paraId="3275F78D" w14:textId="4B5A8880" w:rsidR="005A1289" w:rsidRDefault="005A1289" w:rsidP="005A1289">
      <w:pPr>
        <w:pStyle w:val="Nadpis3"/>
      </w:pPr>
      <w:r>
        <w:t>App.jsx</w:t>
      </w:r>
    </w:p>
    <w:p w14:paraId="4BE0FE45" w14:textId="76594E0D" w:rsidR="005A1289" w:rsidRDefault="005A1289" w:rsidP="005A1289">
      <w:r>
        <w:t>Soubor,</w:t>
      </w:r>
      <w:r w:rsidRPr="005A1289">
        <w:t xml:space="preserve"> který slouží jako hlavní komponenta aplikace a kde se skládá celá struktura aplikace</w:t>
      </w:r>
      <w:r w:rsidR="009905B4">
        <w:t xml:space="preserve">. </w:t>
      </w:r>
      <w:r w:rsidR="0098524A">
        <w:t xml:space="preserve">Stará se o to, co uživatel uvidí a jak se aplikace bude chovat jako celek. </w:t>
      </w:r>
      <w:r w:rsidR="009905B4">
        <w:t xml:space="preserve">Jsou zde </w:t>
      </w:r>
      <w:r w:rsidR="00993FAE">
        <w:t>naimportovány všechny stránky</w:t>
      </w:r>
      <w:r w:rsidR="00C1685B">
        <w:t xml:space="preserve"> a</w:t>
      </w:r>
      <w:r w:rsidR="00B970E6">
        <w:t xml:space="preserve"> pomocí logiky &lt;ProtectedRoute&gt; jsou</w:t>
      </w:r>
      <w:r w:rsidR="00C1685B">
        <w:t xml:space="preserve"> rozděleny na veřejnou </w:t>
      </w:r>
      <w:r w:rsidR="00B87357">
        <w:t xml:space="preserve">a privátní část, která </w:t>
      </w:r>
      <w:r w:rsidR="00C1685B">
        <w:t>se skrývá za loginem</w:t>
      </w:r>
      <w:r w:rsidR="00B87357">
        <w:t xml:space="preserve"> a je dostupná pouze uživatelům, kteří disponují uživatelským účtem.</w:t>
      </w:r>
    </w:p>
    <w:p w14:paraId="695C6EA3"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lastRenderedPageBreak/>
        <w:t>import</w:t>
      </w:r>
      <w:r w:rsidRPr="00085B7B">
        <w:rPr>
          <w:rFonts w:ascii="Consolas" w:eastAsia="Times New Roman" w:hAnsi="Consolas" w:cs="Times New Roman"/>
          <w:color w:val="202020"/>
          <w:sz w:val="21"/>
          <w:szCs w:val="21"/>
          <w:lang w:eastAsia="cs-CZ"/>
        </w:rPr>
        <w:t xml:space="preserve"> {</w:t>
      </w:r>
    </w:p>
    <w:p w14:paraId="1A0D61B2"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BrowserRouter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as</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Router</w:t>
      </w:r>
      <w:r w:rsidRPr="00085B7B">
        <w:rPr>
          <w:rFonts w:ascii="Consolas" w:eastAsia="Times New Roman" w:hAnsi="Consolas" w:cs="Times New Roman"/>
          <w:color w:val="202020"/>
          <w:sz w:val="21"/>
          <w:szCs w:val="21"/>
          <w:lang w:eastAsia="cs-CZ"/>
        </w:rPr>
        <w:t>,</w:t>
      </w:r>
    </w:p>
    <w:p w14:paraId="0E69B485"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Routes</w:t>
      </w:r>
      <w:r w:rsidRPr="00085B7B">
        <w:rPr>
          <w:rFonts w:ascii="Consolas" w:eastAsia="Times New Roman" w:hAnsi="Consolas" w:cs="Times New Roman"/>
          <w:color w:val="202020"/>
          <w:sz w:val="21"/>
          <w:szCs w:val="21"/>
          <w:lang w:eastAsia="cs-CZ"/>
        </w:rPr>
        <w:t>,</w:t>
      </w:r>
    </w:p>
    <w:p w14:paraId="083F1767"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Route</w:t>
      </w:r>
      <w:r w:rsidRPr="00085B7B">
        <w:rPr>
          <w:rFonts w:ascii="Consolas" w:eastAsia="Times New Roman" w:hAnsi="Consolas" w:cs="Times New Roman"/>
          <w:color w:val="202020"/>
          <w:sz w:val="21"/>
          <w:szCs w:val="21"/>
          <w:lang w:eastAsia="cs-CZ"/>
        </w:rPr>
        <w:t>,</w:t>
      </w:r>
    </w:p>
    <w:p w14:paraId="77719006"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useLocation</w:t>
      </w:r>
      <w:r w:rsidRPr="00085B7B">
        <w:rPr>
          <w:rFonts w:ascii="Consolas" w:eastAsia="Times New Roman" w:hAnsi="Consolas" w:cs="Times New Roman"/>
          <w:color w:val="202020"/>
          <w:sz w:val="21"/>
          <w:szCs w:val="21"/>
          <w:lang w:eastAsia="cs-CZ"/>
        </w:rPr>
        <w:t>,</w:t>
      </w:r>
    </w:p>
    <w:p w14:paraId="5AAF2C91"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"react-router-dom"</w:t>
      </w:r>
      <w:r w:rsidRPr="00085B7B">
        <w:rPr>
          <w:rFonts w:ascii="Consolas" w:eastAsia="Times New Roman" w:hAnsi="Consolas" w:cs="Times New Roman"/>
          <w:color w:val="202020"/>
          <w:sz w:val="21"/>
          <w:szCs w:val="21"/>
          <w:lang w:eastAsia="cs-CZ"/>
        </w:rPr>
        <w:t>;</w:t>
      </w:r>
    </w:p>
    <w:p w14:paraId="0D4D9038"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"./App.css"</w:t>
      </w:r>
      <w:r w:rsidRPr="00085B7B">
        <w:rPr>
          <w:rFonts w:ascii="Consolas" w:eastAsia="Times New Roman" w:hAnsi="Consolas" w:cs="Times New Roman"/>
          <w:color w:val="202020"/>
          <w:sz w:val="21"/>
          <w:szCs w:val="21"/>
          <w:lang w:eastAsia="cs-CZ"/>
        </w:rPr>
        <w:t>;</w:t>
      </w:r>
    </w:p>
    <w:p w14:paraId="73A26A24"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Header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"./layout/Header"</w:t>
      </w:r>
      <w:r w:rsidRPr="00085B7B">
        <w:rPr>
          <w:rFonts w:ascii="Consolas" w:eastAsia="Times New Roman" w:hAnsi="Consolas" w:cs="Times New Roman"/>
          <w:color w:val="202020"/>
          <w:sz w:val="21"/>
          <w:szCs w:val="21"/>
          <w:lang w:eastAsia="cs-CZ"/>
        </w:rPr>
        <w:t>;</w:t>
      </w:r>
    </w:p>
    <w:p w14:paraId="38CED0F4"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Footer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"./layout/Footer"</w:t>
      </w:r>
      <w:r w:rsidRPr="00085B7B">
        <w:rPr>
          <w:rFonts w:ascii="Consolas" w:eastAsia="Times New Roman" w:hAnsi="Consolas" w:cs="Times New Roman"/>
          <w:color w:val="202020"/>
          <w:sz w:val="21"/>
          <w:szCs w:val="21"/>
          <w:lang w:eastAsia="cs-CZ"/>
        </w:rPr>
        <w:t>;</w:t>
      </w:r>
    </w:p>
    <w:p w14:paraId="7132ED70"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Container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"./layout/Container"</w:t>
      </w:r>
      <w:r w:rsidRPr="00085B7B">
        <w:rPr>
          <w:rFonts w:ascii="Consolas" w:eastAsia="Times New Roman" w:hAnsi="Consolas" w:cs="Times New Roman"/>
          <w:color w:val="202020"/>
          <w:sz w:val="21"/>
          <w:szCs w:val="21"/>
          <w:lang w:eastAsia="cs-CZ"/>
        </w:rPr>
        <w:t>;</w:t>
      </w:r>
    </w:p>
    <w:p w14:paraId="49CBE8DC"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Zavodnici</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"./Components/Zavodnici"</w:t>
      </w:r>
      <w:r w:rsidRPr="00085B7B">
        <w:rPr>
          <w:rFonts w:ascii="Consolas" w:eastAsia="Times New Roman" w:hAnsi="Consolas" w:cs="Times New Roman"/>
          <w:color w:val="202020"/>
          <w:sz w:val="21"/>
          <w:szCs w:val="21"/>
          <w:lang w:eastAsia="cs-CZ"/>
        </w:rPr>
        <w:t>;</w:t>
      </w:r>
    </w:p>
    <w:p w14:paraId="2EB10D79"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Contact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"./Components/Contact"</w:t>
      </w:r>
      <w:r w:rsidRPr="00085B7B">
        <w:rPr>
          <w:rFonts w:ascii="Consolas" w:eastAsia="Times New Roman" w:hAnsi="Consolas" w:cs="Times New Roman"/>
          <w:color w:val="202020"/>
          <w:sz w:val="21"/>
          <w:szCs w:val="21"/>
          <w:lang w:eastAsia="cs-CZ"/>
        </w:rPr>
        <w:t>;</w:t>
      </w:r>
    </w:p>
    <w:p w14:paraId="595EB4B8"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Aktuality</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"./Components/Aktuality"</w:t>
      </w:r>
      <w:r w:rsidRPr="00085B7B">
        <w:rPr>
          <w:rFonts w:ascii="Consolas" w:eastAsia="Times New Roman" w:hAnsi="Consolas" w:cs="Times New Roman"/>
          <w:color w:val="202020"/>
          <w:sz w:val="21"/>
          <w:szCs w:val="21"/>
          <w:lang w:eastAsia="cs-CZ"/>
        </w:rPr>
        <w:t>;</w:t>
      </w:r>
    </w:p>
    <w:p w14:paraId="2147E7EA"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Zkousky</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"./Components/Zkousky"</w:t>
      </w:r>
      <w:r w:rsidRPr="00085B7B">
        <w:rPr>
          <w:rFonts w:ascii="Consolas" w:eastAsia="Times New Roman" w:hAnsi="Consolas" w:cs="Times New Roman"/>
          <w:color w:val="202020"/>
          <w:sz w:val="21"/>
          <w:szCs w:val="21"/>
          <w:lang w:eastAsia="cs-CZ"/>
        </w:rPr>
        <w:t>;</w:t>
      </w:r>
    </w:p>
    <w:p w14:paraId="5E98B327"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Home</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"./Components/Home"</w:t>
      </w:r>
      <w:r w:rsidRPr="00085B7B">
        <w:rPr>
          <w:rFonts w:ascii="Consolas" w:eastAsia="Times New Roman" w:hAnsi="Consolas" w:cs="Times New Roman"/>
          <w:color w:val="202020"/>
          <w:sz w:val="21"/>
          <w:szCs w:val="21"/>
          <w:lang w:eastAsia="cs-CZ"/>
        </w:rPr>
        <w:t>;</w:t>
      </w:r>
    </w:p>
    <w:p w14:paraId="231DD362"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"./Components/Admin"</w:t>
      </w:r>
      <w:r w:rsidRPr="00085B7B">
        <w:rPr>
          <w:rFonts w:ascii="Consolas" w:eastAsia="Times New Roman" w:hAnsi="Consolas" w:cs="Times New Roman"/>
          <w:color w:val="202020"/>
          <w:sz w:val="21"/>
          <w:szCs w:val="21"/>
          <w:lang w:eastAsia="cs-CZ"/>
        </w:rPr>
        <w:t>;</w:t>
      </w:r>
    </w:p>
    <w:p w14:paraId="4A4325E0"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Turnaje</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"./Components/Turnaje"</w:t>
      </w:r>
      <w:r w:rsidRPr="00085B7B">
        <w:rPr>
          <w:rFonts w:ascii="Consolas" w:eastAsia="Times New Roman" w:hAnsi="Consolas" w:cs="Times New Roman"/>
          <w:color w:val="202020"/>
          <w:sz w:val="21"/>
          <w:szCs w:val="21"/>
          <w:lang w:eastAsia="cs-CZ"/>
        </w:rPr>
        <w:t>;</w:t>
      </w:r>
    </w:p>
    <w:p w14:paraId="0D10E2F6"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AboutUs</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"./Components/AboutUS"</w:t>
      </w:r>
      <w:r w:rsidRPr="00085B7B">
        <w:rPr>
          <w:rFonts w:ascii="Consolas" w:eastAsia="Times New Roman" w:hAnsi="Consolas" w:cs="Times New Roman"/>
          <w:color w:val="202020"/>
          <w:sz w:val="21"/>
          <w:szCs w:val="21"/>
          <w:lang w:eastAsia="cs-CZ"/>
        </w:rPr>
        <w:t>;</w:t>
      </w:r>
    </w:p>
    <w:p w14:paraId="5BDFB003"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Detail</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"./pages/Turnaje/Detail"</w:t>
      </w:r>
      <w:r w:rsidRPr="00085B7B">
        <w:rPr>
          <w:rFonts w:ascii="Consolas" w:eastAsia="Times New Roman" w:hAnsi="Consolas" w:cs="Times New Roman"/>
          <w:color w:val="202020"/>
          <w:sz w:val="21"/>
          <w:szCs w:val="21"/>
          <w:lang w:eastAsia="cs-CZ"/>
        </w:rPr>
        <w:t>;</w:t>
      </w:r>
    </w:p>
    <w:p w14:paraId="2F704938"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SideBar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"./layout/_test/Sidebar"</w:t>
      </w:r>
      <w:r w:rsidRPr="00085B7B">
        <w:rPr>
          <w:rFonts w:ascii="Consolas" w:eastAsia="Times New Roman" w:hAnsi="Consolas" w:cs="Times New Roman"/>
          <w:color w:val="202020"/>
          <w:sz w:val="21"/>
          <w:szCs w:val="21"/>
          <w:lang w:eastAsia="cs-CZ"/>
        </w:rPr>
        <w:t>;</w:t>
      </w:r>
    </w:p>
    <w:p w14:paraId="01B5B2ED"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AddFighter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"./Components/AddFighter"</w:t>
      </w:r>
      <w:r w:rsidRPr="00085B7B">
        <w:rPr>
          <w:rFonts w:ascii="Consolas" w:eastAsia="Times New Roman" w:hAnsi="Consolas" w:cs="Times New Roman"/>
          <w:color w:val="202020"/>
          <w:sz w:val="21"/>
          <w:szCs w:val="21"/>
          <w:lang w:eastAsia="cs-CZ"/>
        </w:rPr>
        <w:t>;</w:t>
      </w:r>
    </w:p>
    <w:p w14:paraId="329DEFD0"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FightersAdmin</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"./Components/FightersAdmin"</w:t>
      </w:r>
      <w:r w:rsidRPr="00085B7B">
        <w:rPr>
          <w:rFonts w:ascii="Consolas" w:eastAsia="Times New Roman" w:hAnsi="Consolas" w:cs="Times New Roman"/>
          <w:color w:val="202020"/>
          <w:sz w:val="21"/>
          <w:szCs w:val="21"/>
          <w:lang w:eastAsia="cs-CZ"/>
        </w:rPr>
        <w:t>;</w:t>
      </w:r>
    </w:p>
    <w:p w14:paraId="7005BD81"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Login</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"./Components/Login"</w:t>
      </w:r>
      <w:r w:rsidRPr="00085B7B">
        <w:rPr>
          <w:rFonts w:ascii="Consolas" w:eastAsia="Times New Roman" w:hAnsi="Consolas" w:cs="Times New Roman"/>
          <w:color w:val="202020"/>
          <w:sz w:val="21"/>
          <w:szCs w:val="21"/>
          <w:lang w:eastAsia="cs-CZ"/>
        </w:rPr>
        <w:t>;</w:t>
      </w:r>
    </w:p>
    <w:p w14:paraId="2743DE86"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Register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"./Components/Register"</w:t>
      </w:r>
      <w:r w:rsidRPr="00085B7B">
        <w:rPr>
          <w:rFonts w:ascii="Consolas" w:eastAsia="Times New Roman" w:hAnsi="Consolas" w:cs="Times New Roman"/>
          <w:color w:val="202020"/>
          <w:sz w:val="21"/>
          <w:szCs w:val="21"/>
          <w:lang w:eastAsia="cs-CZ"/>
        </w:rPr>
        <w:t>;</w:t>
      </w:r>
    </w:p>
    <w:p w14:paraId="71BC7A71"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ProtectedRoute</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"./pages/Login/ProtectedRoute"</w:t>
      </w:r>
      <w:r w:rsidRPr="00085B7B">
        <w:rPr>
          <w:rFonts w:ascii="Consolas" w:eastAsia="Times New Roman" w:hAnsi="Consolas" w:cs="Times New Roman"/>
          <w:color w:val="202020"/>
          <w:sz w:val="21"/>
          <w:szCs w:val="21"/>
          <w:lang w:eastAsia="cs-CZ"/>
        </w:rPr>
        <w:t>;</w:t>
      </w:r>
    </w:p>
    <w:p w14:paraId="66B230FE"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AdminBanner</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"./pages/_Admin/AdminBanner"</w:t>
      </w:r>
      <w:r w:rsidRPr="00085B7B">
        <w:rPr>
          <w:rFonts w:ascii="Consolas" w:eastAsia="Times New Roman" w:hAnsi="Consolas" w:cs="Times New Roman"/>
          <w:color w:val="202020"/>
          <w:sz w:val="21"/>
          <w:szCs w:val="21"/>
          <w:lang w:eastAsia="cs-CZ"/>
        </w:rPr>
        <w:t>;</w:t>
      </w:r>
    </w:p>
    <w:p w14:paraId="5D0E687F"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AdminAktuality</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"./pages/_Admin/AdminAktuality"</w:t>
      </w:r>
      <w:r w:rsidRPr="00085B7B">
        <w:rPr>
          <w:rFonts w:ascii="Consolas" w:eastAsia="Times New Roman" w:hAnsi="Consolas" w:cs="Times New Roman"/>
          <w:color w:val="202020"/>
          <w:sz w:val="21"/>
          <w:szCs w:val="21"/>
          <w:lang w:eastAsia="cs-CZ"/>
        </w:rPr>
        <w:t>;</w:t>
      </w:r>
    </w:p>
    <w:p w14:paraId="0CCBC361"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AdminUsers</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"./pages/_Admin/AdminUsers"</w:t>
      </w:r>
      <w:r w:rsidRPr="00085B7B">
        <w:rPr>
          <w:rFonts w:ascii="Consolas" w:eastAsia="Times New Roman" w:hAnsi="Consolas" w:cs="Times New Roman"/>
          <w:color w:val="202020"/>
          <w:sz w:val="21"/>
          <w:szCs w:val="21"/>
          <w:lang w:eastAsia="cs-CZ"/>
        </w:rPr>
        <w:t>;</w:t>
      </w:r>
    </w:p>
    <w:p w14:paraId="001321A8"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AdminSponsors</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"./pages/_Admin/AdminSponsors"</w:t>
      </w:r>
      <w:r w:rsidRPr="00085B7B">
        <w:rPr>
          <w:rFonts w:ascii="Consolas" w:eastAsia="Times New Roman" w:hAnsi="Consolas" w:cs="Times New Roman"/>
          <w:color w:val="202020"/>
          <w:sz w:val="21"/>
          <w:szCs w:val="21"/>
          <w:lang w:eastAsia="cs-CZ"/>
        </w:rPr>
        <w:t>;</w:t>
      </w:r>
    </w:p>
    <w:p w14:paraId="78FECD18" w14:textId="77777777" w:rsidR="00085B7B" w:rsidRPr="00085B7B" w:rsidRDefault="00085B7B" w:rsidP="00085B7B">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AdminZavodnici</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"./pages/_Admin/AdminZavodnici"</w:t>
      </w:r>
      <w:r w:rsidRPr="00085B7B">
        <w:rPr>
          <w:rFonts w:ascii="Consolas" w:eastAsia="Times New Roman" w:hAnsi="Consolas" w:cs="Times New Roman"/>
          <w:color w:val="202020"/>
          <w:sz w:val="21"/>
          <w:szCs w:val="21"/>
          <w:lang w:eastAsia="cs-CZ"/>
        </w:rPr>
        <w:t>;</w:t>
      </w:r>
    </w:p>
    <w:p w14:paraId="794B578E" w14:textId="3374945D" w:rsidR="00885E8B" w:rsidRPr="00A3520A" w:rsidRDefault="00085B7B"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85B7B">
        <w:rPr>
          <w:rFonts w:ascii="Consolas" w:eastAsia="Times New Roman" w:hAnsi="Consolas" w:cs="Times New Roman"/>
          <w:color w:val="8F41AD"/>
          <w:sz w:val="21"/>
          <w:szCs w:val="21"/>
          <w:lang w:eastAsia="cs-CZ"/>
        </w:rPr>
        <w:t>import</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282D85"/>
          <w:sz w:val="21"/>
          <w:szCs w:val="21"/>
          <w:lang w:eastAsia="cs-CZ"/>
        </w:rPr>
        <w:t>AdminTurnaje</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8F41AD"/>
          <w:sz w:val="21"/>
          <w:szCs w:val="21"/>
          <w:lang w:eastAsia="cs-CZ"/>
        </w:rPr>
        <w:t>from</w:t>
      </w:r>
      <w:r w:rsidRPr="00085B7B">
        <w:rPr>
          <w:rFonts w:ascii="Consolas" w:eastAsia="Times New Roman" w:hAnsi="Consolas" w:cs="Times New Roman"/>
          <w:color w:val="202020"/>
          <w:sz w:val="21"/>
          <w:szCs w:val="21"/>
          <w:lang w:eastAsia="cs-CZ"/>
        </w:rPr>
        <w:t xml:space="preserve"> </w:t>
      </w:r>
      <w:r w:rsidRPr="00085B7B">
        <w:rPr>
          <w:rFonts w:ascii="Consolas" w:eastAsia="Times New Roman" w:hAnsi="Consolas" w:cs="Times New Roman"/>
          <w:color w:val="B86855"/>
          <w:sz w:val="21"/>
          <w:szCs w:val="21"/>
          <w:lang w:eastAsia="cs-CZ"/>
        </w:rPr>
        <w:t>"./pages/_Admin/AdminTurnaje"</w:t>
      </w:r>
      <w:r w:rsidRPr="00085B7B">
        <w:rPr>
          <w:rFonts w:ascii="Consolas" w:eastAsia="Times New Roman" w:hAnsi="Consolas" w:cs="Times New Roman"/>
          <w:color w:val="202020"/>
          <w:sz w:val="21"/>
          <w:szCs w:val="21"/>
          <w:lang w:eastAsia="cs-CZ"/>
        </w:rPr>
        <w:t>;</w:t>
      </w:r>
    </w:p>
    <w:p w14:paraId="5480DDCB" w14:textId="6E21B29D" w:rsidR="00993FAE" w:rsidRDefault="00085B7B" w:rsidP="005A1289">
      <w:r>
        <w:t>Na začátku souboru</w:t>
      </w:r>
      <w:r w:rsidR="002247A1">
        <w:t xml:space="preserve"> se nachází</w:t>
      </w:r>
      <w:r>
        <w:t xml:space="preserve"> import routeru</w:t>
      </w:r>
      <w:r w:rsidR="002247A1">
        <w:t xml:space="preserve"> který je zajištěn pomocí knihovny react-router-dom dále se zde nachází import</w:t>
      </w:r>
      <w:r>
        <w:t xml:space="preserve"> globální</w:t>
      </w:r>
      <w:r w:rsidR="002247A1">
        <w:t>ho</w:t>
      </w:r>
      <w:r>
        <w:t xml:space="preserve"> </w:t>
      </w:r>
      <w:r w:rsidR="002247A1">
        <w:t>CSS</w:t>
      </w:r>
      <w:r>
        <w:t xml:space="preserve"> </w:t>
      </w:r>
      <w:r w:rsidR="002247A1" w:rsidRPr="002247A1">
        <w:t xml:space="preserve">ve kterém jsou definovány </w:t>
      </w:r>
      <w:r w:rsidR="002247A1">
        <w:t xml:space="preserve">styly a </w:t>
      </w:r>
      <w:r w:rsidR="002247A1" w:rsidRPr="002247A1">
        <w:t>použité třídy na stylizaci komponent</w:t>
      </w:r>
      <w:r w:rsidR="00885E8B">
        <w:t>. Soubor obsahuje také import layout komponent a jednotlivých stránek, které jsou poté obaleny v routách.</w:t>
      </w:r>
    </w:p>
    <w:p w14:paraId="48DD8B5A"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5460C1"/>
          <w:sz w:val="21"/>
          <w:szCs w:val="21"/>
          <w:lang w:eastAsia="cs-CZ"/>
        </w:rPr>
        <w:t>function</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98863B"/>
          <w:sz w:val="21"/>
          <w:szCs w:val="21"/>
          <w:lang w:eastAsia="cs-CZ"/>
        </w:rPr>
        <w:t>Layout</w:t>
      </w:r>
      <w:r w:rsidRPr="00885E8B">
        <w:rPr>
          <w:rFonts w:ascii="Consolas" w:eastAsia="Times New Roman" w:hAnsi="Consolas" w:cs="Times New Roman"/>
          <w:color w:val="202020"/>
          <w:sz w:val="21"/>
          <w:szCs w:val="21"/>
          <w:lang w:eastAsia="cs-CZ"/>
        </w:rPr>
        <w:t>() {</w:t>
      </w:r>
    </w:p>
    <w:p w14:paraId="7637E07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5460C1"/>
          <w:sz w:val="21"/>
          <w:szCs w:val="21"/>
          <w:lang w:eastAsia="cs-CZ"/>
        </w:rPr>
        <w:t>const</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3086C5"/>
          <w:sz w:val="21"/>
          <w:szCs w:val="21"/>
          <w:lang w:eastAsia="cs-CZ"/>
        </w:rPr>
        <w:t>location</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98863B"/>
          <w:sz w:val="21"/>
          <w:szCs w:val="21"/>
          <w:lang w:eastAsia="cs-CZ"/>
        </w:rPr>
        <w:t>useLocation</w:t>
      </w:r>
      <w:r w:rsidRPr="00885E8B">
        <w:rPr>
          <w:rFonts w:ascii="Consolas" w:eastAsia="Times New Roman" w:hAnsi="Consolas" w:cs="Times New Roman"/>
          <w:color w:val="202020"/>
          <w:sz w:val="21"/>
          <w:szCs w:val="21"/>
          <w:lang w:eastAsia="cs-CZ"/>
        </w:rPr>
        <w:t>();</w:t>
      </w:r>
    </w:p>
    <w:p w14:paraId="58AB678F"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5460C1"/>
          <w:sz w:val="21"/>
          <w:szCs w:val="21"/>
          <w:lang w:eastAsia="cs-CZ"/>
        </w:rPr>
        <w:t>const</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3086C5"/>
          <w:sz w:val="21"/>
          <w:szCs w:val="21"/>
          <w:lang w:eastAsia="cs-CZ"/>
        </w:rPr>
        <w:t>isAdmin</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3086C5"/>
          <w:sz w:val="21"/>
          <w:szCs w:val="21"/>
          <w:lang w:eastAsia="cs-CZ"/>
        </w:rPr>
        <w:t>location</w:t>
      </w:r>
      <w:r w:rsidRPr="00885E8B">
        <w:rPr>
          <w:rFonts w:ascii="Consolas" w:eastAsia="Times New Roman" w:hAnsi="Consolas" w:cs="Times New Roman"/>
          <w:color w:val="202020"/>
          <w:sz w:val="21"/>
          <w:szCs w:val="21"/>
          <w:lang w:eastAsia="cs-CZ"/>
        </w:rPr>
        <w:t>.</w:t>
      </w:r>
      <w:r w:rsidRPr="00885E8B">
        <w:rPr>
          <w:rFonts w:ascii="Consolas" w:eastAsia="Times New Roman" w:hAnsi="Consolas" w:cs="Times New Roman"/>
          <w:color w:val="282D85"/>
          <w:sz w:val="21"/>
          <w:szCs w:val="21"/>
          <w:lang w:eastAsia="cs-CZ"/>
        </w:rPr>
        <w:t>pathname</w:t>
      </w:r>
      <w:r w:rsidRPr="00885E8B">
        <w:rPr>
          <w:rFonts w:ascii="Consolas" w:eastAsia="Times New Roman" w:hAnsi="Consolas" w:cs="Times New Roman"/>
          <w:color w:val="202020"/>
          <w:sz w:val="21"/>
          <w:szCs w:val="21"/>
          <w:lang w:eastAsia="cs-CZ"/>
        </w:rPr>
        <w:t>.</w:t>
      </w:r>
      <w:r w:rsidRPr="00885E8B">
        <w:rPr>
          <w:rFonts w:ascii="Consolas" w:eastAsia="Times New Roman" w:hAnsi="Consolas" w:cs="Times New Roman"/>
          <w:color w:val="98863B"/>
          <w:sz w:val="21"/>
          <w:szCs w:val="21"/>
          <w:lang w:eastAsia="cs-CZ"/>
        </w:rPr>
        <w:t>startsWith</w:t>
      </w:r>
      <w:r w:rsidRPr="00885E8B">
        <w:rPr>
          <w:rFonts w:ascii="Consolas" w:eastAsia="Times New Roman" w:hAnsi="Consolas" w:cs="Times New Roman"/>
          <w:color w:val="202020"/>
          <w:sz w:val="21"/>
          <w:szCs w:val="21"/>
          <w:lang w:eastAsia="cs-CZ"/>
        </w:rPr>
        <w:t>(</w:t>
      </w:r>
      <w:r w:rsidRPr="00885E8B">
        <w:rPr>
          <w:rFonts w:ascii="Consolas" w:eastAsia="Times New Roman" w:hAnsi="Consolas" w:cs="Times New Roman"/>
          <w:color w:val="B86855"/>
          <w:sz w:val="21"/>
          <w:szCs w:val="21"/>
          <w:lang w:eastAsia="cs-CZ"/>
        </w:rPr>
        <w:t>"/admin"</w:t>
      </w:r>
      <w:r w:rsidRPr="00885E8B">
        <w:rPr>
          <w:rFonts w:ascii="Consolas" w:eastAsia="Times New Roman" w:hAnsi="Consolas" w:cs="Times New Roman"/>
          <w:color w:val="202020"/>
          <w:sz w:val="21"/>
          <w:szCs w:val="21"/>
          <w:lang w:eastAsia="cs-CZ"/>
        </w:rPr>
        <w:t>);</w:t>
      </w:r>
    </w:p>
    <w:p w14:paraId="42B0BE7A"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11882CE2"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8F41AD"/>
          <w:sz w:val="21"/>
          <w:szCs w:val="21"/>
          <w:lang w:eastAsia="cs-CZ"/>
        </w:rPr>
        <w:t>if</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3086C5"/>
          <w:sz w:val="21"/>
          <w:szCs w:val="21"/>
          <w:lang w:eastAsia="cs-CZ"/>
        </w:rPr>
        <w:t>isAdmin</w:t>
      </w:r>
      <w:r w:rsidRPr="00885E8B">
        <w:rPr>
          <w:rFonts w:ascii="Consolas" w:eastAsia="Times New Roman" w:hAnsi="Consolas" w:cs="Times New Roman"/>
          <w:color w:val="202020"/>
          <w:sz w:val="21"/>
          <w:szCs w:val="21"/>
          <w:lang w:eastAsia="cs-CZ"/>
        </w:rPr>
        <w:t>) {</w:t>
      </w:r>
    </w:p>
    <w:p w14:paraId="302E966C"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8F41AD"/>
          <w:sz w:val="21"/>
          <w:szCs w:val="21"/>
          <w:lang w:eastAsia="cs-CZ"/>
        </w:rPr>
        <w:t>return</w:t>
      </w:r>
      <w:r w:rsidRPr="00885E8B">
        <w:rPr>
          <w:rFonts w:ascii="Consolas" w:eastAsia="Times New Roman" w:hAnsi="Consolas" w:cs="Times New Roman"/>
          <w:color w:val="202020"/>
          <w:sz w:val="21"/>
          <w:szCs w:val="21"/>
          <w:lang w:eastAsia="cs-CZ"/>
        </w:rPr>
        <w:t xml:space="preserve"> (</w:t>
      </w:r>
    </w:p>
    <w:p w14:paraId="064D692E"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60984D"/>
          <w:sz w:val="21"/>
          <w:szCs w:val="21"/>
          <w:lang w:eastAsia="cs-CZ"/>
        </w:rPr>
        <w:t>// Chráněné admin routy</w:t>
      </w:r>
    </w:p>
    <w:p w14:paraId="62C8C92C"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ProtectedRoute</w:t>
      </w:r>
      <w:r w:rsidRPr="00885E8B">
        <w:rPr>
          <w:rFonts w:ascii="Consolas" w:eastAsia="Times New Roman" w:hAnsi="Consolas" w:cs="Times New Roman"/>
          <w:color w:val="202020"/>
          <w:sz w:val="21"/>
          <w:szCs w:val="21"/>
          <w:lang w:eastAsia="cs-CZ"/>
        </w:rPr>
        <w:t>&gt;</w:t>
      </w:r>
    </w:p>
    <w:p w14:paraId="4BDA976B"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5751DE"/>
          <w:sz w:val="21"/>
          <w:szCs w:val="21"/>
          <w:lang w:eastAsia="cs-CZ"/>
        </w:rPr>
        <w:t>div</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className</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"flex min-h-screen bg-slate-100"</w:t>
      </w:r>
      <w:r w:rsidRPr="00885E8B">
        <w:rPr>
          <w:rFonts w:ascii="Consolas" w:eastAsia="Times New Roman" w:hAnsi="Consolas" w:cs="Times New Roman"/>
          <w:color w:val="202020"/>
          <w:sz w:val="21"/>
          <w:szCs w:val="21"/>
          <w:lang w:eastAsia="cs-CZ"/>
        </w:rPr>
        <w:t>&gt;</w:t>
      </w:r>
    </w:p>
    <w:p w14:paraId="1BEFB612"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SideBar</w:t>
      </w:r>
      <w:r w:rsidRPr="00885E8B">
        <w:rPr>
          <w:rFonts w:ascii="Consolas" w:eastAsia="Times New Roman" w:hAnsi="Consolas" w:cs="Times New Roman"/>
          <w:color w:val="202020"/>
          <w:sz w:val="21"/>
          <w:szCs w:val="21"/>
          <w:lang w:eastAsia="cs-CZ"/>
        </w:rPr>
        <w:t xml:space="preserve"> /&gt;</w:t>
      </w:r>
    </w:p>
    <w:p w14:paraId="56288DFB"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6CDBADEC"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5751DE"/>
          <w:sz w:val="21"/>
          <w:szCs w:val="21"/>
          <w:lang w:eastAsia="cs-CZ"/>
        </w:rPr>
        <w:t>main</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className</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"flex-1 p-8 lg:ml-64 w-full"</w:t>
      </w:r>
      <w:r w:rsidRPr="00885E8B">
        <w:rPr>
          <w:rFonts w:ascii="Consolas" w:eastAsia="Times New Roman" w:hAnsi="Consolas" w:cs="Times New Roman"/>
          <w:color w:val="202020"/>
          <w:sz w:val="21"/>
          <w:szCs w:val="21"/>
          <w:lang w:eastAsia="cs-CZ"/>
        </w:rPr>
        <w:t>&gt;</w:t>
      </w:r>
    </w:p>
    <w:p w14:paraId="42AC2B7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Routes</w:t>
      </w:r>
      <w:r w:rsidRPr="00885E8B">
        <w:rPr>
          <w:rFonts w:ascii="Consolas" w:eastAsia="Times New Roman" w:hAnsi="Consolas" w:cs="Times New Roman"/>
          <w:color w:val="202020"/>
          <w:sz w:val="21"/>
          <w:szCs w:val="21"/>
          <w:lang w:eastAsia="cs-CZ"/>
        </w:rPr>
        <w:t>&gt;</w:t>
      </w:r>
    </w:p>
    <w:p w14:paraId="620C9ACB"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lastRenderedPageBreak/>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w:t>
      </w:r>
      <w:r w:rsidRPr="00885E8B">
        <w:rPr>
          <w:rFonts w:ascii="Consolas" w:eastAsia="Times New Roman" w:hAnsi="Consolas" w:cs="Times New Roman"/>
          <w:color w:val="202020"/>
          <w:sz w:val="21"/>
          <w:szCs w:val="21"/>
          <w:lang w:eastAsia="cs-CZ"/>
        </w:rPr>
        <w:t xml:space="preserve"> /&gt;} /&gt;</w:t>
      </w:r>
    </w:p>
    <w:p w14:paraId="189B55C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"/admin/pridani-zavodnika"</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AddFighter</w:t>
      </w:r>
      <w:r w:rsidRPr="00885E8B">
        <w:rPr>
          <w:rFonts w:ascii="Consolas" w:eastAsia="Times New Roman" w:hAnsi="Consolas" w:cs="Times New Roman"/>
          <w:color w:val="202020"/>
          <w:sz w:val="21"/>
          <w:szCs w:val="21"/>
          <w:lang w:eastAsia="cs-CZ"/>
        </w:rPr>
        <w:t xml:space="preserve"> /&gt;} /&gt;</w:t>
      </w:r>
    </w:p>
    <w:p w14:paraId="1A36B30C"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p>
    <w:p w14:paraId="3F7FA196"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"/admin/vsichni-zavodnici"</w:t>
      </w:r>
    </w:p>
    <w:p w14:paraId="1E66C33F"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FightersAdmin</w:t>
      </w:r>
      <w:r w:rsidRPr="00885E8B">
        <w:rPr>
          <w:rFonts w:ascii="Consolas" w:eastAsia="Times New Roman" w:hAnsi="Consolas" w:cs="Times New Roman"/>
          <w:color w:val="202020"/>
          <w:sz w:val="21"/>
          <w:szCs w:val="21"/>
          <w:lang w:eastAsia="cs-CZ"/>
        </w:rPr>
        <w:t xml:space="preserve"> /&gt;}</w:t>
      </w:r>
    </w:p>
    <w:p w14:paraId="675D13DD"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/&gt;</w:t>
      </w:r>
    </w:p>
    <w:p w14:paraId="78CFE62A"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"/admin/banner"</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AdminBanner</w:t>
      </w:r>
      <w:r w:rsidRPr="00885E8B">
        <w:rPr>
          <w:rFonts w:ascii="Consolas" w:eastAsia="Times New Roman" w:hAnsi="Consolas" w:cs="Times New Roman"/>
          <w:color w:val="202020"/>
          <w:sz w:val="21"/>
          <w:szCs w:val="21"/>
          <w:lang w:eastAsia="cs-CZ"/>
        </w:rPr>
        <w:t xml:space="preserve"> /&gt;} /&gt;</w:t>
      </w:r>
    </w:p>
    <w:p w14:paraId="5ABDD424"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"/admin/aktuality"</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AdminAktuality</w:t>
      </w:r>
      <w:r w:rsidRPr="00885E8B">
        <w:rPr>
          <w:rFonts w:ascii="Consolas" w:eastAsia="Times New Roman" w:hAnsi="Consolas" w:cs="Times New Roman"/>
          <w:color w:val="202020"/>
          <w:sz w:val="21"/>
          <w:szCs w:val="21"/>
          <w:lang w:eastAsia="cs-CZ"/>
        </w:rPr>
        <w:t xml:space="preserve"> /&gt;} /&gt;</w:t>
      </w:r>
    </w:p>
    <w:p w14:paraId="3F803EB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"/admin/users"</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AdminUsers</w:t>
      </w:r>
      <w:r w:rsidRPr="00885E8B">
        <w:rPr>
          <w:rFonts w:ascii="Consolas" w:eastAsia="Times New Roman" w:hAnsi="Consolas" w:cs="Times New Roman"/>
          <w:color w:val="202020"/>
          <w:sz w:val="21"/>
          <w:szCs w:val="21"/>
          <w:lang w:eastAsia="cs-CZ"/>
        </w:rPr>
        <w:t xml:space="preserve"> /&gt;} /&gt;</w:t>
      </w:r>
    </w:p>
    <w:p w14:paraId="35F30A4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"/admin/sponsors"</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AdminSponsors</w:t>
      </w:r>
      <w:r w:rsidRPr="00885E8B">
        <w:rPr>
          <w:rFonts w:ascii="Consolas" w:eastAsia="Times New Roman" w:hAnsi="Consolas" w:cs="Times New Roman"/>
          <w:color w:val="202020"/>
          <w:sz w:val="21"/>
          <w:szCs w:val="21"/>
          <w:lang w:eastAsia="cs-CZ"/>
        </w:rPr>
        <w:t xml:space="preserve"> /&gt;} /&gt;</w:t>
      </w:r>
    </w:p>
    <w:p w14:paraId="47DE6C82"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"/admin/zavodnici"</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AdminZavodnici</w:t>
      </w:r>
      <w:r w:rsidRPr="00885E8B">
        <w:rPr>
          <w:rFonts w:ascii="Consolas" w:eastAsia="Times New Roman" w:hAnsi="Consolas" w:cs="Times New Roman"/>
          <w:color w:val="202020"/>
          <w:sz w:val="21"/>
          <w:szCs w:val="21"/>
          <w:lang w:eastAsia="cs-CZ"/>
        </w:rPr>
        <w:t xml:space="preserve"> /&gt;} /&gt;</w:t>
      </w:r>
    </w:p>
    <w:p w14:paraId="3AF596D6"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"/admin/turnaje"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AdminTurnaje</w:t>
      </w:r>
      <w:r w:rsidRPr="00885E8B">
        <w:rPr>
          <w:rFonts w:ascii="Consolas" w:eastAsia="Times New Roman" w:hAnsi="Consolas" w:cs="Times New Roman"/>
          <w:color w:val="202020"/>
          <w:sz w:val="21"/>
          <w:szCs w:val="21"/>
          <w:lang w:eastAsia="cs-CZ"/>
        </w:rPr>
        <w:t xml:space="preserve"> /&gt;} /&gt;</w:t>
      </w:r>
    </w:p>
    <w:p w14:paraId="7AA860E3"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Routes</w:t>
      </w:r>
      <w:r w:rsidRPr="00885E8B">
        <w:rPr>
          <w:rFonts w:ascii="Consolas" w:eastAsia="Times New Roman" w:hAnsi="Consolas" w:cs="Times New Roman"/>
          <w:color w:val="202020"/>
          <w:sz w:val="21"/>
          <w:szCs w:val="21"/>
          <w:lang w:eastAsia="cs-CZ"/>
        </w:rPr>
        <w:t>&gt;</w:t>
      </w:r>
    </w:p>
    <w:p w14:paraId="2899D9CE"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5751DE"/>
          <w:sz w:val="21"/>
          <w:szCs w:val="21"/>
          <w:lang w:eastAsia="cs-CZ"/>
        </w:rPr>
        <w:t>main</w:t>
      </w:r>
      <w:r w:rsidRPr="00885E8B">
        <w:rPr>
          <w:rFonts w:ascii="Consolas" w:eastAsia="Times New Roman" w:hAnsi="Consolas" w:cs="Times New Roman"/>
          <w:color w:val="202020"/>
          <w:sz w:val="21"/>
          <w:szCs w:val="21"/>
          <w:lang w:eastAsia="cs-CZ"/>
        </w:rPr>
        <w:t>&gt;</w:t>
      </w:r>
    </w:p>
    <w:p w14:paraId="314578B2"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5751DE"/>
          <w:sz w:val="21"/>
          <w:szCs w:val="21"/>
          <w:lang w:eastAsia="cs-CZ"/>
        </w:rPr>
        <w:t>div</w:t>
      </w:r>
      <w:r w:rsidRPr="00885E8B">
        <w:rPr>
          <w:rFonts w:ascii="Consolas" w:eastAsia="Times New Roman" w:hAnsi="Consolas" w:cs="Times New Roman"/>
          <w:color w:val="202020"/>
          <w:sz w:val="21"/>
          <w:szCs w:val="21"/>
          <w:lang w:eastAsia="cs-CZ"/>
        </w:rPr>
        <w:t>&gt;</w:t>
      </w:r>
    </w:p>
    <w:p w14:paraId="51341BBB"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ProtectedRoute</w:t>
      </w:r>
      <w:r w:rsidRPr="00885E8B">
        <w:rPr>
          <w:rFonts w:ascii="Consolas" w:eastAsia="Times New Roman" w:hAnsi="Consolas" w:cs="Times New Roman"/>
          <w:color w:val="202020"/>
          <w:sz w:val="21"/>
          <w:szCs w:val="21"/>
          <w:lang w:eastAsia="cs-CZ"/>
        </w:rPr>
        <w:t>&gt;</w:t>
      </w:r>
    </w:p>
    <w:p w14:paraId="5718B152"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w:t>
      </w:r>
    </w:p>
    <w:p w14:paraId="69576F34"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w:t>
      </w:r>
    </w:p>
    <w:p w14:paraId="5A52049E"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1787FC5D"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8F41AD"/>
          <w:sz w:val="21"/>
          <w:szCs w:val="21"/>
          <w:lang w:eastAsia="cs-CZ"/>
        </w:rPr>
        <w:t>return</w:t>
      </w:r>
      <w:r w:rsidRPr="00885E8B">
        <w:rPr>
          <w:rFonts w:ascii="Consolas" w:eastAsia="Times New Roman" w:hAnsi="Consolas" w:cs="Times New Roman"/>
          <w:color w:val="202020"/>
          <w:sz w:val="21"/>
          <w:szCs w:val="21"/>
          <w:lang w:eastAsia="cs-CZ"/>
        </w:rPr>
        <w:t xml:space="preserve"> (</w:t>
      </w:r>
    </w:p>
    <w:p w14:paraId="56E942E4"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&lt;&gt;</w:t>
      </w:r>
    </w:p>
    <w:p w14:paraId="4DB80D21"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Header</w:t>
      </w:r>
      <w:r w:rsidRPr="00885E8B">
        <w:rPr>
          <w:rFonts w:ascii="Consolas" w:eastAsia="Times New Roman" w:hAnsi="Consolas" w:cs="Times New Roman"/>
          <w:color w:val="202020"/>
          <w:sz w:val="21"/>
          <w:szCs w:val="21"/>
          <w:lang w:eastAsia="cs-CZ"/>
        </w:rPr>
        <w:t xml:space="preserve"> /&gt;</w:t>
      </w:r>
    </w:p>
    <w:p w14:paraId="28DC7ED6"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Container</w:t>
      </w:r>
      <w:r w:rsidRPr="00885E8B">
        <w:rPr>
          <w:rFonts w:ascii="Consolas" w:eastAsia="Times New Roman" w:hAnsi="Consolas" w:cs="Times New Roman"/>
          <w:color w:val="202020"/>
          <w:sz w:val="21"/>
          <w:szCs w:val="21"/>
          <w:lang w:eastAsia="cs-CZ"/>
        </w:rPr>
        <w:t>&gt;</w:t>
      </w:r>
    </w:p>
    <w:p w14:paraId="2DFA950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Routes</w:t>
      </w:r>
      <w:r w:rsidRPr="00885E8B">
        <w:rPr>
          <w:rFonts w:ascii="Consolas" w:eastAsia="Times New Roman" w:hAnsi="Consolas" w:cs="Times New Roman"/>
          <w:color w:val="202020"/>
          <w:sz w:val="21"/>
          <w:szCs w:val="21"/>
          <w:lang w:eastAsia="cs-CZ"/>
        </w:rPr>
        <w:t>&gt;</w:t>
      </w:r>
    </w:p>
    <w:p w14:paraId="01344414"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Home</w:t>
      </w:r>
      <w:r w:rsidRPr="00885E8B">
        <w:rPr>
          <w:rFonts w:ascii="Consolas" w:eastAsia="Times New Roman" w:hAnsi="Consolas" w:cs="Times New Roman"/>
          <w:color w:val="202020"/>
          <w:sz w:val="21"/>
          <w:szCs w:val="21"/>
          <w:lang w:eastAsia="cs-CZ"/>
        </w:rPr>
        <w:t xml:space="preserve"> /&gt;} /&gt;</w:t>
      </w:r>
    </w:p>
    <w:p w14:paraId="4D246385"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"/turnaje"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Turnaje</w:t>
      </w:r>
      <w:r w:rsidRPr="00885E8B">
        <w:rPr>
          <w:rFonts w:ascii="Consolas" w:eastAsia="Times New Roman" w:hAnsi="Consolas" w:cs="Times New Roman"/>
          <w:color w:val="202020"/>
          <w:sz w:val="21"/>
          <w:szCs w:val="21"/>
          <w:lang w:eastAsia="cs-CZ"/>
        </w:rPr>
        <w:t xml:space="preserve"> /&gt;} /&gt;</w:t>
      </w:r>
    </w:p>
    <w:p w14:paraId="080ABE43"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"/kontakt"</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Contact</w:t>
      </w:r>
      <w:r w:rsidRPr="00885E8B">
        <w:rPr>
          <w:rFonts w:ascii="Consolas" w:eastAsia="Times New Roman" w:hAnsi="Consolas" w:cs="Times New Roman"/>
          <w:color w:val="202020"/>
          <w:sz w:val="21"/>
          <w:szCs w:val="21"/>
          <w:lang w:eastAsia="cs-CZ"/>
        </w:rPr>
        <w:t xml:space="preserve"> /&gt;} /&gt;</w:t>
      </w:r>
    </w:p>
    <w:p w14:paraId="1F31C03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"/zavodnici"</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Zavodnici</w:t>
      </w:r>
      <w:r w:rsidRPr="00885E8B">
        <w:rPr>
          <w:rFonts w:ascii="Consolas" w:eastAsia="Times New Roman" w:hAnsi="Consolas" w:cs="Times New Roman"/>
          <w:color w:val="202020"/>
          <w:sz w:val="21"/>
          <w:szCs w:val="21"/>
          <w:lang w:eastAsia="cs-CZ"/>
        </w:rPr>
        <w:t xml:space="preserve"> /&gt;} /&gt;</w:t>
      </w:r>
    </w:p>
    <w:p w14:paraId="52A800CE"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"/aktuality"</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Aktuality</w:t>
      </w:r>
      <w:r w:rsidRPr="00885E8B">
        <w:rPr>
          <w:rFonts w:ascii="Consolas" w:eastAsia="Times New Roman" w:hAnsi="Consolas" w:cs="Times New Roman"/>
          <w:color w:val="202020"/>
          <w:sz w:val="21"/>
          <w:szCs w:val="21"/>
          <w:lang w:eastAsia="cs-CZ"/>
        </w:rPr>
        <w:t xml:space="preserve"> /&gt;} /&gt;</w:t>
      </w:r>
    </w:p>
    <w:p w14:paraId="1233BE3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"/zkousky"</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Zkousky</w:t>
      </w:r>
      <w:r w:rsidRPr="00885E8B">
        <w:rPr>
          <w:rFonts w:ascii="Consolas" w:eastAsia="Times New Roman" w:hAnsi="Consolas" w:cs="Times New Roman"/>
          <w:color w:val="202020"/>
          <w:sz w:val="21"/>
          <w:szCs w:val="21"/>
          <w:lang w:eastAsia="cs-CZ"/>
        </w:rPr>
        <w:t xml:space="preserve"> /&gt;} /&gt;</w:t>
      </w:r>
    </w:p>
    <w:p w14:paraId="66154CF3"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"/nas-oddil"</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AboutUs</w:t>
      </w:r>
      <w:r w:rsidRPr="00885E8B">
        <w:rPr>
          <w:rFonts w:ascii="Consolas" w:eastAsia="Times New Roman" w:hAnsi="Consolas" w:cs="Times New Roman"/>
          <w:color w:val="202020"/>
          <w:sz w:val="21"/>
          <w:szCs w:val="21"/>
          <w:lang w:eastAsia="cs-CZ"/>
        </w:rPr>
        <w:t xml:space="preserve"> /&gt;} /&gt;</w:t>
      </w:r>
    </w:p>
    <w:p w14:paraId="5A35E19D"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"/detail"</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Detail</w:t>
      </w:r>
      <w:r w:rsidRPr="00885E8B">
        <w:rPr>
          <w:rFonts w:ascii="Consolas" w:eastAsia="Times New Roman" w:hAnsi="Consolas" w:cs="Times New Roman"/>
          <w:color w:val="202020"/>
          <w:sz w:val="21"/>
          <w:szCs w:val="21"/>
          <w:lang w:eastAsia="cs-CZ"/>
        </w:rPr>
        <w:t xml:space="preserve"> /&gt;} /&gt;</w:t>
      </w:r>
    </w:p>
    <w:p w14:paraId="601D2DFB"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"/login"</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Login</w:t>
      </w:r>
      <w:r w:rsidRPr="00885E8B">
        <w:rPr>
          <w:rFonts w:ascii="Consolas" w:eastAsia="Times New Roman" w:hAnsi="Consolas" w:cs="Times New Roman"/>
          <w:color w:val="202020"/>
          <w:sz w:val="21"/>
          <w:szCs w:val="21"/>
          <w:lang w:eastAsia="cs-CZ"/>
        </w:rPr>
        <w:t xml:space="preserve"> /&gt;} /&gt;</w:t>
      </w:r>
    </w:p>
    <w:p w14:paraId="5A79F03E"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path</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B86855"/>
          <w:sz w:val="21"/>
          <w:szCs w:val="21"/>
          <w:lang w:eastAsia="cs-CZ"/>
        </w:rPr>
        <w:t>"/register"</w:t>
      </w:r>
      <w:r w:rsidRPr="00885E8B">
        <w:rPr>
          <w:rFonts w:ascii="Consolas" w:eastAsia="Times New Roman" w:hAnsi="Consolas" w:cs="Times New Roman"/>
          <w:color w:val="202020"/>
          <w:sz w:val="21"/>
          <w:szCs w:val="21"/>
          <w:lang w:eastAsia="cs-CZ"/>
        </w:rPr>
        <w:t xml:space="preserve"> </w:t>
      </w:r>
      <w:r w:rsidRPr="00885E8B">
        <w:rPr>
          <w:rFonts w:ascii="Consolas" w:eastAsia="Times New Roman" w:hAnsi="Consolas" w:cs="Times New Roman"/>
          <w:color w:val="E75854"/>
          <w:sz w:val="21"/>
          <w:szCs w:val="21"/>
          <w:lang w:eastAsia="cs-CZ"/>
        </w:rPr>
        <w:t>element</w:t>
      </w:r>
      <w:r w:rsidRPr="00885E8B">
        <w:rPr>
          <w:rFonts w:ascii="Consolas" w:eastAsia="Times New Roman" w:hAnsi="Consolas" w:cs="Times New Roman"/>
          <w:color w:val="573F35"/>
          <w:sz w:val="21"/>
          <w:szCs w:val="21"/>
          <w:lang w:eastAsia="cs-CZ"/>
        </w:rPr>
        <w:t>=</w:t>
      </w:r>
      <w:r w:rsidRPr="00885E8B">
        <w:rPr>
          <w:rFonts w:ascii="Consolas" w:eastAsia="Times New Roman" w:hAnsi="Consolas" w:cs="Times New Roman"/>
          <w:color w:val="202020"/>
          <w:sz w:val="21"/>
          <w:szCs w:val="21"/>
          <w:lang w:eastAsia="cs-CZ"/>
        </w:rPr>
        <w:t>{&lt;</w:t>
      </w:r>
      <w:r w:rsidRPr="00885E8B">
        <w:rPr>
          <w:rFonts w:ascii="Consolas" w:eastAsia="Times New Roman" w:hAnsi="Consolas" w:cs="Times New Roman"/>
          <w:color w:val="46969A"/>
          <w:sz w:val="21"/>
          <w:szCs w:val="21"/>
          <w:lang w:eastAsia="cs-CZ"/>
        </w:rPr>
        <w:t>Register</w:t>
      </w:r>
      <w:r w:rsidRPr="00885E8B">
        <w:rPr>
          <w:rFonts w:ascii="Consolas" w:eastAsia="Times New Roman" w:hAnsi="Consolas" w:cs="Times New Roman"/>
          <w:color w:val="202020"/>
          <w:sz w:val="21"/>
          <w:szCs w:val="21"/>
          <w:lang w:eastAsia="cs-CZ"/>
        </w:rPr>
        <w:t xml:space="preserve"> /&gt;} /&gt;</w:t>
      </w:r>
    </w:p>
    <w:p w14:paraId="1302503F"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Routes</w:t>
      </w:r>
      <w:r w:rsidRPr="00885E8B">
        <w:rPr>
          <w:rFonts w:ascii="Consolas" w:eastAsia="Times New Roman" w:hAnsi="Consolas" w:cs="Times New Roman"/>
          <w:color w:val="202020"/>
          <w:sz w:val="21"/>
          <w:szCs w:val="21"/>
          <w:lang w:eastAsia="cs-CZ"/>
        </w:rPr>
        <w:t>&gt;</w:t>
      </w:r>
    </w:p>
    <w:p w14:paraId="5ACD2C92"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Container</w:t>
      </w:r>
      <w:r w:rsidRPr="00885E8B">
        <w:rPr>
          <w:rFonts w:ascii="Consolas" w:eastAsia="Times New Roman" w:hAnsi="Consolas" w:cs="Times New Roman"/>
          <w:color w:val="202020"/>
          <w:sz w:val="21"/>
          <w:szCs w:val="21"/>
          <w:lang w:eastAsia="cs-CZ"/>
        </w:rPr>
        <w:t>&gt;</w:t>
      </w:r>
    </w:p>
    <w:p w14:paraId="0C33B2E9"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w:t>
      </w:r>
      <w:r w:rsidRPr="00885E8B">
        <w:rPr>
          <w:rFonts w:ascii="Consolas" w:eastAsia="Times New Roman" w:hAnsi="Consolas" w:cs="Times New Roman"/>
          <w:color w:val="46969A"/>
          <w:sz w:val="21"/>
          <w:szCs w:val="21"/>
          <w:lang w:eastAsia="cs-CZ"/>
        </w:rPr>
        <w:t>Footer</w:t>
      </w:r>
      <w:r w:rsidRPr="00885E8B">
        <w:rPr>
          <w:rFonts w:ascii="Consolas" w:eastAsia="Times New Roman" w:hAnsi="Consolas" w:cs="Times New Roman"/>
          <w:color w:val="202020"/>
          <w:sz w:val="21"/>
          <w:szCs w:val="21"/>
          <w:lang w:eastAsia="cs-CZ"/>
        </w:rPr>
        <w:t xml:space="preserve"> /&gt;</w:t>
      </w:r>
    </w:p>
    <w:p w14:paraId="36634E44"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&lt;/&gt;</w:t>
      </w:r>
    </w:p>
    <w:p w14:paraId="1ABE5455" w14:textId="77777777" w:rsidR="00885E8B" w:rsidRPr="00885E8B" w:rsidRDefault="00885E8B" w:rsidP="00885E8B">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  );</w:t>
      </w:r>
    </w:p>
    <w:p w14:paraId="64CB081E" w14:textId="1A6C85E9" w:rsidR="002165CD" w:rsidRPr="00A3520A" w:rsidRDefault="00885E8B" w:rsidP="00A3520A">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85E8B">
        <w:rPr>
          <w:rFonts w:ascii="Consolas" w:eastAsia="Times New Roman" w:hAnsi="Consolas" w:cs="Times New Roman"/>
          <w:color w:val="202020"/>
          <w:sz w:val="21"/>
          <w:szCs w:val="21"/>
          <w:lang w:eastAsia="cs-CZ"/>
        </w:rPr>
        <w:t>}</w:t>
      </w:r>
    </w:p>
    <w:p w14:paraId="32C7E47B" w14:textId="5059F21E" w:rsidR="005A1289" w:rsidRPr="005A1289" w:rsidRDefault="00CB3333" w:rsidP="005A1289">
      <w:r>
        <w:t>Routování je rozděleno na dvě části a to na admin routy, které jsou skryté za loginem a veřejné routy, které jsou dostupné pro veřejnost. Admin routy jsou definované tím, že v sobě mají /admin. Veřejná a chráněná část se od sebe dále liší layoutem. Zatímco veřejné routy obsahují header a footer</w:t>
      </w:r>
      <w:r w:rsidR="00033E26">
        <w:t>,</w:t>
      </w:r>
      <w:r>
        <w:t xml:space="preserve"> chráněná část obsahuje sidebar a nedisponuje footerem.</w:t>
      </w:r>
    </w:p>
    <w:p w14:paraId="02258672" w14:textId="004B1CE2" w:rsidR="00CE176D" w:rsidRDefault="00CE176D" w:rsidP="00CE176D">
      <w:pPr>
        <w:pStyle w:val="Nadpis2"/>
      </w:pPr>
      <w:bookmarkStart w:id="37" w:name="_Toc226373089"/>
      <w:r>
        <w:lastRenderedPageBreak/>
        <w:t>Backend</w:t>
      </w:r>
      <w:bookmarkEnd w:id="37"/>
    </w:p>
    <w:p w14:paraId="79B87BEF" w14:textId="4AF71238" w:rsidR="00CE176D" w:rsidRPr="00CE176D" w:rsidRDefault="00CE176D" w:rsidP="00CE176D">
      <w:r>
        <w:t>Backendová část je postavena na JavaScriptovém enginu NodeJS</w:t>
      </w:r>
      <w:r w:rsidR="008B4142">
        <w:t xml:space="preserve"> a frameworku Express</w:t>
      </w:r>
      <w:r>
        <w:t>. Ve složkách se nachází důležité soubory, které se starají o zabezpečení webu, navigaci a o výpis informací z databáze.</w:t>
      </w:r>
    </w:p>
    <w:p w14:paraId="474D508D" w14:textId="3DED20C0" w:rsidR="00CE176D" w:rsidRDefault="00CE176D" w:rsidP="00CE176D">
      <w:pPr>
        <w:pStyle w:val="Nadpis3"/>
      </w:pPr>
      <w:r>
        <w:t>Struktura backendu</w:t>
      </w:r>
    </w:p>
    <w:p w14:paraId="4EDCFE5C" w14:textId="43427632" w:rsidR="00402B50" w:rsidRPr="00402B50" w:rsidRDefault="00402B50" w:rsidP="00402B50">
      <w:r>
        <w:t>Backend složka obsahuje několik souborů a složek ve kterých se nachází všechny potřebné routy a konfigurace, které zajišťují správné dodávání dat pro frontend část aplikace.</w:t>
      </w:r>
    </w:p>
    <w:p w14:paraId="1727545A" w14:textId="6F283441" w:rsidR="00200487" w:rsidRDefault="00456C56" w:rsidP="00200487">
      <w:pPr>
        <w:keepNext/>
        <w:jc w:val="center"/>
      </w:pPr>
      <w:r w:rsidRPr="00456C56">
        <w:rPr>
          <w:noProof/>
        </w:rPr>
        <w:drawing>
          <wp:inline distT="0" distB="0" distL="0" distR="0" wp14:anchorId="2D220D9F" wp14:editId="3BC77D8C">
            <wp:extent cx="1419423" cy="2743583"/>
            <wp:effectExtent l="0" t="0" r="9525" b="0"/>
            <wp:docPr id="651756869"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869" name="Obrázek 1" descr="Obsah obrázku text, snímek obrazovky, Písmo, číslo&#10;&#10;Obsah generovaný pomocí AI může být nesprávný."/>
                    <pic:cNvPicPr/>
                  </pic:nvPicPr>
                  <pic:blipFill>
                    <a:blip r:embed="rId35"/>
                    <a:stretch>
                      <a:fillRect/>
                    </a:stretch>
                  </pic:blipFill>
                  <pic:spPr>
                    <a:xfrm>
                      <a:off x="0" y="0"/>
                      <a:ext cx="1419423" cy="2743583"/>
                    </a:xfrm>
                    <a:prstGeom prst="rect">
                      <a:avLst/>
                    </a:prstGeom>
                  </pic:spPr>
                </pic:pic>
              </a:graphicData>
            </a:graphic>
          </wp:inline>
        </w:drawing>
      </w:r>
      <w:r w:rsidRPr="00456C56">
        <w:rPr>
          <w:noProof/>
        </w:rPr>
        <w:t xml:space="preserve"> </w:t>
      </w:r>
    </w:p>
    <w:p w14:paraId="26BC763D" w14:textId="3A4F50D5" w:rsidR="00200487" w:rsidRPr="001020C0" w:rsidRDefault="00200487" w:rsidP="00200487">
      <w:pPr>
        <w:pStyle w:val="Titulek"/>
      </w:pPr>
      <w:bookmarkStart w:id="38" w:name="_Toc226373067"/>
      <w:r w:rsidRPr="001020C0">
        <w:t xml:space="preserve">Obr. </w:t>
      </w:r>
      <w:fldSimple w:instr=" SEQ Obr. \* ARABIC ">
        <w:r w:rsidRPr="001020C0">
          <w:rPr>
            <w:noProof/>
          </w:rPr>
          <w:t>18</w:t>
        </w:r>
      </w:fldSimple>
      <w:r w:rsidRPr="001020C0">
        <w:t>: Struktura backendu</w:t>
      </w:r>
      <w:bookmarkEnd w:id="38"/>
    </w:p>
    <w:p w14:paraId="24180C19" w14:textId="6963832D" w:rsidR="00200487" w:rsidRDefault="00200487" w:rsidP="00200487">
      <w:pPr>
        <w:jc w:val="center"/>
        <w:rPr>
          <w:i/>
        </w:rPr>
      </w:pPr>
      <w:r w:rsidRPr="00200487">
        <w:rPr>
          <w:i/>
        </w:rPr>
        <w:t>Zdroj: vlastní</w:t>
      </w:r>
    </w:p>
    <w:p w14:paraId="192DEA24" w14:textId="337A6E6A" w:rsidR="00D61A1C" w:rsidRPr="00D61A1C" w:rsidRDefault="00D61A1C" w:rsidP="00D61A1C">
      <w:pPr>
        <w:jc w:val="left"/>
        <w:rPr>
          <w:b/>
          <w:bCs/>
          <w:iCs/>
        </w:rPr>
      </w:pPr>
      <w:r w:rsidRPr="00D61A1C">
        <w:rPr>
          <w:b/>
          <w:bCs/>
          <w:iCs/>
        </w:rPr>
        <w:t>Adresáře:</w:t>
      </w:r>
    </w:p>
    <w:p w14:paraId="15EA630D" w14:textId="24C3A595" w:rsidR="00D61A1C" w:rsidRDefault="00D61A1C" w:rsidP="00D61A1C">
      <w:pPr>
        <w:jc w:val="left"/>
        <w:rPr>
          <w:iCs/>
        </w:rPr>
      </w:pPr>
      <w:r w:rsidRPr="00630E46">
        <w:rPr>
          <w:b/>
          <w:bCs/>
        </w:rPr>
        <w:t>auth/</w:t>
      </w:r>
      <w:r>
        <w:rPr>
          <w:iCs/>
        </w:rPr>
        <w:t xml:space="preserve"> - adresář obsahující middleware a JWT logiku</w:t>
      </w:r>
    </w:p>
    <w:p w14:paraId="5A50ED6D" w14:textId="19CC97B0" w:rsidR="00D61A1C" w:rsidRDefault="00D61A1C" w:rsidP="00D61A1C">
      <w:pPr>
        <w:jc w:val="left"/>
        <w:rPr>
          <w:iCs/>
        </w:rPr>
      </w:pPr>
      <w:r w:rsidRPr="00630E46">
        <w:rPr>
          <w:b/>
          <w:bCs/>
        </w:rPr>
        <w:t>Libs/</w:t>
      </w:r>
      <w:r>
        <w:rPr>
          <w:iCs/>
        </w:rPr>
        <w:t xml:space="preserve"> - obsahem adresáře je soubor zprostředkovávající propojení s databází, dále se zde nachází zálohy databáze </w:t>
      </w:r>
    </w:p>
    <w:p w14:paraId="4518AA18" w14:textId="2D4B590F" w:rsidR="00D61A1C" w:rsidRDefault="00D61A1C" w:rsidP="00D61A1C">
      <w:pPr>
        <w:jc w:val="left"/>
        <w:rPr>
          <w:iCs/>
        </w:rPr>
      </w:pPr>
      <w:r w:rsidRPr="00630E46">
        <w:rPr>
          <w:b/>
          <w:bCs/>
        </w:rPr>
        <w:t>node_modules/</w:t>
      </w:r>
      <w:r>
        <w:rPr>
          <w:iCs/>
        </w:rPr>
        <w:t xml:space="preserve"> - závislosti týkající se projektu </w:t>
      </w:r>
    </w:p>
    <w:p w14:paraId="6A0DEDAE" w14:textId="25AA44C3" w:rsidR="00D61A1C" w:rsidRDefault="00D61A1C" w:rsidP="00D61A1C">
      <w:pPr>
        <w:jc w:val="left"/>
        <w:rPr>
          <w:iCs/>
        </w:rPr>
      </w:pPr>
      <w:r w:rsidRPr="00630E46">
        <w:rPr>
          <w:b/>
          <w:bCs/>
        </w:rPr>
        <w:t>Routes/</w:t>
      </w:r>
      <w:r>
        <w:rPr>
          <w:iCs/>
        </w:rPr>
        <w:t xml:space="preserve"> - nachází se zde centrální Router.js soubor a řada podsložek vytvořených podle stránek ve kterých se nachází jednotlivé routery pro dané stránky</w:t>
      </w:r>
    </w:p>
    <w:p w14:paraId="1E19B54D" w14:textId="65CE7816" w:rsidR="00D61A1C" w:rsidRPr="00D61A1C" w:rsidRDefault="00D61A1C" w:rsidP="00D61A1C">
      <w:pPr>
        <w:jc w:val="left"/>
        <w:rPr>
          <w:b/>
          <w:bCs/>
          <w:iCs/>
        </w:rPr>
      </w:pPr>
      <w:r w:rsidRPr="00D61A1C">
        <w:rPr>
          <w:b/>
          <w:bCs/>
          <w:iCs/>
        </w:rPr>
        <w:t>Soubory:</w:t>
      </w:r>
    </w:p>
    <w:p w14:paraId="3C30BB0F" w14:textId="2845ACE7" w:rsidR="00D61A1C" w:rsidRDefault="00D61A1C" w:rsidP="00D61A1C">
      <w:pPr>
        <w:jc w:val="left"/>
        <w:rPr>
          <w:iCs/>
        </w:rPr>
      </w:pPr>
      <w:r w:rsidRPr="00630E46">
        <w:rPr>
          <w:b/>
          <w:bCs/>
        </w:rPr>
        <w:t>.env</w:t>
      </w:r>
      <w:r>
        <w:rPr>
          <w:iCs/>
        </w:rPr>
        <w:t xml:space="preserve"> – konfigurační soubor ve kterém jsou uloženy citlivé informace jako jsou API klíče</w:t>
      </w:r>
      <w:r w:rsidR="00D30CE4">
        <w:rPr>
          <w:iCs/>
        </w:rPr>
        <w:t>, JWT tokeny a údaje týkající se databáze s kterou aplikace interaguje</w:t>
      </w:r>
    </w:p>
    <w:p w14:paraId="7F5A9615" w14:textId="1CD69AD7" w:rsidR="00D61A1C" w:rsidRDefault="00D61A1C" w:rsidP="00D61A1C">
      <w:pPr>
        <w:jc w:val="left"/>
        <w:rPr>
          <w:iCs/>
        </w:rPr>
      </w:pPr>
      <w:r w:rsidRPr="00630E46">
        <w:rPr>
          <w:b/>
          <w:bCs/>
        </w:rPr>
        <w:t>.env.example</w:t>
      </w:r>
      <w:r w:rsidR="00D30CE4">
        <w:rPr>
          <w:iCs/>
        </w:rPr>
        <w:t xml:space="preserve"> – vzorový soubor</w:t>
      </w:r>
    </w:p>
    <w:p w14:paraId="721BE403" w14:textId="1323CC0E" w:rsidR="00D61A1C" w:rsidRDefault="00D61A1C" w:rsidP="00D61A1C">
      <w:pPr>
        <w:jc w:val="left"/>
        <w:rPr>
          <w:iCs/>
        </w:rPr>
      </w:pPr>
      <w:r w:rsidRPr="00630E46">
        <w:rPr>
          <w:b/>
          <w:bCs/>
        </w:rPr>
        <w:t>.gitignore</w:t>
      </w:r>
      <w:r w:rsidR="00D30CE4">
        <w:rPr>
          <w:iCs/>
        </w:rPr>
        <w:t xml:space="preserve"> – obsahuje složky, soubory nebo koncovky souborů, které nemá </w:t>
      </w:r>
      <w:r w:rsidR="00630E46">
        <w:rPr>
          <w:iCs/>
        </w:rPr>
        <w:t>verzovací</w:t>
      </w:r>
      <w:r w:rsidR="00D30CE4">
        <w:rPr>
          <w:iCs/>
        </w:rPr>
        <w:t xml:space="preserve"> nástroj spravovat</w:t>
      </w:r>
    </w:p>
    <w:p w14:paraId="558A02EE" w14:textId="58920FF2" w:rsidR="00D61A1C" w:rsidRDefault="00D61A1C" w:rsidP="00D61A1C">
      <w:pPr>
        <w:jc w:val="left"/>
        <w:rPr>
          <w:iCs/>
        </w:rPr>
      </w:pPr>
      <w:r w:rsidRPr="00630E46">
        <w:rPr>
          <w:b/>
          <w:bCs/>
        </w:rPr>
        <w:t>lacektkd-12aaab….json</w:t>
      </w:r>
      <w:r w:rsidR="00D30CE4">
        <w:rPr>
          <w:iCs/>
        </w:rPr>
        <w:t xml:space="preserve"> – konfigurační soubor pro Google </w:t>
      </w:r>
      <w:r w:rsidR="00630E46">
        <w:rPr>
          <w:iCs/>
        </w:rPr>
        <w:t>kalendář</w:t>
      </w:r>
    </w:p>
    <w:p w14:paraId="3020FD8A" w14:textId="77777777" w:rsidR="00630E46" w:rsidRDefault="00630E46" w:rsidP="00630E46">
      <w:r w:rsidRPr="00381C78">
        <w:rPr>
          <w:b/>
          <w:bCs/>
        </w:rPr>
        <w:lastRenderedPageBreak/>
        <w:t>package-lock.json</w:t>
      </w:r>
      <w:r>
        <w:t xml:space="preserve"> – generuje se automaticky při každé instalaci a uživatel by do něj neměl vůbec zasahovat</w:t>
      </w:r>
    </w:p>
    <w:p w14:paraId="7CAB69ED" w14:textId="77777777" w:rsidR="00630E46" w:rsidRDefault="00630E46" w:rsidP="00630E46">
      <w:r w:rsidRPr="00381C78">
        <w:rPr>
          <w:b/>
          <w:bCs/>
        </w:rPr>
        <w:t>package.json</w:t>
      </w:r>
      <w:r>
        <w:t xml:space="preserve"> – jsou zde základní informace o projektu a seznam hlavních závislostí </w:t>
      </w:r>
    </w:p>
    <w:p w14:paraId="461A5856" w14:textId="56E9C600" w:rsidR="00D61A1C" w:rsidRPr="00D61A1C" w:rsidRDefault="00D61A1C" w:rsidP="00D61A1C">
      <w:pPr>
        <w:jc w:val="left"/>
        <w:rPr>
          <w:iCs/>
        </w:rPr>
      </w:pPr>
      <w:r w:rsidRPr="00630E46">
        <w:rPr>
          <w:b/>
          <w:bCs/>
        </w:rPr>
        <w:t>server.js</w:t>
      </w:r>
      <w:r w:rsidR="00D30CE4">
        <w:rPr>
          <w:iCs/>
        </w:rPr>
        <w:t xml:space="preserve"> – vstupní bod aplikace</w:t>
      </w:r>
    </w:p>
    <w:p w14:paraId="22031B58" w14:textId="7AFD262B" w:rsidR="00233A09" w:rsidRPr="00233A09" w:rsidRDefault="00245754" w:rsidP="00233A09">
      <w:pPr>
        <w:pStyle w:val="Nadpis3"/>
      </w:pPr>
      <w:r>
        <w:t>Routy</w:t>
      </w:r>
    </w:p>
    <w:p w14:paraId="6A64D4F4" w14:textId="2E22FB2B" w:rsidR="001952E6" w:rsidRDefault="00245754" w:rsidP="00245754">
      <w:r>
        <w:t xml:space="preserve">Důležitou částí týkající se backendu je </w:t>
      </w:r>
      <w:r w:rsidR="009F17F1">
        <w:t>bezpochyby</w:t>
      </w:r>
      <w:r>
        <w:t xml:space="preserve"> routování. Jedná se o mechanismus, který definuje, jaká komponenta nebo jaká data se mají aktuálně vykreslit.</w:t>
      </w:r>
      <w:r w:rsidR="00433F0B">
        <w:t xml:space="preserve"> Vše začíná http požadavkem, který je zpracován v souboru server.js a dále předán centrálnímu souboru Router.js. Zde se podle prefixu URL určí příslušný sub-router, který dále zpracuje samotný požadavek.</w:t>
      </w:r>
    </w:p>
    <w:p w14:paraId="2B2B622E" w14:textId="77777777" w:rsidR="001952E6" w:rsidRDefault="00245754" w:rsidP="00245754">
      <w:r>
        <w:t xml:space="preserve">Mé řešení obsahuje jeden centrální soubor Router.js ve kterém mám </w:t>
      </w:r>
      <w:r w:rsidR="001952E6">
        <w:t>definované routy a cesty k nim.</w:t>
      </w:r>
    </w:p>
    <w:p w14:paraId="33F42434"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t xml:space="preserve"> </w:t>
      </w: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eventRouter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"./Events/RouterEvents"</w:t>
      </w:r>
      <w:r w:rsidRPr="001952E6">
        <w:rPr>
          <w:rFonts w:ascii="Consolas" w:eastAsia="Times New Roman" w:hAnsi="Consolas" w:cs="Times New Roman"/>
          <w:color w:val="202020"/>
          <w:sz w:val="21"/>
          <w:szCs w:val="21"/>
          <w:lang w:eastAsia="cs-CZ"/>
        </w:rPr>
        <w:t>);</w:t>
      </w:r>
    </w:p>
    <w:p w14:paraId="381DAD0B"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tournamentRouter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"./Tournaments/RouterTournaments"</w:t>
      </w:r>
      <w:r w:rsidRPr="001952E6">
        <w:rPr>
          <w:rFonts w:ascii="Consolas" w:eastAsia="Times New Roman" w:hAnsi="Consolas" w:cs="Times New Roman"/>
          <w:color w:val="202020"/>
          <w:sz w:val="21"/>
          <w:szCs w:val="21"/>
          <w:lang w:eastAsia="cs-CZ"/>
        </w:rPr>
        <w:t>);</w:t>
      </w:r>
    </w:p>
    <w:p w14:paraId="658443C7"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beltRouter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"./Belts/RouterBelts"</w:t>
      </w:r>
      <w:r w:rsidRPr="001952E6">
        <w:rPr>
          <w:rFonts w:ascii="Consolas" w:eastAsia="Times New Roman" w:hAnsi="Consolas" w:cs="Times New Roman"/>
          <w:color w:val="202020"/>
          <w:sz w:val="21"/>
          <w:szCs w:val="21"/>
          <w:lang w:eastAsia="cs-CZ"/>
        </w:rPr>
        <w:t>);</w:t>
      </w:r>
    </w:p>
    <w:p w14:paraId="1E291FC2"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fightersRouter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"./Fighters/RouterFighters"</w:t>
      </w:r>
      <w:r w:rsidRPr="001952E6">
        <w:rPr>
          <w:rFonts w:ascii="Consolas" w:eastAsia="Times New Roman" w:hAnsi="Consolas" w:cs="Times New Roman"/>
          <w:color w:val="202020"/>
          <w:sz w:val="21"/>
          <w:szCs w:val="21"/>
          <w:lang w:eastAsia="cs-CZ"/>
        </w:rPr>
        <w:t>);</w:t>
      </w:r>
    </w:p>
    <w:p w14:paraId="2AB40F9F"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newsRouter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"./News/RouterNews"</w:t>
      </w:r>
      <w:r w:rsidRPr="001952E6">
        <w:rPr>
          <w:rFonts w:ascii="Consolas" w:eastAsia="Times New Roman" w:hAnsi="Consolas" w:cs="Times New Roman"/>
          <w:color w:val="202020"/>
          <w:sz w:val="21"/>
          <w:szCs w:val="21"/>
          <w:lang w:eastAsia="cs-CZ"/>
        </w:rPr>
        <w:t>);</w:t>
      </w:r>
    </w:p>
    <w:p w14:paraId="58C81ECD"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usersRouter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"./Users/RouterUsers"</w:t>
      </w:r>
      <w:r w:rsidRPr="001952E6">
        <w:rPr>
          <w:rFonts w:ascii="Consolas" w:eastAsia="Times New Roman" w:hAnsi="Consolas" w:cs="Times New Roman"/>
          <w:color w:val="202020"/>
          <w:sz w:val="21"/>
          <w:szCs w:val="21"/>
          <w:lang w:eastAsia="cs-CZ"/>
        </w:rPr>
        <w:t>);</w:t>
      </w:r>
    </w:p>
    <w:p w14:paraId="105288B9"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sponsorsRouter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"./Sponsors/RouterSponsors"</w:t>
      </w:r>
      <w:r w:rsidRPr="001952E6">
        <w:rPr>
          <w:rFonts w:ascii="Consolas" w:eastAsia="Times New Roman" w:hAnsi="Consolas" w:cs="Times New Roman"/>
          <w:color w:val="202020"/>
          <w:sz w:val="21"/>
          <w:szCs w:val="21"/>
          <w:lang w:eastAsia="cs-CZ"/>
        </w:rPr>
        <w:t>);</w:t>
      </w:r>
    </w:p>
    <w:p w14:paraId="4953EA69"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bannerRouter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"./Banner/RouterBanner"</w:t>
      </w:r>
      <w:r w:rsidRPr="001952E6">
        <w:rPr>
          <w:rFonts w:ascii="Consolas" w:eastAsia="Times New Roman" w:hAnsi="Consolas" w:cs="Times New Roman"/>
          <w:color w:val="202020"/>
          <w:sz w:val="21"/>
          <w:szCs w:val="21"/>
          <w:lang w:eastAsia="cs-CZ"/>
        </w:rPr>
        <w:t>);</w:t>
      </w:r>
    </w:p>
    <w:p w14:paraId="3354A9BE"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roleRouter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"./Roles/RouterRoles"</w:t>
      </w:r>
      <w:r w:rsidRPr="001952E6">
        <w:rPr>
          <w:rFonts w:ascii="Consolas" w:eastAsia="Times New Roman" w:hAnsi="Consolas" w:cs="Times New Roman"/>
          <w:color w:val="202020"/>
          <w:sz w:val="21"/>
          <w:szCs w:val="21"/>
          <w:lang w:eastAsia="cs-CZ"/>
        </w:rPr>
        <w:t>);</w:t>
      </w:r>
    </w:p>
    <w:p w14:paraId="5200B191" w14:textId="77777777" w:rsidR="001952E6" w:rsidRPr="001952E6" w:rsidRDefault="001952E6" w:rsidP="001952E6">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categoryRouter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"./Category/RouterCategory"</w:t>
      </w:r>
      <w:r w:rsidRPr="001952E6">
        <w:rPr>
          <w:rFonts w:ascii="Consolas" w:eastAsia="Times New Roman" w:hAnsi="Consolas" w:cs="Times New Roman"/>
          <w:color w:val="202020"/>
          <w:sz w:val="21"/>
          <w:szCs w:val="21"/>
          <w:lang w:eastAsia="cs-CZ"/>
        </w:rPr>
        <w:t>);</w:t>
      </w:r>
    </w:p>
    <w:p w14:paraId="603DD73F" w14:textId="101CBAD8" w:rsidR="002165CD" w:rsidRPr="00A3520A" w:rsidRDefault="001952E6"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1952E6">
        <w:rPr>
          <w:rFonts w:ascii="Consolas" w:eastAsia="Times New Roman" w:hAnsi="Consolas" w:cs="Times New Roman"/>
          <w:color w:val="5460C1"/>
          <w:sz w:val="21"/>
          <w:szCs w:val="21"/>
          <w:lang w:eastAsia="cs-CZ"/>
        </w:rPr>
        <w:t>const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3086C5"/>
          <w:sz w:val="21"/>
          <w:szCs w:val="21"/>
          <w:lang w:eastAsia="cs-CZ"/>
        </w:rPr>
        <w:t>trainingRouter</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573F35"/>
          <w:sz w:val="21"/>
          <w:szCs w:val="21"/>
          <w:lang w:eastAsia="cs-CZ"/>
        </w:rPr>
        <w:t>=</w:t>
      </w:r>
      <w:r w:rsidRPr="001952E6">
        <w:rPr>
          <w:rFonts w:ascii="Consolas" w:eastAsia="Times New Roman" w:hAnsi="Consolas" w:cs="Times New Roman"/>
          <w:color w:val="202020"/>
          <w:sz w:val="21"/>
          <w:szCs w:val="21"/>
          <w:lang w:eastAsia="cs-CZ"/>
        </w:rPr>
        <w:t xml:space="preserve"> </w:t>
      </w:r>
      <w:r w:rsidRPr="001952E6">
        <w:rPr>
          <w:rFonts w:ascii="Consolas" w:eastAsia="Times New Roman" w:hAnsi="Consolas" w:cs="Times New Roman"/>
          <w:color w:val="98863B"/>
          <w:sz w:val="21"/>
          <w:szCs w:val="21"/>
          <w:lang w:eastAsia="cs-CZ"/>
        </w:rPr>
        <w:t>require</w:t>
      </w:r>
      <w:r w:rsidRPr="001952E6">
        <w:rPr>
          <w:rFonts w:ascii="Consolas" w:eastAsia="Times New Roman" w:hAnsi="Consolas" w:cs="Times New Roman"/>
          <w:color w:val="202020"/>
          <w:sz w:val="21"/>
          <w:szCs w:val="21"/>
          <w:lang w:eastAsia="cs-CZ"/>
        </w:rPr>
        <w:t>(</w:t>
      </w:r>
      <w:r w:rsidRPr="001952E6">
        <w:rPr>
          <w:rFonts w:ascii="Consolas" w:eastAsia="Times New Roman" w:hAnsi="Consolas" w:cs="Times New Roman"/>
          <w:color w:val="B86855"/>
          <w:sz w:val="21"/>
          <w:szCs w:val="21"/>
          <w:lang w:eastAsia="cs-CZ"/>
        </w:rPr>
        <w:t>"./Trainings/RouterTrainings"</w:t>
      </w:r>
      <w:r w:rsidRPr="001952E6">
        <w:rPr>
          <w:rFonts w:ascii="Consolas" w:eastAsia="Times New Roman" w:hAnsi="Consolas" w:cs="Times New Roman"/>
          <w:color w:val="202020"/>
          <w:sz w:val="21"/>
          <w:szCs w:val="21"/>
          <w:lang w:eastAsia="cs-CZ"/>
        </w:rPr>
        <w:t>);</w:t>
      </w:r>
    </w:p>
    <w:p w14:paraId="316116BD" w14:textId="2B00FEDB" w:rsidR="00245754" w:rsidRDefault="001952E6" w:rsidP="00245754">
      <w:r>
        <w:t>Zvolil jsem modulární řešení, které je připraveno na další škálovatelnost aplikace a jednotlivé routy jsem umístil do příslušných složek.</w:t>
      </w:r>
    </w:p>
    <w:p w14:paraId="01EEC881" w14:textId="0866BAB0" w:rsidR="001952E6" w:rsidRDefault="00233A09" w:rsidP="00245754">
      <w:r>
        <w:t>Kromě definice routeru je potřeba router i registrovat, což jsem provedl následovně</w:t>
      </w:r>
      <w:r w:rsidR="00BA44C5">
        <w:t>:</w:t>
      </w:r>
    </w:p>
    <w:p w14:paraId="67F03544"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"/events"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eventRouter</w:t>
      </w:r>
      <w:r w:rsidRPr="00233A09">
        <w:rPr>
          <w:rFonts w:ascii="Consolas" w:eastAsia="Times New Roman" w:hAnsi="Consolas" w:cs="Times New Roman"/>
          <w:color w:val="202020"/>
          <w:sz w:val="21"/>
          <w:szCs w:val="21"/>
          <w:lang w:eastAsia="cs-CZ"/>
        </w:rPr>
        <w:t>);</w:t>
      </w:r>
    </w:p>
    <w:p w14:paraId="0538604D"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"/tournaments"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tournamentRouter</w:t>
      </w:r>
      <w:r w:rsidRPr="00233A09">
        <w:rPr>
          <w:rFonts w:ascii="Consolas" w:eastAsia="Times New Roman" w:hAnsi="Consolas" w:cs="Times New Roman"/>
          <w:color w:val="202020"/>
          <w:sz w:val="21"/>
          <w:szCs w:val="21"/>
          <w:lang w:eastAsia="cs-CZ"/>
        </w:rPr>
        <w:t>);</w:t>
      </w:r>
    </w:p>
    <w:p w14:paraId="5ED32158"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"/belts"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beltRouter</w:t>
      </w:r>
      <w:r w:rsidRPr="00233A09">
        <w:rPr>
          <w:rFonts w:ascii="Consolas" w:eastAsia="Times New Roman" w:hAnsi="Consolas" w:cs="Times New Roman"/>
          <w:color w:val="202020"/>
          <w:sz w:val="21"/>
          <w:szCs w:val="21"/>
          <w:lang w:eastAsia="cs-CZ"/>
        </w:rPr>
        <w:t>);</w:t>
      </w:r>
    </w:p>
    <w:p w14:paraId="64B30FB9"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"/fighters"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fightersRouter</w:t>
      </w:r>
      <w:r w:rsidRPr="00233A09">
        <w:rPr>
          <w:rFonts w:ascii="Consolas" w:eastAsia="Times New Roman" w:hAnsi="Consolas" w:cs="Times New Roman"/>
          <w:color w:val="202020"/>
          <w:sz w:val="21"/>
          <w:szCs w:val="21"/>
          <w:lang w:eastAsia="cs-CZ"/>
        </w:rPr>
        <w:t>);</w:t>
      </w:r>
    </w:p>
    <w:p w14:paraId="446F157B"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"/users"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usersRouter</w:t>
      </w:r>
      <w:r w:rsidRPr="00233A09">
        <w:rPr>
          <w:rFonts w:ascii="Consolas" w:eastAsia="Times New Roman" w:hAnsi="Consolas" w:cs="Times New Roman"/>
          <w:color w:val="202020"/>
          <w:sz w:val="21"/>
          <w:szCs w:val="21"/>
          <w:lang w:eastAsia="cs-CZ"/>
        </w:rPr>
        <w:t>);</w:t>
      </w:r>
    </w:p>
    <w:p w14:paraId="7497F163"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"/sponsors"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sponsorsRouter</w:t>
      </w:r>
      <w:r w:rsidRPr="00233A09">
        <w:rPr>
          <w:rFonts w:ascii="Consolas" w:eastAsia="Times New Roman" w:hAnsi="Consolas" w:cs="Times New Roman"/>
          <w:color w:val="202020"/>
          <w:sz w:val="21"/>
          <w:szCs w:val="21"/>
          <w:lang w:eastAsia="cs-CZ"/>
        </w:rPr>
        <w:t>);</w:t>
      </w:r>
    </w:p>
    <w:p w14:paraId="04145DC7"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"/news"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newsRouter</w:t>
      </w:r>
      <w:r w:rsidRPr="00233A09">
        <w:rPr>
          <w:rFonts w:ascii="Consolas" w:eastAsia="Times New Roman" w:hAnsi="Consolas" w:cs="Times New Roman"/>
          <w:color w:val="202020"/>
          <w:sz w:val="21"/>
          <w:szCs w:val="21"/>
          <w:lang w:eastAsia="cs-CZ"/>
        </w:rPr>
        <w:t>);</w:t>
      </w:r>
    </w:p>
    <w:p w14:paraId="1C5E43AF"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"/banner"</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bannerRouter</w:t>
      </w:r>
      <w:r w:rsidRPr="00233A09">
        <w:rPr>
          <w:rFonts w:ascii="Consolas" w:eastAsia="Times New Roman" w:hAnsi="Consolas" w:cs="Times New Roman"/>
          <w:color w:val="202020"/>
          <w:sz w:val="21"/>
          <w:szCs w:val="21"/>
          <w:lang w:eastAsia="cs-CZ"/>
        </w:rPr>
        <w:t>);</w:t>
      </w:r>
    </w:p>
    <w:p w14:paraId="67574060"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"/roles"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roleRouter</w:t>
      </w:r>
      <w:r w:rsidRPr="00233A09">
        <w:rPr>
          <w:rFonts w:ascii="Consolas" w:eastAsia="Times New Roman" w:hAnsi="Consolas" w:cs="Times New Roman"/>
          <w:color w:val="202020"/>
          <w:sz w:val="21"/>
          <w:szCs w:val="21"/>
          <w:lang w:eastAsia="cs-CZ"/>
        </w:rPr>
        <w:t>);</w:t>
      </w:r>
    </w:p>
    <w:p w14:paraId="194D9EBC" w14:textId="77777777" w:rsidR="00233A09" w:rsidRPr="00233A09" w:rsidRDefault="00233A09" w:rsidP="00233A0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"/category"</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categoryRouter</w:t>
      </w:r>
      <w:r w:rsidRPr="00233A09">
        <w:rPr>
          <w:rFonts w:ascii="Consolas" w:eastAsia="Times New Roman" w:hAnsi="Consolas" w:cs="Times New Roman"/>
          <w:color w:val="202020"/>
          <w:sz w:val="21"/>
          <w:szCs w:val="21"/>
          <w:lang w:eastAsia="cs-CZ"/>
        </w:rPr>
        <w:t>);</w:t>
      </w:r>
    </w:p>
    <w:p w14:paraId="00B3BB71" w14:textId="3938A751" w:rsidR="001952E6" w:rsidRPr="00A3520A" w:rsidRDefault="00233A09"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33A09">
        <w:rPr>
          <w:rFonts w:ascii="Consolas" w:eastAsia="Times New Roman" w:hAnsi="Consolas" w:cs="Times New Roman"/>
          <w:color w:val="3086C5"/>
          <w:sz w:val="21"/>
          <w:szCs w:val="21"/>
          <w:lang w:eastAsia="cs-CZ"/>
        </w:rPr>
        <w:t>router</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98863B"/>
          <w:sz w:val="21"/>
          <w:szCs w:val="21"/>
          <w:lang w:eastAsia="cs-CZ"/>
        </w:rPr>
        <w:t>use</w:t>
      </w:r>
      <w:r w:rsidRPr="00233A09">
        <w:rPr>
          <w:rFonts w:ascii="Consolas" w:eastAsia="Times New Roman" w:hAnsi="Consolas" w:cs="Times New Roman"/>
          <w:color w:val="202020"/>
          <w:sz w:val="21"/>
          <w:szCs w:val="21"/>
          <w:lang w:eastAsia="cs-CZ"/>
        </w:rPr>
        <w:t>(</w:t>
      </w:r>
      <w:r w:rsidRPr="00233A09">
        <w:rPr>
          <w:rFonts w:ascii="Consolas" w:eastAsia="Times New Roman" w:hAnsi="Consolas" w:cs="Times New Roman"/>
          <w:color w:val="B86855"/>
          <w:sz w:val="21"/>
          <w:szCs w:val="21"/>
          <w:lang w:eastAsia="cs-CZ"/>
        </w:rPr>
        <w:t>"/trainings"</w:t>
      </w:r>
      <w:r w:rsidRPr="00233A09">
        <w:rPr>
          <w:rFonts w:ascii="Consolas" w:eastAsia="Times New Roman" w:hAnsi="Consolas" w:cs="Times New Roman"/>
          <w:color w:val="202020"/>
          <w:sz w:val="21"/>
          <w:szCs w:val="21"/>
          <w:lang w:eastAsia="cs-CZ"/>
        </w:rPr>
        <w:t xml:space="preserve">, </w:t>
      </w:r>
      <w:r w:rsidRPr="00233A09">
        <w:rPr>
          <w:rFonts w:ascii="Consolas" w:eastAsia="Times New Roman" w:hAnsi="Consolas" w:cs="Times New Roman"/>
          <w:color w:val="282D85"/>
          <w:sz w:val="21"/>
          <w:szCs w:val="21"/>
          <w:lang w:eastAsia="cs-CZ"/>
        </w:rPr>
        <w:t>trainingRouter</w:t>
      </w:r>
      <w:r w:rsidRPr="00233A09">
        <w:rPr>
          <w:rFonts w:ascii="Consolas" w:eastAsia="Times New Roman" w:hAnsi="Consolas" w:cs="Times New Roman"/>
          <w:color w:val="202020"/>
          <w:sz w:val="21"/>
          <w:szCs w:val="21"/>
          <w:lang w:eastAsia="cs-CZ"/>
        </w:rPr>
        <w:t>);</w:t>
      </w:r>
    </w:p>
    <w:p w14:paraId="05358DD8" w14:textId="0D19BB8C" w:rsidR="001134D2" w:rsidRPr="001134D2" w:rsidRDefault="00E4385B" w:rsidP="001134D2">
      <w:pPr>
        <w:pStyle w:val="Nadpis3"/>
      </w:pPr>
      <w:r>
        <w:t>API</w:t>
      </w:r>
    </w:p>
    <w:p w14:paraId="55DF2BB9" w14:textId="199397BF" w:rsidR="00791DB7" w:rsidRDefault="00791DB7" w:rsidP="00791DB7">
      <w:r w:rsidRPr="00791DB7">
        <w:t>Komunikace mezi frontendovou a backendovou částí aplikace je realizována prostřednictvím REST API. Backend</w:t>
      </w:r>
      <w:r w:rsidR="001134D2">
        <w:t xml:space="preserve"> je</w:t>
      </w:r>
      <w:r w:rsidRPr="00791DB7">
        <w:t xml:space="preserve"> postaven na Node.js s frameworkem Express.js</w:t>
      </w:r>
      <w:r w:rsidR="00413A87">
        <w:t>,</w:t>
      </w:r>
      <w:r w:rsidR="001134D2">
        <w:t xml:space="preserve"> který</w:t>
      </w:r>
      <w:r w:rsidRPr="00791DB7">
        <w:t xml:space="preserve"> </w:t>
      </w:r>
      <w:r w:rsidR="001134D2">
        <w:t>obsahuje</w:t>
      </w:r>
      <w:r w:rsidRPr="00791DB7">
        <w:t xml:space="preserve"> sadu endpointů organizovaných podle jednotlivých zdrojů. Každý zdroj má vlastní router umístěný </w:t>
      </w:r>
      <w:r w:rsidR="00BE4ACE">
        <w:br/>
      </w:r>
      <w:r w:rsidRPr="00791DB7">
        <w:lastRenderedPageBreak/>
        <w:t xml:space="preserve">v samostatném souboru, přičemž HTTP metody GET, POST, PUT a DELETE odpovídají operacím </w:t>
      </w:r>
      <w:r w:rsidR="00C908BD">
        <w:t>CRUD – vytváření</w:t>
      </w:r>
      <w:r w:rsidRPr="00791DB7">
        <w:t>,</w:t>
      </w:r>
      <w:r w:rsidR="00413A87">
        <w:t xml:space="preserve"> </w:t>
      </w:r>
      <w:r w:rsidR="00413A87" w:rsidRPr="00791DB7">
        <w:t xml:space="preserve">čtení, </w:t>
      </w:r>
      <w:r w:rsidRPr="00791DB7">
        <w:t xml:space="preserve">úpravy a mazání dat. Přenos dat probíhá ve formátu JSON. </w:t>
      </w:r>
      <w:r w:rsidR="00413A87">
        <w:t>Přičemž je zde i a</w:t>
      </w:r>
      <w:r w:rsidRPr="00791DB7">
        <w:t>utentizace</w:t>
      </w:r>
      <w:r w:rsidR="00413A87">
        <w:t>, která</w:t>
      </w:r>
      <w:r w:rsidRPr="00791DB7">
        <w:t xml:space="preserve"> je řešena pomocí JWT tokenu předávaného v hlavičce každého požadavku</w:t>
      </w:r>
      <w:r w:rsidR="00413A87">
        <w:t>, aby k operacím neměl přístup i neoprávněný uživatel.</w:t>
      </w:r>
    </w:p>
    <w:p w14:paraId="29B7DB93" w14:textId="6C31F2D2" w:rsidR="00BF47E8" w:rsidRDefault="00BF47E8" w:rsidP="00BF47E8">
      <w:pPr>
        <w:pStyle w:val="Nadpis3"/>
      </w:pPr>
      <w:r>
        <w:t>Ukázka API endpointů</w:t>
      </w:r>
    </w:p>
    <w:p w14:paraId="07844DBB" w14:textId="4D77A6C4" w:rsidR="000A16A5" w:rsidRDefault="00BF47E8" w:rsidP="00BF47E8">
      <w:r>
        <w:t xml:space="preserve">Pro demonstraci volání </w:t>
      </w:r>
      <w:r w:rsidR="00C908BD">
        <w:t>API</w:t>
      </w:r>
      <w:r>
        <w:t xml:space="preserve"> endpointů jsem si připravil příklad z Router</w:t>
      </w:r>
      <w:r w:rsidR="000A16A5">
        <w:t>Events</w:t>
      </w:r>
      <w:r>
        <w:t>.js, kde se nachá</w:t>
      </w:r>
      <w:r w:rsidR="000A16A5">
        <w:t>zí různé endpointy pro aktuality</w:t>
      </w:r>
      <w:r w:rsidR="00C42510">
        <w:t>. Získávání dat je realizováno pomocí metody active record někdy známé jako raw SQL. Řešení jsem zvolil z důvodu jednoduchosti a plné kontroly nad dotazy.</w:t>
      </w:r>
    </w:p>
    <w:p w14:paraId="0C05CD16" w14:textId="23B1642F" w:rsidR="000A16A5" w:rsidRDefault="000A16A5" w:rsidP="00BF47E8">
      <w:r>
        <w:t>Pro veřejn</w:t>
      </w:r>
      <w:r w:rsidR="007E600E">
        <w:t>ý výpis</w:t>
      </w:r>
      <w:r>
        <w:t xml:space="preserve"> všech aktualit se využívá metoda </w:t>
      </w:r>
      <w:r w:rsidRPr="001D31EC">
        <w:rPr>
          <w:i/>
          <w:iCs/>
        </w:rPr>
        <w:t>GET</w:t>
      </w:r>
      <w:r w:rsidR="007E600E">
        <w:t>, která vrací všechny potřebné informace jako je například název turnaje, náhledová fotografie, popis aktuality, status či datum kdy byla aktualita</w:t>
      </w:r>
      <w:r w:rsidR="00E0450A">
        <w:t xml:space="preserve"> vydána</w:t>
      </w:r>
      <w:r w:rsidR="007E600E">
        <w:t>. Každá aktualita obsahuje náhledovou fotografii a poté sadu fotografií související s</w:t>
      </w:r>
      <w:r w:rsidR="00E0450A">
        <w:t> danou aktualitou. Sada fotografií je uložena v separátní tabulce event_photos, která je s tabulkou event propojena na základě identifikátoru event_id. Nachází se zde i chybové hlášky upozorňující na chybu při načítání.</w:t>
      </w:r>
    </w:p>
    <w:p w14:paraId="58B16CC4"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3086C5"/>
          <w:sz w:val="21"/>
          <w:szCs w:val="21"/>
          <w:lang w:eastAsia="cs-CZ"/>
        </w:rPr>
        <w:t>router</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get</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B86855"/>
          <w:sz w:val="21"/>
          <w:szCs w:val="21"/>
          <w:lang w:eastAsia="cs-CZ"/>
        </w:rPr>
        <w:t>"/"</w:t>
      </w:r>
      <w:r w:rsidRPr="000A16A5">
        <w:rPr>
          <w:rFonts w:ascii="Consolas" w:eastAsia="Times New Roman" w:hAnsi="Consolas" w:cs="Times New Roman"/>
          <w:color w:val="202020"/>
          <w:sz w:val="21"/>
          <w:szCs w:val="21"/>
          <w:lang w:eastAsia="cs-CZ"/>
        </w:rPr>
        <w:t>, (</w:t>
      </w:r>
      <w:r w:rsidRPr="000A16A5">
        <w:rPr>
          <w:rFonts w:ascii="Consolas" w:eastAsia="Times New Roman" w:hAnsi="Consolas" w:cs="Times New Roman"/>
          <w:color w:val="282D85"/>
          <w:sz w:val="21"/>
          <w:szCs w:val="21"/>
          <w:lang w:eastAsia="cs-CZ"/>
        </w:rPr>
        <w:t>req</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res</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460C1"/>
          <w:sz w:val="21"/>
          <w:szCs w:val="21"/>
          <w:lang w:eastAsia="cs-CZ"/>
        </w:rPr>
        <w:t>=&gt;</w:t>
      </w:r>
      <w:r w:rsidRPr="000A16A5">
        <w:rPr>
          <w:rFonts w:ascii="Consolas" w:eastAsia="Times New Roman" w:hAnsi="Consolas" w:cs="Times New Roman"/>
          <w:color w:val="202020"/>
          <w:sz w:val="21"/>
          <w:szCs w:val="21"/>
          <w:lang w:eastAsia="cs-CZ"/>
        </w:rPr>
        <w:t xml:space="preserve"> {</w:t>
      </w:r>
    </w:p>
    <w:p w14:paraId="29A690B1"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3086C5"/>
          <w:sz w:val="21"/>
          <w:szCs w:val="21"/>
          <w:lang w:eastAsia="cs-CZ"/>
        </w:rPr>
        <w:t>db</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query</w:t>
      </w:r>
      <w:r w:rsidRPr="000A16A5">
        <w:rPr>
          <w:rFonts w:ascii="Consolas" w:eastAsia="Times New Roman" w:hAnsi="Consolas" w:cs="Times New Roman"/>
          <w:color w:val="202020"/>
          <w:sz w:val="21"/>
          <w:szCs w:val="21"/>
          <w:lang w:eastAsia="cs-CZ"/>
        </w:rPr>
        <w:t>(</w:t>
      </w:r>
    </w:p>
    <w:p w14:paraId="7609A8F2"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B86855"/>
          <w:sz w:val="21"/>
          <w:szCs w:val="21"/>
          <w:lang w:eastAsia="cs-CZ"/>
        </w:rPr>
        <w:t xml:space="preserve">`SELECT </w:t>
      </w:r>
    </w:p>
    <w:p w14:paraId="6BA3332A"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e.id,</w:t>
      </w:r>
    </w:p>
    <w:p w14:paraId="6EEEB7C8"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e.title,</w:t>
      </w:r>
    </w:p>
    <w:p w14:paraId="570D78A7"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e.body,</w:t>
      </w:r>
    </w:p>
    <w:p w14:paraId="3ADA8864"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e.status,</w:t>
      </w:r>
    </w:p>
    <w:p w14:paraId="6CAF497B"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e.photo AS cover_photo,</w:t>
      </w:r>
    </w:p>
    <w:p w14:paraId="1BA2D5C4"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e.user_id,</w:t>
      </w:r>
    </w:p>
    <w:p w14:paraId="50EF9133"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u.login AS author,</w:t>
      </w:r>
    </w:p>
    <w:p w14:paraId="11A238EE"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DATE_FORMAT(e.date_start, '%d.%m.%Y') AS date_start,</w:t>
      </w:r>
    </w:p>
    <w:p w14:paraId="176ECF6A"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e.date_start AS date_start_raw,</w:t>
      </w:r>
    </w:p>
    <w:p w14:paraId="1117DDE4"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e.created_at</w:t>
      </w:r>
    </w:p>
    <w:p w14:paraId="5BA83923"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FROM event e</w:t>
      </w:r>
    </w:p>
    <w:p w14:paraId="5FA4CE3A"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LEFT JOIN users u ON e.user_id = u.id</w:t>
      </w:r>
    </w:p>
    <w:p w14:paraId="50887118"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B86855"/>
          <w:sz w:val="21"/>
          <w:szCs w:val="21"/>
          <w:lang w:eastAsia="cs-CZ"/>
        </w:rPr>
        <w:t>     ORDER BY e.id DESC`</w:t>
      </w:r>
      <w:r w:rsidRPr="000A16A5">
        <w:rPr>
          <w:rFonts w:ascii="Consolas" w:eastAsia="Times New Roman" w:hAnsi="Consolas" w:cs="Times New Roman"/>
          <w:color w:val="202020"/>
          <w:sz w:val="21"/>
          <w:szCs w:val="21"/>
          <w:lang w:eastAsia="cs-CZ"/>
        </w:rPr>
        <w:t>,</w:t>
      </w:r>
    </w:p>
    <w:p w14:paraId="1D678062"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r w:rsidRPr="000A16A5">
        <w:rPr>
          <w:rFonts w:ascii="Consolas" w:eastAsia="Times New Roman" w:hAnsi="Consolas" w:cs="Times New Roman"/>
          <w:color w:val="282D85"/>
          <w:sz w:val="21"/>
          <w:szCs w:val="21"/>
          <w:lang w:eastAsia="cs-CZ"/>
        </w:rPr>
        <w:t>err</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events</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460C1"/>
          <w:sz w:val="21"/>
          <w:szCs w:val="21"/>
          <w:lang w:eastAsia="cs-CZ"/>
        </w:rPr>
        <w:t>=&gt;</w:t>
      </w:r>
      <w:r w:rsidRPr="000A16A5">
        <w:rPr>
          <w:rFonts w:ascii="Consolas" w:eastAsia="Times New Roman" w:hAnsi="Consolas" w:cs="Times New Roman"/>
          <w:color w:val="202020"/>
          <w:sz w:val="21"/>
          <w:szCs w:val="21"/>
          <w:lang w:eastAsia="cs-CZ"/>
        </w:rPr>
        <w:t xml:space="preserve"> {</w:t>
      </w:r>
    </w:p>
    <w:p w14:paraId="26B50133"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8F41AD"/>
          <w:sz w:val="21"/>
          <w:szCs w:val="21"/>
          <w:lang w:eastAsia="cs-CZ"/>
        </w:rPr>
        <w:t>if</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err</w:t>
      </w:r>
      <w:r w:rsidRPr="000A16A5">
        <w:rPr>
          <w:rFonts w:ascii="Consolas" w:eastAsia="Times New Roman" w:hAnsi="Consolas" w:cs="Times New Roman"/>
          <w:color w:val="202020"/>
          <w:sz w:val="21"/>
          <w:szCs w:val="21"/>
          <w:lang w:eastAsia="cs-CZ"/>
        </w:rPr>
        <w:t>)</w:t>
      </w:r>
    </w:p>
    <w:p w14:paraId="08FBD3F4"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8F41AD"/>
          <w:sz w:val="21"/>
          <w:szCs w:val="21"/>
          <w:lang w:eastAsia="cs-CZ"/>
        </w:rPr>
        <w:t>return</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res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status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B9A69"/>
          <w:sz w:val="21"/>
          <w:szCs w:val="21"/>
          <w:lang w:eastAsia="cs-CZ"/>
        </w:rPr>
        <w:t>500</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json</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error:</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B86855"/>
          <w:sz w:val="21"/>
          <w:szCs w:val="21"/>
          <w:lang w:eastAsia="cs-CZ"/>
        </w:rPr>
        <w:t>"Chyba při načítání aktualit"</w:t>
      </w:r>
      <w:r w:rsidRPr="000A16A5">
        <w:rPr>
          <w:rFonts w:ascii="Consolas" w:eastAsia="Times New Roman" w:hAnsi="Consolas" w:cs="Times New Roman"/>
          <w:color w:val="202020"/>
          <w:sz w:val="21"/>
          <w:szCs w:val="21"/>
          <w:lang w:eastAsia="cs-CZ"/>
        </w:rPr>
        <w:t xml:space="preserve"> });</w:t>
      </w:r>
    </w:p>
    <w:p w14:paraId="3FFEE3A0"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8F41AD"/>
          <w:sz w:val="21"/>
          <w:szCs w:val="21"/>
          <w:lang w:eastAsia="cs-CZ"/>
        </w:rPr>
        <w:t>if</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73F35"/>
          <w:sz w:val="21"/>
          <w:szCs w:val="21"/>
          <w:lang w:eastAsia="cs-CZ"/>
        </w:rPr>
        <w:t>!</w:t>
      </w:r>
      <w:r w:rsidRPr="000A16A5">
        <w:rPr>
          <w:rFonts w:ascii="Consolas" w:eastAsia="Times New Roman" w:hAnsi="Consolas" w:cs="Times New Roman"/>
          <w:color w:val="282D85"/>
          <w:sz w:val="21"/>
          <w:szCs w:val="21"/>
          <w:lang w:eastAsia="cs-CZ"/>
        </w:rPr>
        <w:t>events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82D85"/>
          <w:sz w:val="21"/>
          <w:szCs w:val="21"/>
          <w:lang w:eastAsia="cs-CZ"/>
        </w:rPr>
        <w:t>length</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8F41AD"/>
          <w:sz w:val="21"/>
          <w:szCs w:val="21"/>
          <w:lang w:eastAsia="cs-CZ"/>
        </w:rPr>
        <w:t>return</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res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json</w:t>
      </w:r>
      <w:r w:rsidRPr="000A16A5">
        <w:rPr>
          <w:rFonts w:ascii="Consolas" w:eastAsia="Times New Roman" w:hAnsi="Consolas" w:cs="Times New Roman"/>
          <w:color w:val="202020"/>
          <w:sz w:val="21"/>
          <w:szCs w:val="21"/>
          <w:lang w:eastAsia="cs-CZ"/>
        </w:rPr>
        <w:t>([]);</w:t>
      </w:r>
    </w:p>
    <w:p w14:paraId="306F3C81"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670F05D"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3086C5"/>
          <w:sz w:val="21"/>
          <w:szCs w:val="21"/>
          <w:lang w:eastAsia="cs-CZ"/>
        </w:rPr>
        <w:t>db</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query</w:t>
      </w:r>
      <w:r w:rsidRPr="000A16A5">
        <w:rPr>
          <w:rFonts w:ascii="Consolas" w:eastAsia="Times New Roman" w:hAnsi="Consolas" w:cs="Times New Roman"/>
          <w:color w:val="202020"/>
          <w:sz w:val="21"/>
          <w:szCs w:val="21"/>
          <w:lang w:eastAsia="cs-CZ"/>
        </w:rPr>
        <w:t>(</w:t>
      </w:r>
    </w:p>
    <w:p w14:paraId="25C1EEE9"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B86855"/>
          <w:sz w:val="21"/>
          <w:szCs w:val="21"/>
          <w:lang w:eastAsia="cs-CZ"/>
        </w:rPr>
        <w:t>"SELECT * FROM event_photos ORDER BY event_id, sort_order ASC"</w:t>
      </w:r>
      <w:r w:rsidRPr="000A16A5">
        <w:rPr>
          <w:rFonts w:ascii="Consolas" w:eastAsia="Times New Roman" w:hAnsi="Consolas" w:cs="Times New Roman"/>
          <w:color w:val="202020"/>
          <w:sz w:val="21"/>
          <w:szCs w:val="21"/>
          <w:lang w:eastAsia="cs-CZ"/>
        </w:rPr>
        <w:t>,</w:t>
      </w:r>
    </w:p>
    <w:p w14:paraId="1BF7334B"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r w:rsidRPr="000A16A5">
        <w:rPr>
          <w:rFonts w:ascii="Consolas" w:eastAsia="Times New Roman" w:hAnsi="Consolas" w:cs="Times New Roman"/>
          <w:color w:val="282D85"/>
          <w:sz w:val="21"/>
          <w:szCs w:val="21"/>
          <w:lang w:eastAsia="cs-CZ"/>
        </w:rPr>
        <w:t>err2</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photos</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460C1"/>
          <w:sz w:val="21"/>
          <w:szCs w:val="21"/>
          <w:lang w:eastAsia="cs-CZ"/>
        </w:rPr>
        <w:t>=&gt;</w:t>
      </w:r>
      <w:r w:rsidRPr="000A16A5">
        <w:rPr>
          <w:rFonts w:ascii="Consolas" w:eastAsia="Times New Roman" w:hAnsi="Consolas" w:cs="Times New Roman"/>
          <w:color w:val="202020"/>
          <w:sz w:val="21"/>
          <w:szCs w:val="21"/>
          <w:lang w:eastAsia="cs-CZ"/>
        </w:rPr>
        <w:t xml:space="preserve"> {</w:t>
      </w:r>
    </w:p>
    <w:p w14:paraId="75778522"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8F41AD"/>
          <w:sz w:val="21"/>
          <w:szCs w:val="21"/>
          <w:lang w:eastAsia="cs-CZ"/>
        </w:rPr>
        <w:t>if</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err2</w:t>
      </w:r>
      <w:r w:rsidRPr="000A16A5">
        <w:rPr>
          <w:rFonts w:ascii="Consolas" w:eastAsia="Times New Roman" w:hAnsi="Consolas" w:cs="Times New Roman"/>
          <w:color w:val="202020"/>
          <w:sz w:val="21"/>
          <w:szCs w:val="21"/>
          <w:lang w:eastAsia="cs-CZ"/>
        </w:rPr>
        <w:t>)</w:t>
      </w:r>
    </w:p>
    <w:p w14:paraId="053B4EBC"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8F41AD"/>
          <w:sz w:val="21"/>
          <w:szCs w:val="21"/>
          <w:lang w:eastAsia="cs-CZ"/>
        </w:rPr>
        <w:t>return</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res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status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B9A69"/>
          <w:sz w:val="21"/>
          <w:szCs w:val="21"/>
          <w:lang w:eastAsia="cs-CZ"/>
        </w:rPr>
        <w:t>500</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json</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error:</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B86855"/>
          <w:sz w:val="21"/>
          <w:szCs w:val="21"/>
          <w:lang w:eastAsia="cs-CZ"/>
        </w:rPr>
        <w:t>"Chyba při načítání fotek"</w:t>
      </w:r>
      <w:r w:rsidRPr="000A16A5">
        <w:rPr>
          <w:rFonts w:ascii="Consolas" w:eastAsia="Times New Roman" w:hAnsi="Consolas" w:cs="Times New Roman"/>
          <w:color w:val="202020"/>
          <w:sz w:val="21"/>
          <w:szCs w:val="21"/>
          <w:lang w:eastAsia="cs-CZ"/>
        </w:rPr>
        <w:t xml:space="preserve"> });</w:t>
      </w:r>
    </w:p>
    <w:p w14:paraId="4F482CA1"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1EE50E62"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460C1"/>
          <w:sz w:val="21"/>
          <w:szCs w:val="21"/>
          <w:lang w:eastAsia="cs-CZ"/>
        </w:rPr>
        <w:t>const</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3086C5"/>
          <w:sz w:val="21"/>
          <w:szCs w:val="21"/>
          <w:lang w:eastAsia="cs-CZ"/>
        </w:rPr>
        <w:t>result</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73F35"/>
          <w:sz w:val="21"/>
          <w:szCs w:val="21"/>
          <w:lang w:eastAsia="cs-CZ"/>
        </w:rPr>
        <w:t>=</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events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map</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82D85"/>
          <w:sz w:val="21"/>
          <w:szCs w:val="21"/>
          <w:lang w:eastAsia="cs-CZ"/>
        </w:rPr>
        <w:t>event</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460C1"/>
          <w:sz w:val="21"/>
          <w:szCs w:val="21"/>
          <w:lang w:eastAsia="cs-CZ"/>
        </w:rPr>
        <w:t>=&gt;</w:t>
      </w:r>
      <w:r w:rsidRPr="000A16A5">
        <w:rPr>
          <w:rFonts w:ascii="Consolas" w:eastAsia="Times New Roman" w:hAnsi="Consolas" w:cs="Times New Roman"/>
          <w:color w:val="202020"/>
          <w:sz w:val="21"/>
          <w:szCs w:val="21"/>
          <w:lang w:eastAsia="cs-CZ"/>
        </w:rPr>
        <w:t xml:space="preserve"> ({</w:t>
      </w:r>
    </w:p>
    <w:p w14:paraId="54657CAC"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73F35"/>
          <w:sz w:val="21"/>
          <w:szCs w:val="21"/>
          <w:lang w:eastAsia="cs-CZ"/>
        </w:rPr>
        <w:t>...</w:t>
      </w:r>
      <w:r w:rsidRPr="000A16A5">
        <w:rPr>
          <w:rFonts w:ascii="Consolas" w:eastAsia="Times New Roman" w:hAnsi="Consolas" w:cs="Times New Roman"/>
          <w:color w:val="282D85"/>
          <w:sz w:val="21"/>
          <w:szCs w:val="21"/>
          <w:lang w:eastAsia="cs-CZ"/>
        </w:rPr>
        <w:t>event</w:t>
      </w:r>
      <w:r w:rsidRPr="000A16A5">
        <w:rPr>
          <w:rFonts w:ascii="Consolas" w:eastAsia="Times New Roman" w:hAnsi="Consolas" w:cs="Times New Roman"/>
          <w:color w:val="202020"/>
          <w:sz w:val="21"/>
          <w:szCs w:val="21"/>
          <w:lang w:eastAsia="cs-CZ"/>
        </w:rPr>
        <w:t>,</w:t>
      </w:r>
    </w:p>
    <w:p w14:paraId="546CBFBB"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lastRenderedPageBreak/>
        <w:t xml:space="preserve">            </w:t>
      </w:r>
      <w:r w:rsidRPr="000A16A5">
        <w:rPr>
          <w:rFonts w:ascii="Consolas" w:eastAsia="Times New Roman" w:hAnsi="Consolas" w:cs="Times New Roman"/>
          <w:color w:val="282D85"/>
          <w:sz w:val="21"/>
          <w:szCs w:val="21"/>
          <w:lang w:eastAsia="cs-CZ"/>
        </w:rPr>
        <w:t>photos:</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photos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filter</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82D85"/>
          <w:sz w:val="21"/>
          <w:szCs w:val="21"/>
          <w:lang w:eastAsia="cs-CZ"/>
        </w:rPr>
        <w:t>p</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460C1"/>
          <w:sz w:val="21"/>
          <w:szCs w:val="21"/>
          <w:lang w:eastAsia="cs-CZ"/>
        </w:rPr>
        <w:t>=&gt;</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p</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82D85"/>
          <w:sz w:val="21"/>
          <w:szCs w:val="21"/>
          <w:lang w:eastAsia="cs-CZ"/>
        </w:rPr>
        <w:t>event_id</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573F35"/>
          <w:sz w:val="21"/>
          <w:szCs w:val="21"/>
          <w:lang w:eastAsia="cs-CZ"/>
        </w:rPr>
        <w:t>===</w:t>
      </w: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event</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282D85"/>
          <w:sz w:val="21"/>
          <w:szCs w:val="21"/>
          <w:lang w:eastAsia="cs-CZ"/>
        </w:rPr>
        <w:t>id</w:t>
      </w:r>
      <w:r w:rsidRPr="000A16A5">
        <w:rPr>
          <w:rFonts w:ascii="Consolas" w:eastAsia="Times New Roman" w:hAnsi="Consolas" w:cs="Times New Roman"/>
          <w:color w:val="202020"/>
          <w:sz w:val="21"/>
          <w:szCs w:val="21"/>
          <w:lang w:eastAsia="cs-CZ"/>
        </w:rPr>
        <w:t>),</w:t>
      </w:r>
    </w:p>
    <w:p w14:paraId="6B043C54"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p>
    <w:p w14:paraId="1C8B42BA"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258B95BD"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xml:space="preserve">          </w:t>
      </w:r>
      <w:r w:rsidRPr="000A16A5">
        <w:rPr>
          <w:rFonts w:ascii="Consolas" w:eastAsia="Times New Roman" w:hAnsi="Consolas" w:cs="Times New Roman"/>
          <w:color w:val="282D85"/>
          <w:sz w:val="21"/>
          <w:szCs w:val="21"/>
          <w:lang w:eastAsia="cs-CZ"/>
        </w:rPr>
        <w:t>res</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98863B"/>
          <w:sz w:val="21"/>
          <w:szCs w:val="21"/>
          <w:lang w:eastAsia="cs-CZ"/>
        </w:rPr>
        <w:t>json</w:t>
      </w:r>
      <w:r w:rsidRPr="000A16A5">
        <w:rPr>
          <w:rFonts w:ascii="Consolas" w:eastAsia="Times New Roman" w:hAnsi="Consolas" w:cs="Times New Roman"/>
          <w:color w:val="202020"/>
          <w:sz w:val="21"/>
          <w:szCs w:val="21"/>
          <w:lang w:eastAsia="cs-CZ"/>
        </w:rPr>
        <w:t>(</w:t>
      </w:r>
      <w:r w:rsidRPr="000A16A5">
        <w:rPr>
          <w:rFonts w:ascii="Consolas" w:eastAsia="Times New Roman" w:hAnsi="Consolas" w:cs="Times New Roman"/>
          <w:color w:val="3086C5"/>
          <w:sz w:val="21"/>
          <w:szCs w:val="21"/>
          <w:lang w:eastAsia="cs-CZ"/>
        </w:rPr>
        <w:t>result</w:t>
      </w:r>
      <w:r w:rsidRPr="000A16A5">
        <w:rPr>
          <w:rFonts w:ascii="Consolas" w:eastAsia="Times New Roman" w:hAnsi="Consolas" w:cs="Times New Roman"/>
          <w:color w:val="202020"/>
          <w:sz w:val="21"/>
          <w:szCs w:val="21"/>
          <w:lang w:eastAsia="cs-CZ"/>
        </w:rPr>
        <w:t>);</w:t>
      </w:r>
    </w:p>
    <w:p w14:paraId="76FC4807"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p>
    <w:p w14:paraId="4764229D"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p>
    <w:p w14:paraId="6790B46E"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p>
    <w:p w14:paraId="3566C02B" w14:textId="77777777" w:rsidR="000A16A5" w:rsidRPr="000A16A5" w:rsidRDefault="000A16A5" w:rsidP="000A16A5">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  );</w:t>
      </w:r>
    </w:p>
    <w:p w14:paraId="4C31C98D" w14:textId="02458CF7" w:rsidR="00847141" w:rsidRPr="00A3520A" w:rsidRDefault="000A16A5"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A16A5">
        <w:rPr>
          <w:rFonts w:ascii="Consolas" w:eastAsia="Times New Roman" w:hAnsi="Consolas" w:cs="Times New Roman"/>
          <w:color w:val="202020"/>
          <w:sz w:val="21"/>
          <w:szCs w:val="21"/>
          <w:lang w:eastAsia="cs-CZ"/>
        </w:rPr>
        <w:t>});</w:t>
      </w:r>
    </w:p>
    <w:p w14:paraId="195AB7AC" w14:textId="6293690C" w:rsidR="000A16A5" w:rsidRDefault="00670DED" w:rsidP="00BF47E8">
      <w:r>
        <w:t>V souboru mám defino</w:t>
      </w:r>
      <w:r w:rsidR="0078734B">
        <w:t xml:space="preserve">vanou i </w:t>
      </w:r>
      <w:r w:rsidR="0078734B" w:rsidRPr="001D31EC">
        <w:t>GET</w:t>
      </w:r>
      <w:r w:rsidR="0078734B">
        <w:t xml:space="preserve"> metodu pro získání 3 nejnovějších aktualit na úvodní stránku.</w:t>
      </w:r>
    </w:p>
    <w:p w14:paraId="1044904C" w14:textId="1B92F628" w:rsidR="0078734B" w:rsidRDefault="0078734B" w:rsidP="00BF47E8">
      <w:r>
        <w:t>Endpoint je /api/events/latest a od předchozí ukázky se liší pouze SQL dotazem, který je upraven tak, aby zobrazovaly pouze aktuality, které mají stav nastavený na „Aktivní“</w:t>
      </w:r>
      <w:r w:rsidR="00847141">
        <w:t xml:space="preserve">, jsou nejnovější </w:t>
      </w:r>
      <w:r w:rsidR="00D1020E">
        <w:br/>
      </w:r>
      <w:r w:rsidR="00847141">
        <w:t>a limitovány na 3.</w:t>
      </w:r>
    </w:p>
    <w:p w14:paraId="7BB07DAB"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xml:space="preserve">`SELECT </w:t>
      </w:r>
    </w:p>
    <w:p w14:paraId="3CD1F791"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e.id,</w:t>
      </w:r>
    </w:p>
    <w:p w14:paraId="5E13459F"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e.title,</w:t>
      </w:r>
    </w:p>
    <w:p w14:paraId="2462DDB3"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e.body,</w:t>
      </w:r>
    </w:p>
    <w:p w14:paraId="7FDFD5F1"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e.status,</w:t>
      </w:r>
    </w:p>
    <w:p w14:paraId="491F8E6A"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e.photo AS cover_photo,</w:t>
      </w:r>
    </w:p>
    <w:p w14:paraId="5AA748C1"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DATE_FORMAT(e.date_start, '%d.%m.%Y') AS date_start</w:t>
      </w:r>
    </w:p>
    <w:p w14:paraId="5E9F028E"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FROM event e</w:t>
      </w:r>
    </w:p>
    <w:p w14:paraId="1531F7C0"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WHERE e.status = 'Availible'</w:t>
      </w:r>
    </w:p>
    <w:p w14:paraId="38FA4563"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ORDER BY e.id DESC</w:t>
      </w:r>
    </w:p>
    <w:p w14:paraId="7A13BF00" w14:textId="413D9874" w:rsidR="00847141" w:rsidRPr="00A3520A" w:rsidRDefault="00847141"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LIMIT 3`</w:t>
      </w:r>
    </w:p>
    <w:p w14:paraId="13EBC1B2" w14:textId="30976606" w:rsidR="00847141" w:rsidRDefault="00847141" w:rsidP="00BF47E8">
      <w:r>
        <w:t xml:space="preserve">Zobrazení specifické aktuality je realizováno pomocí id v endpointu - /api/events/id. Pokud neexistuje žádný záznam s uvedeným id dojde k vypsání chybové hlášky informující uživatele </w:t>
      </w:r>
      <w:r w:rsidR="00277AA3">
        <w:br/>
      </w:r>
      <w:r>
        <w:t xml:space="preserve">o faktu, že aktualita nebyla nalezena. </w:t>
      </w:r>
    </w:p>
    <w:p w14:paraId="61B36B16"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3086C5"/>
          <w:sz w:val="21"/>
          <w:szCs w:val="21"/>
          <w:lang w:eastAsia="cs-CZ"/>
        </w:rPr>
        <w:t>router</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get</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B86855"/>
          <w:sz w:val="21"/>
          <w:szCs w:val="21"/>
          <w:lang w:eastAsia="cs-CZ"/>
        </w:rPr>
        <w:t>"/:id"</w:t>
      </w:r>
      <w:r w:rsidRPr="00847141">
        <w:rPr>
          <w:rFonts w:ascii="Consolas" w:eastAsia="Times New Roman" w:hAnsi="Consolas" w:cs="Times New Roman"/>
          <w:color w:val="202020"/>
          <w:sz w:val="21"/>
          <w:szCs w:val="21"/>
          <w:lang w:eastAsia="cs-CZ"/>
        </w:rPr>
        <w:t>, (</w:t>
      </w:r>
      <w:r w:rsidRPr="00847141">
        <w:rPr>
          <w:rFonts w:ascii="Consolas" w:eastAsia="Times New Roman" w:hAnsi="Consolas" w:cs="Times New Roman"/>
          <w:color w:val="282D85"/>
          <w:sz w:val="21"/>
          <w:szCs w:val="21"/>
          <w:lang w:eastAsia="cs-CZ"/>
        </w:rPr>
        <w:t>req</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460C1"/>
          <w:sz w:val="21"/>
          <w:szCs w:val="21"/>
          <w:lang w:eastAsia="cs-CZ"/>
        </w:rPr>
        <w:t>=&gt;</w:t>
      </w:r>
      <w:r w:rsidRPr="00847141">
        <w:rPr>
          <w:rFonts w:ascii="Consolas" w:eastAsia="Times New Roman" w:hAnsi="Consolas" w:cs="Times New Roman"/>
          <w:color w:val="202020"/>
          <w:sz w:val="21"/>
          <w:szCs w:val="21"/>
          <w:lang w:eastAsia="cs-CZ"/>
        </w:rPr>
        <w:t xml:space="preserve"> {</w:t>
      </w:r>
    </w:p>
    <w:p w14:paraId="3B20255A"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460C1"/>
          <w:sz w:val="21"/>
          <w:szCs w:val="21"/>
          <w:lang w:eastAsia="cs-CZ"/>
        </w:rPr>
        <w:t>const</w:t>
      </w:r>
      <w:r w:rsidRPr="00847141">
        <w:rPr>
          <w:rFonts w:ascii="Consolas" w:eastAsia="Times New Roman" w:hAnsi="Consolas" w:cs="Times New Roman"/>
          <w:color w:val="202020"/>
          <w:sz w:val="21"/>
          <w:szCs w:val="21"/>
          <w:lang w:eastAsia="cs-CZ"/>
        </w:rPr>
        <w:t xml:space="preserve"> { </w:t>
      </w:r>
      <w:r w:rsidRPr="00847141">
        <w:rPr>
          <w:rFonts w:ascii="Consolas" w:eastAsia="Times New Roman" w:hAnsi="Consolas" w:cs="Times New Roman"/>
          <w:color w:val="3086C5"/>
          <w:sz w:val="21"/>
          <w:szCs w:val="21"/>
          <w:lang w:eastAsia="cs-CZ"/>
        </w:rPr>
        <w:t>id</w:t>
      </w:r>
      <w:r w:rsidRPr="00847141">
        <w:rPr>
          <w:rFonts w:ascii="Consolas" w:eastAsia="Times New Roman" w:hAnsi="Consolas" w:cs="Times New Roman"/>
          <w:color w:val="202020"/>
          <w:sz w:val="21"/>
          <w:szCs w:val="21"/>
          <w:lang w:eastAsia="cs-CZ"/>
        </w:rPr>
        <w:t xml:space="preserve"> } </w:t>
      </w:r>
      <w:r w:rsidRPr="00847141">
        <w:rPr>
          <w:rFonts w:ascii="Consolas" w:eastAsia="Times New Roman" w:hAnsi="Consolas" w:cs="Times New Roman"/>
          <w:color w:val="573F35"/>
          <w:sz w:val="21"/>
          <w:szCs w:val="21"/>
          <w:lang w:eastAsia="cs-CZ"/>
        </w:rPr>
        <w:t>=</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req</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282D85"/>
          <w:sz w:val="21"/>
          <w:szCs w:val="21"/>
          <w:lang w:eastAsia="cs-CZ"/>
        </w:rPr>
        <w:t>params</w:t>
      </w:r>
      <w:r w:rsidRPr="00847141">
        <w:rPr>
          <w:rFonts w:ascii="Consolas" w:eastAsia="Times New Roman" w:hAnsi="Consolas" w:cs="Times New Roman"/>
          <w:color w:val="202020"/>
          <w:sz w:val="21"/>
          <w:szCs w:val="21"/>
          <w:lang w:eastAsia="cs-CZ"/>
        </w:rPr>
        <w:t>;</w:t>
      </w:r>
    </w:p>
    <w:p w14:paraId="5B45B8EC"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1CD41DAA"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3086C5"/>
          <w:sz w:val="21"/>
          <w:szCs w:val="21"/>
          <w:lang w:eastAsia="cs-CZ"/>
        </w:rPr>
        <w:t>db</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query</w:t>
      </w:r>
      <w:r w:rsidRPr="00847141">
        <w:rPr>
          <w:rFonts w:ascii="Consolas" w:eastAsia="Times New Roman" w:hAnsi="Consolas" w:cs="Times New Roman"/>
          <w:color w:val="202020"/>
          <w:sz w:val="21"/>
          <w:szCs w:val="21"/>
          <w:lang w:eastAsia="cs-CZ"/>
        </w:rPr>
        <w:t>(</w:t>
      </w:r>
    </w:p>
    <w:p w14:paraId="1082B3C4"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B86855"/>
          <w:sz w:val="21"/>
          <w:szCs w:val="21"/>
          <w:lang w:eastAsia="cs-CZ"/>
        </w:rPr>
        <w:t>`SELECT e.*, u.login AS author,</w:t>
      </w:r>
    </w:p>
    <w:p w14:paraId="013711BE"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DATE_FORMAT(e.date_start, '%d.%m.%Y') AS date_start_formatted,</w:t>
      </w:r>
    </w:p>
    <w:p w14:paraId="38B04798"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e.date_start AS date_start_raw</w:t>
      </w:r>
    </w:p>
    <w:p w14:paraId="5DB75415"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FROM event e</w:t>
      </w:r>
    </w:p>
    <w:p w14:paraId="5D2181F8"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LEFT JOIN users u ON e.user_id = u.id</w:t>
      </w:r>
    </w:p>
    <w:p w14:paraId="6983E6DA"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B86855"/>
          <w:sz w:val="21"/>
          <w:szCs w:val="21"/>
          <w:lang w:eastAsia="cs-CZ"/>
        </w:rPr>
        <w:t>     WHERE e.id = ?`</w:t>
      </w:r>
      <w:r w:rsidRPr="00847141">
        <w:rPr>
          <w:rFonts w:ascii="Consolas" w:eastAsia="Times New Roman" w:hAnsi="Consolas" w:cs="Times New Roman"/>
          <w:color w:val="202020"/>
          <w:sz w:val="21"/>
          <w:szCs w:val="21"/>
          <w:lang w:eastAsia="cs-CZ"/>
        </w:rPr>
        <w:t>,</w:t>
      </w:r>
    </w:p>
    <w:p w14:paraId="043C1849"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r w:rsidRPr="00847141">
        <w:rPr>
          <w:rFonts w:ascii="Consolas" w:eastAsia="Times New Roman" w:hAnsi="Consolas" w:cs="Times New Roman"/>
          <w:color w:val="3086C5"/>
          <w:sz w:val="21"/>
          <w:szCs w:val="21"/>
          <w:lang w:eastAsia="cs-CZ"/>
        </w:rPr>
        <w:t>id</w:t>
      </w:r>
      <w:r w:rsidRPr="00847141">
        <w:rPr>
          <w:rFonts w:ascii="Consolas" w:eastAsia="Times New Roman" w:hAnsi="Consolas" w:cs="Times New Roman"/>
          <w:color w:val="202020"/>
          <w:sz w:val="21"/>
          <w:szCs w:val="21"/>
          <w:lang w:eastAsia="cs-CZ"/>
        </w:rPr>
        <w:t>],</w:t>
      </w:r>
    </w:p>
    <w:p w14:paraId="107C48E4"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r w:rsidRPr="00847141">
        <w:rPr>
          <w:rFonts w:ascii="Consolas" w:eastAsia="Times New Roman" w:hAnsi="Consolas" w:cs="Times New Roman"/>
          <w:color w:val="282D85"/>
          <w:sz w:val="21"/>
          <w:szCs w:val="21"/>
          <w:lang w:eastAsia="cs-CZ"/>
        </w:rPr>
        <w:t>err</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results</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460C1"/>
          <w:sz w:val="21"/>
          <w:szCs w:val="21"/>
          <w:lang w:eastAsia="cs-CZ"/>
        </w:rPr>
        <w:t>=&gt;</w:t>
      </w:r>
      <w:r w:rsidRPr="00847141">
        <w:rPr>
          <w:rFonts w:ascii="Consolas" w:eastAsia="Times New Roman" w:hAnsi="Consolas" w:cs="Times New Roman"/>
          <w:color w:val="202020"/>
          <w:sz w:val="21"/>
          <w:szCs w:val="21"/>
          <w:lang w:eastAsia="cs-CZ"/>
        </w:rPr>
        <w:t xml:space="preserve"> {</w:t>
      </w:r>
    </w:p>
    <w:p w14:paraId="0B05184A"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8F41AD"/>
          <w:sz w:val="21"/>
          <w:szCs w:val="21"/>
          <w:lang w:eastAsia="cs-CZ"/>
        </w:rPr>
        <w:t>if</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err</w:t>
      </w:r>
      <w:r w:rsidRPr="00847141">
        <w:rPr>
          <w:rFonts w:ascii="Consolas" w:eastAsia="Times New Roman" w:hAnsi="Consolas" w:cs="Times New Roman"/>
          <w:color w:val="202020"/>
          <w:sz w:val="21"/>
          <w:szCs w:val="21"/>
          <w:lang w:eastAsia="cs-CZ"/>
        </w:rPr>
        <w:t>)</w:t>
      </w:r>
    </w:p>
    <w:p w14:paraId="5D8190F8"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8F41AD"/>
          <w:sz w:val="21"/>
          <w:szCs w:val="21"/>
          <w:lang w:eastAsia="cs-CZ"/>
        </w:rPr>
        <w:t>return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status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2B9A69"/>
          <w:sz w:val="21"/>
          <w:szCs w:val="21"/>
          <w:lang w:eastAsia="cs-CZ"/>
        </w:rPr>
        <w:t>500</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json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error:</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B86855"/>
          <w:sz w:val="21"/>
          <w:szCs w:val="21"/>
          <w:lang w:eastAsia="cs-CZ"/>
        </w:rPr>
        <w:t>"Chyba při načítání aktuality"</w:t>
      </w:r>
      <w:r w:rsidRPr="00847141">
        <w:rPr>
          <w:rFonts w:ascii="Consolas" w:eastAsia="Times New Roman" w:hAnsi="Consolas" w:cs="Times New Roman"/>
          <w:color w:val="202020"/>
          <w:sz w:val="21"/>
          <w:szCs w:val="21"/>
          <w:lang w:eastAsia="cs-CZ"/>
        </w:rPr>
        <w:t xml:space="preserve"> });</w:t>
      </w:r>
    </w:p>
    <w:p w14:paraId="4EA35BE0"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8F41AD"/>
          <w:sz w:val="21"/>
          <w:szCs w:val="21"/>
          <w:lang w:eastAsia="cs-CZ"/>
        </w:rPr>
        <w:t>if</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73F35"/>
          <w:sz w:val="21"/>
          <w:szCs w:val="21"/>
          <w:lang w:eastAsia="cs-CZ"/>
        </w:rPr>
        <w:t>!</w:t>
      </w:r>
      <w:r w:rsidRPr="00847141">
        <w:rPr>
          <w:rFonts w:ascii="Consolas" w:eastAsia="Times New Roman" w:hAnsi="Consolas" w:cs="Times New Roman"/>
          <w:color w:val="282D85"/>
          <w:sz w:val="21"/>
          <w:szCs w:val="21"/>
          <w:lang w:eastAsia="cs-CZ"/>
        </w:rPr>
        <w:t>results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282D85"/>
          <w:sz w:val="21"/>
          <w:szCs w:val="21"/>
          <w:lang w:eastAsia="cs-CZ"/>
        </w:rPr>
        <w:t>length</w:t>
      </w:r>
      <w:r w:rsidRPr="00847141">
        <w:rPr>
          <w:rFonts w:ascii="Consolas" w:eastAsia="Times New Roman" w:hAnsi="Consolas" w:cs="Times New Roman"/>
          <w:color w:val="202020"/>
          <w:sz w:val="21"/>
          <w:szCs w:val="21"/>
          <w:lang w:eastAsia="cs-CZ"/>
        </w:rPr>
        <w:t>)</w:t>
      </w:r>
    </w:p>
    <w:p w14:paraId="6C087BC9"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8F41AD"/>
          <w:sz w:val="21"/>
          <w:szCs w:val="21"/>
          <w:lang w:eastAsia="cs-CZ"/>
        </w:rPr>
        <w:t>return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status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2B9A69"/>
          <w:sz w:val="21"/>
          <w:szCs w:val="21"/>
          <w:lang w:eastAsia="cs-CZ"/>
        </w:rPr>
        <w:t>404</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json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error:</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B86855"/>
          <w:sz w:val="21"/>
          <w:szCs w:val="21"/>
          <w:lang w:eastAsia="cs-CZ"/>
        </w:rPr>
        <w:t>"Aktualita nenalezena"</w:t>
      </w:r>
      <w:r w:rsidRPr="00847141">
        <w:rPr>
          <w:rFonts w:ascii="Consolas" w:eastAsia="Times New Roman" w:hAnsi="Consolas" w:cs="Times New Roman"/>
          <w:color w:val="202020"/>
          <w:sz w:val="21"/>
          <w:szCs w:val="21"/>
          <w:lang w:eastAsia="cs-CZ"/>
        </w:rPr>
        <w:t xml:space="preserve"> });</w:t>
      </w:r>
    </w:p>
    <w:p w14:paraId="1C81BEF0"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886CCD6"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460C1"/>
          <w:sz w:val="21"/>
          <w:szCs w:val="21"/>
          <w:lang w:eastAsia="cs-CZ"/>
        </w:rPr>
        <w:t>const</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3086C5"/>
          <w:sz w:val="21"/>
          <w:szCs w:val="21"/>
          <w:lang w:eastAsia="cs-CZ"/>
        </w:rPr>
        <w:t>event</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73F35"/>
          <w:sz w:val="21"/>
          <w:szCs w:val="21"/>
          <w:lang w:eastAsia="cs-CZ"/>
        </w:rPr>
        <w:t>=</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results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2B9A69"/>
          <w:sz w:val="21"/>
          <w:szCs w:val="21"/>
          <w:lang w:eastAsia="cs-CZ"/>
        </w:rPr>
        <w:t>0</w:t>
      </w:r>
      <w:r w:rsidRPr="00847141">
        <w:rPr>
          <w:rFonts w:ascii="Consolas" w:eastAsia="Times New Roman" w:hAnsi="Consolas" w:cs="Times New Roman"/>
          <w:color w:val="202020"/>
          <w:sz w:val="21"/>
          <w:szCs w:val="21"/>
          <w:lang w:eastAsia="cs-CZ"/>
        </w:rPr>
        <w:t>];</w:t>
      </w:r>
    </w:p>
    <w:p w14:paraId="266D0ACE"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40444B3D"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3086C5"/>
          <w:sz w:val="21"/>
          <w:szCs w:val="21"/>
          <w:lang w:eastAsia="cs-CZ"/>
        </w:rPr>
        <w:t>db</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query</w:t>
      </w:r>
      <w:r w:rsidRPr="00847141">
        <w:rPr>
          <w:rFonts w:ascii="Consolas" w:eastAsia="Times New Roman" w:hAnsi="Consolas" w:cs="Times New Roman"/>
          <w:color w:val="202020"/>
          <w:sz w:val="21"/>
          <w:szCs w:val="21"/>
          <w:lang w:eastAsia="cs-CZ"/>
        </w:rPr>
        <w:t>(</w:t>
      </w:r>
    </w:p>
    <w:p w14:paraId="17074B2A"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B86855"/>
          <w:sz w:val="21"/>
          <w:szCs w:val="21"/>
          <w:lang w:eastAsia="cs-CZ"/>
        </w:rPr>
        <w:t>"SELECT * FROM event_photos WHERE event_id = ? ORDER BY sort_order ASC"</w:t>
      </w:r>
      <w:r w:rsidRPr="00847141">
        <w:rPr>
          <w:rFonts w:ascii="Consolas" w:eastAsia="Times New Roman" w:hAnsi="Consolas" w:cs="Times New Roman"/>
          <w:color w:val="202020"/>
          <w:sz w:val="21"/>
          <w:szCs w:val="21"/>
          <w:lang w:eastAsia="cs-CZ"/>
        </w:rPr>
        <w:t>,</w:t>
      </w:r>
    </w:p>
    <w:p w14:paraId="0DDB423C"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r w:rsidRPr="00847141">
        <w:rPr>
          <w:rFonts w:ascii="Consolas" w:eastAsia="Times New Roman" w:hAnsi="Consolas" w:cs="Times New Roman"/>
          <w:color w:val="3086C5"/>
          <w:sz w:val="21"/>
          <w:szCs w:val="21"/>
          <w:lang w:eastAsia="cs-CZ"/>
        </w:rPr>
        <w:t>id</w:t>
      </w:r>
      <w:r w:rsidRPr="00847141">
        <w:rPr>
          <w:rFonts w:ascii="Consolas" w:eastAsia="Times New Roman" w:hAnsi="Consolas" w:cs="Times New Roman"/>
          <w:color w:val="202020"/>
          <w:sz w:val="21"/>
          <w:szCs w:val="21"/>
          <w:lang w:eastAsia="cs-CZ"/>
        </w:rPr>
        <w:t>],</w:t>
      </w:r>
    </w:p>
    <w:p w14:paraId="2F889F36"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r w:rsidRPr="00847141">
        <w:rPr>
          <w:rFonts w:ascii="Consolas" w:eastAsia="Times New Roman" w:hAnsi="Consolas" w:cs="Times New Roman"/>
          <w:color w:val="282D85"/>
          <w:sz w:val="21"/>
          <w:szCs w:val="21"/>
          <w:lang w:eastAsia="cs-CZ"/>
        </w:rPr>
        <w:t>err2</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photos</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460C1"/>
          <w:sz w:val="21"/>
          <w:szCs w:val="21"/>
          <w:lang w:eastAsia="cs-CZ"/>
        </w:rPr>
        <w:t>=&gt;</w:t>
      </w:r>
      <w:r w:rsidRPr="00847141">
        <w:rPr>
          <w:rFonts w:ascii="Consolas" w:eastAsia="Times New Roman" w:hAnsi="Consolas" w:cs="Times New Roman"/>
          <w:color w:val="202020"/>
          <w:sz w:val="21"/>
          <w:szCs w:val="21"/>
          <w:lang w:eastAsia="cs-CZ"/>
        </w:rPr>
        <w:t xml:space="preserve"> {</w:t>
      </w:r>
    </w:p>
    <w:p w14:paraId="2750A2ED"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8F41AD"/>
          <w:sz w:val="21"/>
          <w:szCs w:val="21"/>
          <w:lang w:eastAsia="cs-CZ"/>
        </w:rPr>
        <w:t>if</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err2</w:t>
      </w:r>
      <w:r w:rsidRPr="00847141">
        <w:rPr>
          <w:rFonts w:ascii="Consolas" w:eastAsia="Times New Roman" w:hAnsi="Consolas" w:cs="Times New Roman"/>
          <w:color w:val="202020"/>
          <w:sz w:val="21"/>
          <w:szCs w:val="21"/>
          <w:lang w:eastAsia="cs-CZ"/>
        </w:rPr>
        <w:t>)</w:t>
      </w:r>
    </w:p>
    <w:p w14:paraId="5B871C70"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8F41AD"/>
          <w:sz w:val="21"/>
          <w:szCs w:val="21"/>
          <w:lang w:eastAsia="cs-CZ"/>
        </w:rPr>
        <w:t>return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status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2B9A69"/>
          <w:sz w:val="21"/>
          <w:szCs w:val="21"/>
          <w:lang w:eastAsia="cs-CZ"/>
        </w:rPr>
        <w:t>500</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json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error:</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B86855"/>
          <w:sz w:val="21"/>
          <w:szCs w:val="21"/>
          <w:lang w:eastAsia="cs-CZ"/>
        </w:rPr>
        <w:t>"Chyba při načítání fotek"</w:t>
      </w:r>
      <w:r w:rsidRPr="00847141">
        <w:rPr>
          <w:rFonts w:ascii="Consolas" w:eastAsia="Times New Roman" w:hAnsi="Consolas" w:cs="Times New Roman"/>
          <w:color w:val="202020"/>
          <w:sz w:val="21"/>
          <w:szCs w:val="21"/>
          <w:lang w:eastAsia="cs-CZ"/>
        </w:rPr>
        <w:t xml:space="preserve"> });</w:t>
      </w:r>
    </w:p>
    <w:p w14:paraId="695AD352"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res</w:t>
      </w:r>
      <w:r w:rsidRPr="00847141">
        <w:rPr>
          <w:rFonts w:ascii="Consolas" w:eastAsia="Times New Roman" w:hAnsi="Consolas" w:cs="Times New Roman"/>
          <w:color w:val="202020"/>
          <w:sz w:val="21"/>
          <w:szCs w:val="21"/>
          <w:lang w:eastAsia="cs-CZ"/>
        </w:rPr>
        <w:t>.</w:t>
      </w:r>
      <w:r w:rsidRPr="00847141">
        <w:rPr>
          <w:rFonts w:ascii="Consolas" w:eastAsia="Times New Roman" w:hAnsi="Consolas" w:cs="Times New Roman"/>
          <w:color w:val="98863B"/>
          <w:sz w:val="21"/>
          <w:szCs w:val="21"/>
          <w:lang w:eastAsia="cs-CZ"/>
        </w:rPr>
        <w:t>json</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573F35"/>
          <w:sz w:val="21"/>
          <w:szCs w:val="21"/>
          <w:lang w:eastAsia="cs-CZ"/>
        </w:rPr>
        <w:t>...</w:t>
      </w:r>
      <w:r w:rsidRPr="00847141">
        <w:rPr>
          <w:rFonts w:ascii="Consolas" w:eastAsia="Times New Roman" w:hAnsi="Consolas" w:cs="Times New Roman"/>
          <w:color w:val="3086C5"/>
          <w:sz w:val="21"/>
          <w:szCs w:val="21"/>
          <w:lang w:eastAsia="cs-CZ"/>
        </w:rPr>
        <w:t>event</w:t>
      </w:r>
      <w:r w:rsidRPr="00847141">
        <w:rPr>
          <w:rFonts w:ascii="Consolas" w:eastAsia="Times New Roman" w:hAnsi="Consolas" w:cs="Times New Roman"/>
          <w:color w:val="202020"/>
          <w:sz w:val="21"/>
          <w:szCs w:val="21"/>
          <w:lang w:eastAsia="cs-CZ"/>
        </w:rPr>
        <w:t xml:space="preserve">, </w:t>
      </w:r>
      <w:r w:rsidRPr="00847141">
        <w:rPr>
          <w:rFonts w:ascii="Consolas" w:eastAsia="Times New Roman" w:hAnsi="Consolas" w:cs="Times New Roman"/>
          <w:color w:val="282D85"/>
          <w:sz w:val="21"/>
          <w:szCs w:val="21"/>
          <w:lang w:eastAsia="cs-CZ"/>
        </w:rPr>
        <w:t>photos</w:t>
      </w:r>
      <w:r w:rsidRPr="00847141">
        <w:rPr>
          <w:rFonts w:ascii="Consolas" w:eastAsia="Times New Roman" w:hAnsi="Consolas" w:cs="Times New Roman"/>
          <w:color w:val="202020"/>
          <w:sz w:val="21"/>
          <w:szCs w:val="21"/>
          <w:lang w:eastAsia="cs-CZ"/>
        </w:rPr>
        <w:t xml:space="preserve"> });</w:t>
      </w:r>
    </w:p>
    <w:p w14:paraId="5C69DA70"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p>
    <w:p w14:paraId="63EDD8DF"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p>
    <w:p w14:paraId="36A5C937"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p>
    <w:p w14:paraId="11251388" w14:textId="77777777" w:rsidR="00847141" w:rsidRPr="00847141" w:rsidRDefault="00847141" w:rsidP="00847141">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  );</w:t>
      </w:r>
    </w:p>
    <w:p w14:paraId="34C8FAD5" w14:textId="730E60DF" w:rsidR="00847141" w:rsidRPr="00A3520A" w:rsidRDefault="00847141"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847141">
        <w:rPr>
          <w:rFonts w:ascii="Consolas" w:eastAsia="Times New Roman" w:hAnsi="Consolas" w:cs="Times New Roman"/>
          <w:color w:val="202020"/>
          <w:sz w:val="21"/>
          <w:szCs w:val="21"/>
          <w:lang w:eastAsia="cs-CZ"/>
        </w:rPr>
        <w:t>});</w:t>
      </w:r>
    </w:p>
    <w:p w14:paraId="21560D25" w14:textId="45832EFD" w:rsidR="00FF4713" w:rsidRDefault="00FF4713" w:rsidP="00BF47E8">
      <w:r>
        <w:t xml:space="preserve">Vytváření aktualit je realizováno metodou </w:t>
      </w:r>
      <w:r w:rsidRPr="001D31EC">
        <w:rPr>
          <w:i/>
          <w:iCs/>
        </w:rPr>
        <w:t>POST</w:t>
      </w:r>
      <w:r>
        <w:t xml:space="preserve"> na endpointu /api/events a mají k němu přístup pouze trenéři a </w:t>
      </w:r>
      <w:r w:rsidR="003534E0">
        <w:t>administrátoři</w:t>
      </w:r>
      <w:r w:rsidR="00916FB8">
        <w:t xml:space="preserve">. O autentizaci se zde stará JWT token, který je přidělen každému přihlášenému uživateli. Autentizace zde byla přidána z důvodu bezpečnosti, aby nevyžádané osoby nemohly přidávat příspěvky. </w:t>
      </w:r>
    </w:p>
    <w:p w14:paraId="5BB71FA4"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3086C5"/>
          <w:sz w:val="21"/>
          <w:szCs w:val="21"/>
          <w:lang w:eastAsia="cs-CZ"/>
        </w:rPr>
        <w:t>router</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post</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B8685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98863B"/>
          <w:sz w:val="21"/>
          <w:szCs w:val="21"/>
          <w:lang w:eastAsia="cs-CZ"/>
        </w:rPr>
        <w:t>verifyToken</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98863B"/>
          <w:sz w:val="21"/>
          <w:szCs w:val="21"/>
          <w:lang w:eastAsia="cs-CZ"/>
        </w:rPr>
        <w:t>isAdmin</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98863B"/>
          <w:sz w:val="21"/>
          <w:szCs w:val="21"/>
          <w:lang w:eastAsia="cs-CZ"/>
        </w:rPr>
        <w:t>uploadFields</w:t>
      </w:r>
      <w:r w:rsidRPr="00916FB8">
        <w:rPr>
          <w:rFonts w:ascii="Consolas" w:eastAsia="Times New Roman" w:hAnsi="Consolas" w:cs="Times New Roman"/>
          <w:color w:val="202020"/>
          <w:sz w:val="21"/>
          <w:szCs w:val="21"/>
          <w:lang w:eastAsia="cs-CZ"/>
        </w:rPr>
        <w:t>, (</w:t>
      </w:r>
      <w:r w:rsidRPr="00916FB8">
        <w:rPr>
          <w:rFonts w:ascii="Consolas" w:eastAsia="Times New Roman" w:hAnsi="Consolas" w:cs="Times New Roman"/>
          <w:color w:val="282D85"/>
          <w:sz w:val="21"/>
          <w:szCs w:val="21"/>
          <w:lang w:eastAsia="cs-CZ"/>
        </w:rPr>
        <w:t>req</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=&gt;</w:t>
      </w:r>
      <w:r w:rsidRPr="00916FB8">
        <w:rPr>
          <w:rFonts w:ascii="Consolas" w:eastAsia="Times New Roman" w:hAnsi="Consolas" w:cs="Times New Roman"/>
          <w:color w:val="202020"/>
          <w:sz w:val="21"/>
          <w:szCs w:val="21"/>
          <w:lang w:eastAsia="cs-CZ"/>
        </w:rPr>
        <w:t xml:space="preserve"> {</w:t>
      </w:r>
    </w:p>
    <w:p w14:paraId="1B45CEA7"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const</w:t>
      </w:r>
      <w:r w:rsidRPr="00916FB8">
        <w:rPr>
          <w:rFonts w:ascii="Consolas" w:eastAsia="Times New Roman" w:hAnsi="Consolas" w:cs="Times New Roman"/>
          <w:color w:val="202020"/>
          <w:sz w:val="21"/>
          <w:szCs w:val="21"/>
          <w:lang w:eastAsia="cs-CZ"/>
        </w:rPr>
        <w:t xml:space="preserve"> { </w:t>
      </w:r>
      <w:r w:rsidRPr="00916FB8">
        <w:rPr>
          <w:rFonts w:ascii="Consolas" w:eastAsia="Times New Roman" w:hAnsi="Consolas" w:cs="Times New Roman"/>
          <w:color w:val="3086C5"/>
          <w:sz w:val="21"/>
          <w:szCs w:val="21"/>
          <w:lang w:eastAsia="cs-CZ"/>
        </w:rPr>
        <w:t>title</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body</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status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date_start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user_id</w:t>
      </w:r>
      <w:r w:rsidRPr="00916FB8">
        <w:rPr>
          <w:rFonts w:ascii="Consolas" w:eastAsia="Times New Roman" w:hAnsi="Consolas" w:cs="Times New Roman"/>
          <w:color w:val="202020"/>
          <w:sz w:val="21"/>
          <w:szCs w:val="21"/>
          <w:lang w:eastAsia="cs-CZ"/>
        </w:rPr>
        <w:t xml:space="preserve"> }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req</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body</w:t>
      </w:r>
      <w:r w:rsidRPr="00916FB8">
        <w:rPr>
          <w:rFonts w:ascii="Consolas" w:eastAsia="Times New Roman" w:hAnsi="Consolas" w:cs="Times New Roman"/>
          <w:color w:val="202020"/>
          <w:sz w:val="21"/>
          <w:szCs w:val="21"/>
          <w:lang w:eastAsia="cs-CZ"/>
        </w:rPr>
        <w:t>;</w:t>
      </w:r>
    </w:p>
    <w:p w14:paraId="60158F65"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62AEE68"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8F41AD"/>
          <w:sz w:val="21"/>
          <w:szCs w:val="21"/>
          <w:lang w:eastAsia="cs-CZ"/>
        </w:rPr>
        <w:t>if</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3086C5"/>
          <w:sz w:val="21"/>
          <w:szCs w:val="21"/>
          <w:lang w:eastAsia="cs-CZ"/>
        </w:rPr>
        <w:t>title</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8F41AD"/>
          <w:sz w:val="21"/>
          <w:szCs w:val="21"/>
          <w:lang w:eastAsia="cs-CZ"/>
        </w:rPr>
        <w:t>return</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status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B9A69"/>
          <w:sz w:val="21"/>
          <w:szCs w:val="21"/>
          <w:lang w:eastAsia="cs-CZ"/>
        </w:rPr>
        <w:t>400</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json</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error:</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"Chybí název aktuality"</w:t>
      </w:r>
      <w:r w:rsidRPr="00916FB8">
        <w:rPr>
          <w:rFonts w:ascii="Consolas" w:eastAsia="Times New Roman" w:hAnsi="Consolas" w:cs="Times New Roman"/>
          <w:color w:val="202020"/>
          <w:sz w:val="21"/>
          <w:szCs w:val="21"/>
          <w:lang w:eastAsia="cs-CZ"/>
        </w:rPr>
        <w:t xml:space="preserve"> });</w:t>
      </w:r>
    </w:p>
    <w:p w14:paraId="2808E805"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78B9D24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const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coverFile</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req</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files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cover</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B9A69"/>
          <w:sz w:val="21"/>
          <w:szCs w:val="21"/>
          <w:lang w:eastAsia="cs-CZ"/>
        </w:rPr>
        <w:t>0</w:t>
      </w:r>
      <w:r w:rsidRPr="00916FB8">
        <w:rPr>
          <w:rFonts w:ascii="Consolas" w:eastAsia="Times New Roman" w:hAnsi="Consolas" w:cs="Times New Roman"/>
          <w:color w:val="202020"/>
          <w:sz w:val="21"/>
          <w:szCs w:val="21"/>
          <w:lang w:eastAsia="cs-CZ"/>
        </w:rPr>
        <w:t>];</w:t>
      </w:r>
    </w:p>
    <w:p w14:paraId="0BC57638"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const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coverPath</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coverFile</w:t>
      </w:r>
    </w:p>
    <w:p w14:paraId="3154F645"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"/uploads/events/"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coverFile</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filename</w:t>
      </w:r>
    </w:p>
    <w:p w14:paraId="23788A30"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req</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body</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cover_url</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null</w:t>
      </w:r>
      <w:r w:rsidRPr="00916FB8">
        <w:rPr>
          <w:rFonts w:ascii="Consolas" w:eastAsia="Times New Roman" w:hAnsi="Consolas" w:cs="Times New Roman"/>
          <w:color w:val="202020"/>
          <w:sz w:val="21"/>
          <w:szCs w:val="21"/>
          <w:lang w:eastAsia="cs-CZ"/>
        </w:rPr>
        <w:t>;</w:t>
      </w:r>
    </w:p>
    <w:p w14:paraId="625A1419"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4C1F9E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const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photoFiles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req</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files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photos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p>
    <w:p w14:paraId="109D895C"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06AB51DC"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db</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query</w:t>
      </w:r>
      <w:r w:rsidRPr="00916FB8">
        <w:rPr>
          <w:rFonts w:ascii="Consolas" w:eastAsia="Times New Roman" w:hAnsi="Consolas" w:cs="Times New Roman"/>
          <w:color w:val="202020"/>
          <w:sz w:val="21"/>
          <w:szCs w:val="21"/>
          <w:lang w:eastAsia="cs-CZ"/>
        </w:rPr>
        <w:t>(</w:t>
      </w:r>
    </w:p>
    <w:p w14:paraId="75702AA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`INSERT INTO event (title, body, status, date_start, user_id, photo) VALUES (?, ?, ?, ?, ?, ?)`</w:t>
      </w:r>
      <w:r w:rsidRPr="00916FB8">
        <w:rPr>
          <w:rFonts w:ascii="Consolas" w:eastAsia="Times New Roman" w:hAnsi="Consolas" w:cs="Times New Roman"/>
          <w:color w:val="202020"/>
          <w:sz w:val="21"/>
          <w:szCs w:val="21"/>
          <w:lang w:eastAsia="cs-CZ"/>
        </w:rPr>
        <w:t>,</w:t>
      </w:r>
    </w:p>
    <w:p w14:paraId="6B22332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1A11F06F"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title</w:t>
      </w:r>
      <w:r w:rsidRPr="00916FB8">
        <w:rPr>
          <w:rFonts w:ascii="Consolas" w:eastAsia="Times New Roman" w:hAnsi="Consolas" w:cs="Times New Roman"/>
          <w:color w:val="202020"/>
          <w:sz w:val="21"/>
          <w:szCs w:val="21"/>
          <w:lang w:eastAsia="cs-CZ"/>
        </w:rPr>
        <w:t>,</w:t>
      </w:r>
    </w:p>
    <w:p w14:paraId="3D4196E2"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body</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null</w:t>
      </w:r>
      <w:r w:rsidRPr="00916FB8">
        <w:rPr>
          <w:rFonts w:ascii="Consolas" w:eastAsia="Times New Roman" w:hAnsi="Consolas" w:cs="Times New Roman"/>
          <w:color w:val="202020"/>
          <w:sz w:val="21"/>
          <w:szCs w:val="21"/>
          <w:lang w:eastAsia="cs-CZ"/>
        </w:rPr>
        <w:t>,</w:t>
      </w:r>
    </w:p>
    <w:p w14:paraId="18463DA9"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status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"Availible"</w:t>
      </w:r>
      <w:r w:rsidRPr="00916FB8">
        <w:rPr>
          <w:rFonts w:ascii="Consolas" w:eastAsia="Times New Roman" w:hAnsi="Consolas" w:cs="Times New Roman"/>
          <w:color w:val="202020"/>
          <w:sz w:val="21"/>
          <w:szCs w:val="21"/>
          <w:lang w:eastAsia="cs-CZ"/>
        </w:rPr>
        <w:t>,</w:t>
      </w:r>
    </w:p>
    <w:p w14:paraId="59B842E7"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date_start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null</w:t>
      </w:r>
      <w:r w:rsidRPr="00916FB8">
        <w:rPr>
          <w:rFonts w:ascii="Consolas" w:eastAsia="Times New Roman" w:hAnsi="Consolas" w:cs="Times New Roman"/>
          <w:color w:val="202020"/>
          <w:sz w:val="21"/>
          <w:szCs w:val="21"/>
          <w:lang w:eastAsia="cs-CZ"/>
        </w:rPr>
        <w:t>,</w:t>
      </w:r>
    </w:p>
    <w:p w14:paraId="0CEB6ED7" w14:textId="6706DD8C"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req</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user</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id</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60984D"/>
          <w:sz w:val="21"/>
          <w:szCs w:val="21"/>
          <w:lang w:eastAsia="cs-CZ"/>
        </w:rPr>
        <w:t>// ← z JWT token</w:t>
      </w:r>
    </w:p>
    <w:p w14:paraId="3F07D631"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coverPath</w:t>
      </w:r>
      <w:r w:rsidRPr="00916FB8">
        <w:rPr>
          <w:rFonts w:ascii="Consolas" w:eastAsia="Times New Roman" w:hAnsi="Consolas" w:cs="Times New Roman"/>
          <w:color w:val="202020"/>
          <w:sz w:val="21"/>
          <w:szCs w:val="21"/>
          <w:lang w:eastAsia="cs-CZ"/>
        </w:rPr>
        <w:t>,</w:t>
      </w:r>
    </w:p>
    <w:p w14:paraId="2AB0F676"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61EBCC7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r w:rsidRPr="00916FB8">
        <w:rPr>
          <w:rFonts w:ascii="Consolas" w:eastAsia="Times New Roman" w:hAnsi="Consolas" w:cs="Times New Roman"/>
          <w:color w:val="282D85"/>
          <w:sz w:val="21"/>
          <w:szCs w:val="21"/>
          <w:lang w:eastAsia="cs-CZ"/>
        </w:rPr>
        <w:t>err</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result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=&gt;</w:t>
      </w:r>
      <w:r w:rsidRPr="00916FB8">
        <w:rPr>
          <w:rFonts w:ascii="Consolas" w:eastAsia="Times New Roman" w:hAnsi="Consolas" w:cs="Times New Roman"/>
          <w:color w:val="202020"/>
          <w:sz w:val="21"/>
          <w:szCs w:val="21"/>
          <w:lang w:eastAsia="cs-CZ"/>
        </w:rPr>
        <w:t xml:space="preserve"> {</w:t>
      </w:r>
    </w:p>
    <w:p w14:paraId="2E106CB1"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8F41AD"/>
          <w:sz w:val="21"/>
          <w:szCs w:val="21"/>
          <w:lang w:eastAsia="cs-CZ"/>
        </w:rPr>
        <w:t>if</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err</w:t>
      </w:r>
      <w:r w:rsidRPr="00916FB8">
        <w:rPr>
          <w:rFonts w:ascii="Consolas" w:eastAsia="Times New Roman" w:hAnsi="Consolas" w:cs="Times New Roman"/>
          <w:color w:val="202020"/>
          <w:sz w:val="21"/>
          <w:szCs w:val="21"/>
          <w:lang w:eastAsia="cs-CZ"/>
        </w:rPr>
        <w:t>)</w:t>
      </w:r>
    </w:p>
    <w:p w14:paraId="47268C41"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8F41AD"/>
          <w:sz w:val="21"/>
          <w:szCs w:val="21"/>
          <w:lang w:eastAsia="cs-CZ"/>
        </w:rPr>
        <w:t>return</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status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B9A69"/>
          <w:sz w:val="21"/>
          <w:szCs w:val="21"/>
          <w:lang w:eastAsia="cs-CZ"/>
        </w:rPr>
        <w:t>500</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json</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error:</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"Chyba při ukládání aktuality"</w:t>
      </w:r>
      <w:r w:rsidRPr="00916FB8">
        <w:rPr>
          <w:rFonts w:ascii="Consolas" w:eastAsia="Times New Roman" w:hAnsi="Consolas" w:cs="Times New Roman"/>
          <w:color w:val="202020"/>
          <w:sz w:val="21"/>
          <w:szCs w:val="21"/>
          <w:lang w:eastAsia="cs-CZ"/>
        </w:rPr>
        <w:t xml:space="preserve"> });</w:t>
      </w:r>
    </w:p>
    <w:p w14:paraId="2CDF7E2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14F80852"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lastRenderedPageBreak/>
        <w:t xml:space="preserve">      </w:t>
      </w:r>
      <w:r w:rsidRPr="00916FB8">
        <w:rPr>
          <w:rFonts w:ascii="Consolas" w:eastAsia="Times New Roman" w:hAnsi="Consolas" w:cs="Times New Roman"/>
          <w:color w:val="5460C1"/>
          <w:sz w:val="21"/>
          <w:szCs w:val="21"/>
          <w:lang w:eastAsia="cs-CZ"/>
        </w:rPr>
        <w:t>const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eventId</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result</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insertId</w:t>
      </w:r>
      <w:r w:rsidRPr="00916FB8">
        <w:rPr>
          <w:rFonts w:ascii="Consolas" w:eastAsia="Times New Roman" w:hAnsi="Consolas" w:cs="Times New Roman"/>
          <w:color w:val="202020"/>
          <w:sz w:val="21"/>
          <w:szCs w:val="21"/>
          <w:lang w:eastAsia="cs-CZ"/>
        </w:rPr>
        <w:t>;</w:t>
      </w:r>
    </w:p>
    <w:p w14:paraId="0A63FD52"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8F9E9D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8F41AD"/>
          <w:sz w:val="21"/>
          <w:szCs w:val="21"/>
          <w:lang w:eastAsia="cs-CZ"/>
        </w:rPr>
        <w:t>if</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photoFiles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length</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&gt;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B9A69"/>
          <w:sz w:val="21"/>
          <w:szCs w:val="21"/>
          <w:lang w:eastAsia="cs-CZ"/>
        </w:rPr>
        <w:t>0</w:t>
      </w:r>
      <w:r w:rsidRPr="00916FB8">
        <w:rPr>
          <w:rFonts w:ascii="Consolas" w:eastAsia="Times New Roman" w:hAnsi="Consolas" w:cs="Times New Roman"/>
          <w:color w:val="202020"/>
          <w:sz w:val="21"/>
          <w:szCs w:val="21"/>
          <w:lang w:eastAsia="cs-CZ"/>
        </w:rPr>
        <w:t>) {</w:t>
      </w:r>
    </w:p>
    <w:p w14:paraId="668D8A2A"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const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photoValues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photoFiles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map</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file</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index</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=&gt;</w:t>
      </w:r>
      <w:r w:rsidRPr="00916FB8">
        <w:rPr>
          <w:rFonts w:ascii="Consolas" w:eastAsia="Times New Roman" w:hAnsi="Consolas" w:cs="Times New Roman"/>
          <w:color w:val="202020"/>
          <w:sz w:val="21"/>
          <w:szCs w:val="21"/>
          <w:lang w:eastAsia="cs-CZ"/>
        </w:rPr>
        <w:t xml:space="preserve"> [</w:t>
      </w:r>
    </w:p>
    <w:p w14:paraId="5EFA6704"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eventId</w:t>
      </w:r>
      <w:r w:rsidRPr="00916FB8">
        <w:rPr>
          <w:rFonts w:ascii="Consolas" w:eastAsia="Times New Roman" w:hAnsi="Consolas" w:cs="Times New Roman"/>
          <w:color w:val="202020"/>
          <w:sz w:val="21"/>
          <w:szCs w:val="21"/>
          <w:lang w:eastAsia="cs-CZ"/>
        </w:rPr>
        <w:t>,</w:t>
      </w:r>
    </w:p>
    <w:p w14:paraId="474EE4A9"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"/uploads/events/"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73F35"/>
          <w:sz w:val="21"/>
          <w:szCs w:val="21"/>
          <w:lang w:eastAsia="cs-CZ"/>
        </w:rPr>
        <w:t>+</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file</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82D85"/>
          <w:sz w:val="21"/>
          <w:szCs w:val="21"/>
          <w:lang w:eastAsia="cs-CZ"/>
        </w:rPr>
        <w:t>filename</w:t>
      </w:r>
      <w:r w:rsidRPr="00916FB8">
        <w:rPr>
          <w:rFonts w:ascii="Consolas" w:eastAsia="Times New Roman" w:hAnsi="Consolas" w:cs="Times New Roman"/>
          <w:color w:val="202020"/>
          <w:sz w:val="21"/>
          <w:szCs w:val="21"/>
          <w:lang w:eastAsia="cs-CZ"/>
        </w:rPr>
        <w:t>,</w:t>
      </w:r>
    </w:p>
    <w:p w14:paraId="38A709E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index</w:t>
      </w:r>
      <w:r w:rsidRPr="00916FB8">
        <w:rPr>
          <w:rFonts w:ascii="Consolas" w:eastAsia="Times New Roman" w:hAnsi="Consolas" w:cs="Times New Roman"/>
          <w:color w:val="202020"/>
          <w:sz w:val="21"/>
          <w:szCs w:val="21"/>
          <w:lang w:eastAsia="cs-CZ"/>
        </w:rPr>
        <w:t>,</w:t>
      </w:r>
    </w:p>
    <w:p w14:paraId="7B349D77"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2C89CC4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D6F795E"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db</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query</w:t>
      </w:r>
      <w:r w:rsidRPr="00916FB8">
        <w:rPr>
          <w:rFonts w:ascii="Consolas" w:eastAsia="Times New Roman" w:hAnsi="Consolas" w:cs="Times New Roman"/>
          <w:color w:val="202020"/>
          <w:sz w:val="21"/>
          <w:szCs w:val="21"/>
          <w:lang w:eastAsia="cs-CZ"/>
        </w:rPr>
        <w:t>(</w:t>
      </w:r>
    </w:p>
    <w:p w14:paraId="788FEB5A"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"INSERT INTO event_photos (event_id, img_path, sort_order) VALUES ?"</w:t>
      </w:r>
      <w:r w:rsidRPr="00916FB8">
        <w:rPr>
          <w:rFonts w:ascii="Consolas" w:eastAsia="Times New Roman" w:hAnsi="Consolas" w:cs="Times New Roman"/>
          <w:color w:val="202020"/>
          <w:sz w:val="21"/>
          <w:szCs w:val="21"/>
          <w:lang w:eastAsia="cs-CZ"/>
        </w:rPr>
        <w:t>,</w:t>
      </w:r>
    </w:p>
    <w:p w14:paraId="4444E497"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r w:rsidRPr="00916FB8">
        <w:rPr>
          <w:rFonts w:ascii="Consolas" w:eastAsia="Times New Roman" w:hAnsi="Consolas" w:cs="Times New Roman"/>
          <w:color w:val="3086C5"/>
          <w:sz w:val="21"/>
          <w:szCs w:val="21"/>
          <w:lang w:eastAsia="cs-CZ"/>
        </w:rPr>
        <w:t>photoValues</w:t>
      </w:r>
      <w:r w:rsidRPr="00916FB8">
        <w:rPr>
          <w:rFonts w:ascii="Consolas" w:eastAsia="Times New Roman" w:hAnsi="Consolas" w:cs="Times New Roman"/>
          <w:color w:val="202020"/>
          <w:sz w:val="21"/>
          <w:szCs w:val="21"/>
          <w:lang w:eastAsia="cs-CZ"/>
        </w:rPr>
        <w:t>],</w:t>
      </w:r>
    </w:p>
    <w:p w14:paraId="2202494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r w:rsidRPr="00916FB8">
        <w:rPr>
          <w:rFonts w:ascii="Consolas" w:eastAsia="Times New Roman" w:hAnsi="Consolas" w:cs="Times New Roman"/>
          <w:color w:val="282D85"/>
          <w:sz w:val="21"/>
          <w:szCs w:val="21"/>
          <w:lang w:eastAsia="cs-CZ"/>
        </w:rPr>
        <w:t>err2</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=&gt;</w:t>
      </w:r>
      <w:r w:rsidRPr="00916FB8">
        <w:rPr>
          <w:rFonts w:ascii="Consolas" w:eastAsia="Times New Roman" w:hAnsi="Consolas" w:cs="Times New Roman"/>
          <w:color w:val="202020"/>
          <w:sz w:val="21"/>
          <w:szCs w:val="21"/>
          <w:lang w:eastAsia="cs-CZ"/>
        </w:rPr>
        <w:t xml:space="preserve"> {</w:t>
      </w:r>
    </w:p>
    <w:p w14:paraId="4CC2DDA6"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8F41AD"/>
          <w:sz w:val="21"/>
          <w:szCs w:val="21"/>
          <w:lang w:eastAsia="cs-CZ"/>
        </w:rPr>
        <w:t>if</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err2</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console</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error</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B86855"/>
          <w:sz w:val="21"/>
          <w:szCs w:val="21"/>
          <w:lang w:eastAsia="cs-CZ"/>
        </w:rPr>
        <w:t>"Chyba při ukládání fotek galerie:"</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err2</w:t>
      </w:r>
      <w:r w:rsidRPr="00916FB8">
        <w:rPr>
          <w:rFonts w:ascii="Consolas" w:eastAsia="Times New Roman" w:hAnsi="Consolas" w:cs="Times New Roman"/>
          <w:color w:val="202020"/>
          <w:sz w:val="21"/>
          <w:szCs w:val="21"/>
          <w:lang w:eastAsia="cs-CZ"/>
        </w:rPr>
        <w:t>);</w:t>
      </w:r>
    </w:p>
    <w:p w14:paraId="6ABDF880"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14F3467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53E39973"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5D82B687"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7AA14C81"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res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status</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2B9A69"/>
          <w:sz w:val="21"/>
          <w:szCs w:val="21"/>
          <w:lang w:eastAsia="cs-CZ"/>
        </w:rPr>
        <w:t>201</w:t>
      </w:r>
      <w:r w:rsidRPr="00916FB8">
        <w:rPr>
          <w:rFonts w:ascii="Consolas" w:eastAsia="Times New Roman" w:hAnsi="Consolas" w:cs="Times New Roman"/>
          <w:color w:val="202020"/>
          <w:sz w:val="21"/>
          <w:szCs w:val="21"/>
          <w:lang w:eastAsia="cs-CZ"/>
        </w:rPr>
        <w:t>).</w:t>
      </w:r>
      <w:r w:rsidRPr="00916FB8">
        <w:rPr>
          <w:rFonts w:ascii="Consolas" w:eastAsia="Times New Roman" w:hAnsi="Consolas" w:cs="Times New Roman"/>
          <w:color w:val="98863B"/>
          <w:sz w:val="21"/>
          <w:szCs w:val="21"/>
          <w:lang w:eastAsia="cs-CZ"/>
        </w:rPr>
        <w:t>json</w:t>
      </w:r>
      <w:r w:rsidRPr="00916FB8">
        <w:rPr>
          <w:rFonts w:ascii="Consolas" w:eastAsia="Times New Roman" w:hAnsi="Consolas" w:cs="Times New Roman"/>
          <w:color w:val="202020"/>
          <w:sz w:val="21"/>
          <w:szCs w:val="21"/>
          <w:lang w:eastAsia="cs-CZ"/>
        </w:rPr>
        <w:t>({</w:t>
      </w:r>
    </w:p>
    <w:p w14:paraId="1900ED8C"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success:</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5460C1"/>
          <w:sz w:val="21"/>
          <w:szCs w:val="21"/>
          <w:lang w:eastAsia="cs-CZ"/>
        </w:rPr>
        <w:t>true</w:t>
      </w:r>
      <w:r w:rsidRPr="00916FB8">
        <w:rPr>
          <w:rFonts w:ascii="Consolas" w:eastAsia="Times New Roman" w:hAnsi="Consolas" w:cs="Times New Roman"/>
          <w:color w:val="202020"/>
          <w:sz w:val="21"/>
          <w:szCs w:val="21"/>
          <w:lang w:eastAsia="cs-CZ"/>
        </w:rPr>
        <w:t>,</w:t>
      </w:r>
    </w:p>
    <w:p w14:paraId="53A5D0E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message:</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B86855"/>
          <w:sz w:val="21"/>
          <w:szCs w:val="21"/>
          <w:lang w:eastAsia="cs-CZ"/>
        </w:rPr>
        <w:t>"Aktualita byla úspěšně přidána"</w:t>
      </w:r>
      <w:r w:rsidRPr="00916FB8">
        <w:rPr>
          <w:rFonts w:ascii="Consolas" w:eastAsia="Times New Roman" w:hAnsi="Consolas" w:cs="Times New Roman"/>
          <w:color w:val="202020"/>
          <w:sz w:val="21"/>
          <w:szCs w:val="21"/>
          <w:lang w:eastAsia="cs-CZ"/>
        </w:rPr>
        <w:t>,</w:t>
      </w:r>
    </w:p>
    <w:p w14:paraId="1B4CEF5D"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282D85"/>
          <w:sz w:val="21"/>
          <w:szCs w:val="21"/>
          <w:lang w:eastAsia="cs-CZ"/>
        </w:rPr>
        <w:t>id:</w:t>
      </w:r>
      <w:r w:rsidRPr="00916FB8">
        <w:rPr>
          <w:rFonts w:ascii="Consolas" w:eastAsia="Times New Roman" w:hAnsi="Consolas" w:cs="Times New Roman"/>
          <w:color w:val="202020"/>
          <w:sz w:val="21"/>
          <w:szCs w:val="21"/>
          <w:lang w:eastAsia="cs-CZ"/>
        </w:rPr>
        <w:t xml:space="preserve"> </w:t>
      </w:r>
      <w:r w:rsidRPr="00916FB8">
        <w:rPr>
          <w:rFonts w:ascii="Consolas" w:eastAsia="Times New Roman" w:hAnsi="Consolas" w:cs="Times New Roman"/>
          <w:color w:val="3086C5"/>
          <w:sz w:val="21"/>
          <w:szCs w:val="21"/>
          <w:lang w:eastAsia="cs-CZ"/>
        </w:rPr>
        <w:t>eventId</w:t>
      </w:r>
      <w:r w:rsidRPr="00916FB8">
        <w:rPr>
          <w:rFonts w:ascii="Consolas" w:eastAsia="Times New Roman" w:hAnsi="Consolas" w:cs="Times New Roman"/>
          <w:color w:val="202020"/>
          <w:sz w:val="21"/>
          <w:szCs w:val="21"/>
          <w:lang w:eastAsia="cs-CZ"/>
        </w:rPr>
        <w:t>,</w:t>
      </w:r>
    </w:p>
    <w:p w14:paraId="71877F66"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762F6A3B"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140B5525" w14:textId="77777777" w:rsidR="00916FB8" w:rsidRPr="00916FB8" w:rsidRDefault="00916FB8" w:rsidP="00916FB8">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  );</w:t>
      </w:r>
    </w:p>
    <w:p w14:paraId="38FDCB16" w14:textId="09A74DD7" w:rsidR="00916FB8" w:rsidRPr="00A3520A" w:rsidRDefault="00916FB8" w:rsidP="00A3520A">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916FB8">
        <w:rPr>
          <w:rFonts w:ascii="Consolas" w:eastAsia="Times New Roman" w:hAnsi="Consolas" w:cs="Times New Roman"/>
          <w:color w:val="202020"/>
          <w:sz w:val="21"/>
          <w:szCs w:val="21"/>
          <w:lang w:eastAsia="cs-CZ"/>
        </w:rPr>
        <w:t>});</w:t>
      </w:r>
    </w:p>
    <w:p w14:paraId="54E088EA" w14:textId="4239E64E" w:rsidR="00003348" w:rsidRDefault="001A438E" w:rsidP="00BF47E8">
      <w:r>
        <w:t xml:space="preserve">Pro případ úpravy aktuality se zde nachází metoda </w:t>
      </w:r>
      <w:r w:rsidRPr="001D31EC">
        <w:rPr>
          <w:i/>
          <w:iCs/>
        </w:rPr>
        <w:t>PUT</w:t>
      </w:r>
      <w:r>
        <w:t>, která má povinný parametr a tím je id, které identifikuje, která aktualita se má upravit</w:t>
      </w:r>
      <w:r w:rsidR="00E41BE9">
        <w:t>. Endpoint se nachází na adrese /api/events/id</w:t>
      </w:r>
      <w:r w:rsidR="002E38C1">
        <w:t xml:space="preserve"> </w:t>
      </w:r>
      <w:r w:rsidR="002E38C1">
        <w:br/>
      </w:r>
      <w:r w:rsidR="00E41BE9">
        <w:t xml:space="preserve">a taktéž je chráněný pomocí JWT. K endpointu mají </w:t>
      </w:r>
      <w:r w:rsidR="003534E0">
        <w:t>přístup pouze administrátoři a trenéři.</w:t>
      </w:r>
    </w:p>
    <w:p w14:paraId="29F4D9C2"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3086C5"/>
          <w:sz w:val="21"/>
          <w:szCs w:val="21"/>
          <w:lang w:eastAsia="cs-CZ"/>
        </w:rPr>
        <w:t>router</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put</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B86855"/>
          <w:sz w:val="21"/>
          <w:szCs w:val="21"/>
          <w:lang w:eastAsia="cs-CZ"/>
        </w:rPr>
        <w:t>"/:id"</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98863B"/>
          <w:sz w:val="21"/>
          <w:szCs w:val="21"/>
          <w:lang w:eastAsia="cs-CZ"/>
        </w:rPr>
        <w:t>verifyToken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98863B"/>
          <w:sz w:val="21"/>
          <w:szCs w:val="21"/>
          <w:lang w:eastAsia="cs-CZ"/>
        </w:rPr>
        <w:t>isAdmin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98863B"/>
          <w:sz w:val="21"/>
          <w:szCs w:val="21"/>
          <w:lang w:eastAsia="cs-CZ"/>
        </w:rPr>
        <w:t>uploadFields</w:t>
      </w:r>
      <w:r w:rsidRPr="003534E0">
        <w:rPr>
          <w:rFonts w:ascii="Consolas" w:eastAsia="Times New Roman" w:hAnsi="Consolas" w:cs="Times New Roman"/>
          <w:color w:val="202020"/>
          <w:sz w:val="21"/>
          <w:szCs w:val="21"/>
          <w:lang w:eastAsia="cs-CZ"/>
        </w:rPr>
        <w:t>, (</w:t>
      </w:r>
      <w:r w:rsidRPr="003534E0">
        <w:rPr>
          <w:rFonts w:ascii="Consolas" w:eastAsia="Times New Roman" w:hAnsi="Consolas" w:cs="Times New Roman"/>
          <w:color w:val="282D85"/>
          <w:sz w:val="21"/>
          <w:szCs w:val="21"/>
          <w:lang w:eastAsia="cs-CZ"/>
        </w:rPr>
        <w:t>req</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=&gt;</w:t>
      </w:r>
      <w:r w:rsidRPr="003534E0">
        <w:rPr>
          <w:rFonts w:ascii="Consolas" w:eastAsia="Times New Roman" w:hAnsi="Consolas" w:cs="Times New Roman"/>
          <w:color w:val="202020"/>
          <w:sz w:val="21"/>
          <w:szCs w:val="21"/>
          <w:lang w:eastAsia="cs-CZ"/>
        </w:rPr>
        <w:t xml:space="preserve"> {</w:t>
      </w:r>
    </w:p>
    <w:p w14:paraId="3152B208"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 </w:t>
      </w:r>
      <w:r w:rsidRPr="003534E0">
        <w:rPr>
          <w:rFonts w:ascii="Consolas" w:eastAsia="Times New Roman" w:hAnsi="Consolas" w:cs="Times New Roman"/>
          <w:color w:val="3086C5"/>
          <w:sz w:val="21"/>
          <w:szCs w:val="21"/>
          <w:lang w:eastAsia="cs-CZ"/>
        </w:rPr>
        <w:t>id</w:t>
      </w:r>
      <w:r w:rsidRPr="003534E0">
        <w:rPr>
          <w:rFonts w:ascii="Consolas" w:eastAsia="Times New Roman" w:hAnsi="Consolas" w:cs="Times New Roman"/>
          <w:color w:val="202020"/>
          <w:sz w:val="21"/>
          <w:szCs w:val="21"/>
          <w:lang w:eastAsia="cs-CZ"/>
        </w:rPr>
        <w:t xml:space="preserve"> }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req</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params</w:t>
      </w:r>
      <w:r w:rsidRPr="003534E0">
        <w:rPr>
          <w:rFonts w:ascii="Consolas" w:eastAsia="Times New Roman" w:hAnsi="Consolas" w:cs="Times New Roman"/>
          <w:color w:val="202020"/>
          <w:sz w:val="21"/>
          <w:szCs w:val="21"/>
          <w:lang w:eastAsia="cs-CZ"/>
        </w:rPr>
        <w:t>;</w:t>
      </w:r>
    </w:p>
    <w:p w14:paraId="4C84AC7B"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 </w:t>
      </w:r>
      <w:r w:rsidRPr="003534E0">
        <w:rPr>
          <w:rFonts w:ascii="Consolas" w:eastAsia="Times New Roman" w:hAnsi="Consolas" w:cs="Times New Roman"/>
          <w:color w:val="3086C5"/>
          <w:sz w:val="21"/>
          <w:szCs w:val="21"/>
          <w:lang w:eastAsia="cs-CZ"/>
        </w:rPr>
        <w:t>title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body</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status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date_start</w:t>
      </w:r>
      <w:r w:rsidRPr="003534E0">
        <w:rPr>
          <w:rFonts w:ascii="Consolas" w:eastAsia="Times New Roman" w:hAnsi="Consolas" w:cs="Times New Roman"/>
          <w:color w:val="202020"/>
          <w:sz w:val="21"/>
          <w:szCs w:val="21"/>
          <w:lang w:eastAsia="cs-CZ"/>
        </w:rPr>
        <w:t xml:space="preserve"> }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req</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body</w:t>
      </w:r>
      <w:r w:rsidRPr="003534E0">
        <w:rPr>
          <w:rFonts w:ascii="Consolas" w:eastAsia="Times New Roman" w:hAnsi="Consolas" w:cs="Times New Roman"/>
          <w:color w:val="202020"/>
          <w:sz w:val="21"/>
          <w:szCs w:val="21"/>
          <w:lang w:eastAsia="cs-CZ"/>
        </w:rPr>
        <w:t>;</w:t>
      </w:r>
    </w:p>
    <w:p w14:paraId="18D9C0C7"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74C560D1"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if</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3086C5"/>
          <w:sz w:val="21"/>
          <w:szCs w:val="21"/>
          <w:lang w:eastAsia="cs-CZ"/>
        </w:rPr>
        <w:t>title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return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status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B9A69"/>
          <w:sz w:val="21"/>
          <w:szCs w:val="21"/>
          <w:lang w:eastAsia="cs-CZ"/>
        </w:rPr>
        <w:t>400</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json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error: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"Chybí název aktuality"</w:t>
      </w:r>
      <w:r w:rsidRPr="003534E0">
        <w:rPr>
          <w:rFonts w:ascii="Consolas" w:eastAsia="Times New Roman" w:hAnsi="Consolas" w:cs="Times New Roman"/>
          <w:color w:val="202020"/>
          <w:sz w:val="21"/>
          <w:szCs w:val="21"/>
          <w:lang w:eastAsia="cs-CZ"/>
        </w:rPr>
        <w:t xml:space="preserve"> });</w:t>
      </w:r>
    </w:p>
    <w:p w14:paraId="5320198D"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11811828"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coverFile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req</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files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cover</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B9A69"/>
          <w:sz w:val="21"/>
          <w:szCs w:val="21"/>
          <w:lang w:eastAsia="cs-CZ"/>
        </w:rPr>
        <w:t>0</w:t>
      </w:r>
      <w:r w:rsidRPr="003534E0">
        <w:rPr>
          <w:rFonts w:ascii="Consolas" w:eastAsia="Times New Roman" w:hAnsi="Consolas" w:cs="Times New Roman"/>
          <w:color w:val="202020"/>
          <w:sz w:val="21"/>
          <w:szCs w:val="21"/>
          <w:lang w:eastAsia="cs-CZ"/>
        </w:rPr>
        <w:t>];</w:t>
      </w:r>
    </w:p>
    <w:p w14:paraId="20887985"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photoFiles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req</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files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photos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p>
    <w:p w14:paraId="2EAAA5A1"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63A0E1CF"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updateQuery</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coverFile</w:t>
      </w:r>
    </w:p>
    <w:p w14:paraId="2E03B79D"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`UPDATE event SET title=?, body=?, status=?, date_start=?, photo=? WHERE id=?`</w:t>
      </w:r>
    </w:p>
    <w:p w14:paraId="5FA7CDB6"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`UPDATE event SET title=?, body=?, status=?, date_start=? WHERE id=?`</w:t>
      </w:r>
      <w:r w:rsidRPr="003534E0">
        <w:rPr>
          <w:rFonts w:ascii="Consolas" w:eastAsia="Times New Roman" w:hAnsi="Consolas" w:cs="Times New Roman"/>
          <w:color w:val="202020"/>
          <w:sz w:val="21"/>
          <w:szCs w:val="21"/>
          <w:lang w:eastAsia="cs-CZ"/>
        </w:rPr>
        <w:t>;</w:t>
      </w:r>
    </w:p>
    <w:p w14:paraId="438BAA7D"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60186269"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updateParams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coverFile</w:t>
      </w:r>
    </w:p>
    <w:p w14:paraId="228450A8"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lastRenderedPageBreak/>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p>
    <w:p w14:paraId="4916EFD5"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title</w:t>
      </w:r>
      <w:r w:rsidRPr="003534E0">
        <w:rPr>
          <w:rFonts w:ascii="Consolas" w:eastAsia="Times New Roman" w:hAnsi="Consolas" w:cs="Times New Roman"/>
          <w:color w:val="202020"/>
          <w:sz w:val="21"/>
          <w:szCs w:val="21"/>
          <w:lang w:eastAsia="cs-CZ"/>
        </w:rPr>
        <w:t>,</w:t>
      </w:r>
    </w:p>
    <w:p w14:paraId="0FFB9E11"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body</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null</w:t>
      </w:r>
      <w:r w:rsidRPr="003534E0">
        <w:rPr>
          <w:rFonts w:ascii="Consolas" w:eastAsia="Times New Roman" w:hAnsi="Consolas" w:cs="Times New Roman"/>
          <w:color w:val="202020"/>
          <w:sz w:val="21"/>
          <w:szCs w:val="21"/>
          <w:lang w:eastAsia="cs-CZ"/>
        </w:rPr>
        <w:t>,</w:t>
      </w:r>
    </w:p>
    <w:p w14:paraId="42EBA3EE"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status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"Availible"</w:t>
      </w:r>
      <w:r w:rsidRPr="003534E0">
        <w:rPr>
          <w:rFonts w:ascii="Consolas" w:eastAsia="Times New Roman" w:hAnsi="Consolas" w:cs="Times New Roman"/>
          <w:color w:val="202020"/>
          <w:sz w:val="21"/>
          <w:szCs w:val="21"/>
          <w:lang w:eastAsia="cs-CZ"/>
        </w:rPr>
        <w:t>,</w:t>
      </w:r>
    </w:p>
    <w:p w14:paraId="64FCAC50"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date_start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null</w:t>
      </w:r>
      <w:r w:rsidRPr="003534E0">
        <w:rPr>
          <w:rFonts w:ascii="Consolas" w:eastAsia="Times New Roman" w:hAnsi="Consolas" w:cs="Times New Roman"/>
          <w:color w:val="202020"/>
          <w:sz w:val="21"/>
          <w:szCs w:val="21"/>
          <w:lang w:eastAsia="cs-CZ"/>
        </w:rPr>
        <w:t>,</w:t>
      </w:r>
    </w:p>
    <w:p w14:paraId="4C6B6482"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"/uploads/events/"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coverFile</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filename</w:t>
      </w:r>
      <w:r w:rsidRPr="003534E0">
        <w:rPr>
          <w:rFonts w:ascii="Consolas" w:eastAsia="Times New Roman" w:hAnsi="Consolas" w:cs="Times New Roman"/>
          <w:color w:val="202020"/>
          <w:sz w:val="21"/>
          <w:szCs w:val="21"/>
          <w:lang w:eastAsia="cs-CZ"/>
        </w:rPr>
        <w:t>,</w:t>
      </w:r>
    </w:p>
    <w:p w14:paraId="4EFBBB33"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id</w:t>
      </w:r>
      <w:r w:rsidRPr="003534E0">
        <w:rPr>
          <w:rFonts w:ascii="Consolas" w:eastAsia="Times New Roman" w:hAnsi="Consolas" w:cs="Times New Roman"/>
          <w:color w:val="202020"/>
          <w:sz w:val="21"/>
          <w:szCs w:val="21"/>
          <w:lang w:eastAsia="cs-CZ"/>
        </w:rPr>
        <w:t>,</w:t>
      </w:r>
    </w:p>
    <w:p w14:paraId="2A49638D"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5C7CF1C3"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title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body</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null</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status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"Availible"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date_start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null</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id</w:t>
      </w:r>
      <w:r w:rsidRPr="003534E0">
        <w:rPr>
          <w:rFonts w:ascii="Consolas" w:eastAsia="Times New Roman" w:hAnsi="Consolas" w:cs="Times New Roman"/>
          <w:color w:val="202020"/>
          <w:sz w:val="21"/>
          <w:szCs w:val="21"/>
          <w:lang w:eastAsia="cs-CZ"/>
        </w:rPr>
        <w:t>];</w:t>
      </w:r>
    </w:p>
    <w:p w14:paraId="4053A200"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637AC3DF"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db</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query</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3086C5"/>
          <w:sz w:val="21"/>
          <w:szCs w:val="21"/>
          <w:lang w:eastAsia="cs-CZ"/>
        </w:rPr>
        <w:t>updateQuery</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updateParams</w:t>
      </w:r>
      <w:r w:rsidRPr="003534E0">
        <w:rPr>
          <w:rFonts w:ascii="Consolas" w:eastAsia="Times New Roman" w:hAnsi="Consolas" w:cs="Times New Roman"/>
          <w:color w:val="202020"/>
          <w:sz w:val="21"/>
          <w:szCs w:val="21"/>
          <w:lang w:eastAsia="cs-CZ"/>
        </w:rPr>
        <w:t>, (</w:t>
      </w:r>
      <w:r w:rsidRPr="003534E0">
        <w:rPr>
          <w:rFonts w:ascii="Consolas" w:eastAsia="Times New Roman" w:hAnsi="Consolas" w:cs="Times New Roman"/>
          <w:color w:val="282D85"/>
          <w:sz w:val="21"/>
          <w:szCs w:val="21"/>
          <w:lang w:eastAsia="cs-CZ"/>
        </w:rPr>
        <w:t>err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result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=&gt;</w:t>
      </w:r>
      <w:r w:rsidRPr="003534E0">
        <w:rPr>
          <w:rFonts w:ascii="Consolas" w:eastAsia="Times New Roman" w:hAnsi="Consolas" w:cs="Times New Roman"/>
          <w:color w:val="202020"/>
          <w:sz w:val="21"/>
          <w:szCs w:val="21"/>
          <w:lang w:eastAsia="cs-CZ"/>
        </w:rPr>
        <w:t xml:space="preserve"> {</w:t>
      </w:r>
    </w:p>
    <w:p w14:paraId="77B93519"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if</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err</w:t>
      </w:r>
      <w:r w:rsidRPr="003534E0">
        <w:rPr>
          <w:rFonts w:ascii="Consolas" w:eastAsia="Times New Roman" w:hAnsi="Consolas" w:cs="Times New Roman"/>
          <w:color w:val="202020"/>
          <w:sz w:val="21"/>
          <w:szCs w:val="21"/>
          <w:lang w:eastAsia="cs-CZ"/>
        </w:rPr>
        <w:t>)</w:t>
      </w:r>
    </w:p>
    <w:p w14:paraId="1737004A"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return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status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B9A69"/>
          <w:sz w:val="21"/>
          <w:szCs w:val="21"/>
          <w:lang w:eastAsia="cs-CZ"/>
        </w:rPr>
        <w:t>500</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json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error: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"Chyba při aktualizaci aktuality"</w:t>
      </w:r>
      <w:r w:rsidRPr="003534E0">
        <w:rPr>
          <w:rFonts w:ascii="Consolas" w:eastAsia="Times New Roman" w:hAnsi="Consolas" w:cs="Times New Roman"/>
          <w:color w:val="202020"/>
          <w:sz w:val="21"/>
          <w:szCs w:val="21"/>
          <w:lang w:eastAsia="cs-CZ"/>
        </w:rPr>
        <w:t xml:space="preserve"> });</w:t>
      </w:r>
    </w:p>
    <w:p w14:paraId="3412C244"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if</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result</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affectedRows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B9A69"/>
          <w:sz w:val="21"/>
          <w:szCs w:val="21"/>
          <w:lang w:eastAsia="cs-CZ"/>
        </w:rPr>
        <w:t>0</w:t>
      </w:r>
      <w:r w:rsidRPr="003534E0">
        <w:rPr>
          <w:rFonts w:ascii="Consolas" w:eastAsia="Times New Roman" w:hAnsi="Consolas" w:cs="Times New Roman"/>
          <w:color w:val="202020"/>
          <w:sz w:val="21"/>
          <w:szCs w:val="21"/>
          <w:lang w:eastAsia="cs-CZ"/>
        </w:rPr>
        <w:t>)</w:t>
      </w:r>
    </w:p>
    <w:p w14:paraId="4EB38B0F"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return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status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B9A69"/>
          <w:sz w:val="21"/>
          <w:szCs w:val="21"/>
          <w:lang w:eastAsia="cs-CZ"/>
        </w:rPr>
        <w:t>404</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json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error: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"Aktualita nenalezena"</w:t>
      </w:r>
      <w:r w:rsidRPr="003534E0">
        <w:rPr>
          <w:rFonts w:ascii="Consolas" w:eastAsia="Times New Roman" w:hAnsi="Consolas" w:cs="Times New Roman"/>
          <w:color w:val="202020"/>
          <w:sz w:val="21"/>
          <w:szCs w:val="21"/>
          <w:lang w:eastAsia="cs-CZ"/>
        </w:rPr>
        <w:t xml:space="preserve"> });</w:t>
      </w:r>
    </w:p>
    <w:p w14:paraId="58EAAEEA"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3E453980"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if</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photoFiles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length</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&gt;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B9A69"/>
          <w:sz w:val="21"/>
          <w:szCs w:val="21"/>
          <w:lang w:eastAsia="cs-CZ"/>
        </w:rPr>
        <w:t>0</w:t>
      </w:r>
      <w:r w:rsidRPr="003534E0">
        <w:rPr>
          <w:rFonts w:ascii="Consolas" w:eastAsia="Times New Roman" w:hAnsi="Consolas" w:cs="Times New Roman"/>
          <w:color w:val="202020"/>
          <w:sz w:val="21"/>
          <w:szCs w:val="21"/>
          <w:lang w:eastAsia="cs-CZ"/>
        </w:rPr>
        <w:t>) {</w:t>
      </w:r>
    </w:p>
    <w:p w14:paraId="00BBABF6"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db</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query</w:t>
      </w:r>
      <w:r w:rsidRPr="003534E0">
        <w:rPr>
          <w:rFonts w:ascii="Consolas" w:eastAsia="Times New Roman" w:hAnsi="Consolas" w:cs="Times New Roman"/>
          <w:color w:val="202020"/>
          <w:sz w:val="21"/>
          <w:szCs w:val="21"/>
          <w:lang w:eastAsia="cs-CZ"/>
        </w:rPr>
        <w:t>(</w:t>
      </w:r>
    </w:p>
    <w:p w14:paraId="3AC0A248"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"SELECT COALESCE(MAX(sort_order), -1) AS maxOrder FROM event_photos WHERE event_id = ?"</w:t>
      </w:r>
      <w:r w:rsidRPr="003534E0">
        <w:rPr>
          <w:rFonts w:ascii="Consolas" w:eastAsia="Times New Roman" w:hAnsi="Consolas" w:cs="Times New Roman"/>
          <w:color w:val="202020"/>
          <w:sz w:val="21"/>
          <w:szCs w:val="21"/>
          <w:lang w:eastAsia="cs-CZ"/>
        </w:rPr>
        <w:t>,</w:t>
      </w:r>
    </w:p>
    <w:p w14:paraId="0B1E7A8E"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r w:rsidRPr="003534E0">
        <w:rPr>
          <w:rFonts w:ascii="Consolas" w:eastAsia="Times New Roman" w:hAnsi="Consolas" w:cs="Times New Roman"/>
          <w:color w:val="3086C5"/>
          <w:sz w:val="21"/>
          <w:szCs w:val="21"/>
          <w:lang w:eastAsia="cs-CZ"/>
        </w:rPr>
        <w:t>id</w:t>
      </w:r>
      <w:r w:rsidRPr="003534E0">
        <w:rPr>
          <w:rFonts w:ascii="Consolas" w:eastAsia="Times New Roman" w:hAnsi="Consolas" w:cs="Times New Roman"/>
          <w:color w:val="202020"/>
          <w:sz w:val="21"/>
          <w:szCs w:val="21"/>
          <w:lang w:eastAsia="cs-CZ"/>
        </w:rPr>
        <w:t>],</w:t>
      </w:r>
    </w:p>
    <w:p w14:paraId="2B5042B9"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r w:rsidRPr="003534E0">
        <w:rPr>
          <w:rFonts w:ascii="Consolas" w:eastAsia="Times New Roman" w:hAnsi="Consolas" w:cs="Times New Roman"/>
          <w:color w:val="282D85"/>
          <w:sz w:val="21"/>
          <w:szCs w:val="21"/>
          <w:lang w:eastAsia="cs-CZ"/>
        </w:rPr>
        <w:t>err2</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rows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=&gt;</w:t>
      </w:r>
      <w:r w:rsidRPr="003534E0">
        <w:rPr>
          <w:rFonts w:ascii="Consolas" w:eastAsia="Times New Roman" w:hAnsi="Consolas" w:cs="Times New Roman"/>
          <w:color w:val="202020"/>
          <w:sz w:val="21"/>
          <w:szCs w:val="21"/>
          <w:lang w:eastAsia="cs-CZ"/>
        </w:rPr>
        <w:t xml:space="preserve"> {</w:t>
      </w:r>
    </w:p>
    <w:p w14:paraId="411C8255"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if</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err2</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8F41AD"/>
          <w:sz w:val="21"/>
          <w:szCs w:val="21"/>
          <w:lang w:eastAsia="cs-CZ"/>
        </w:rPr>
        <w:t>return</w:t>
      </w:r>
      <w:r w:rsidRPr="003534E0">
        <w:rPr>
          <w:rFonts w:ascii="Consolas" w:eastAsia="Times New Roman" w:hAnsi="Consolas" w:cs="Times New Roman"/>
          <w:color w:val="202020"/>
          <w:sz w:val="21"/>
          <w:szCs w:val="21"/>
          <w:lang w:eastAsia="cs-CZ"/>
        </w:rPr>
        <w:t>;</w:t>
      </w:r>
    </w:p>
    <w:p w14:paraId="7DC0C985"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startOrder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rows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B9A69"/>
          <w:sz w:val="21"/>
          <w:szCs w:val="21"/>
          <w:lang w:eastAsia="cs-CZ"/>
        </w:rPr>
        <w:t>0</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maxOrder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B9A69"/>
          <w:sz w:val="21"/>
          <w:szCs w:val="21"/>
          <w:lang w:eastAsia="cs-CZ"/>
        </w:rPr>
        <w:t>1</w:t>
      </w:r>
      <w:r w:rsidRPr="003534E0">
        <w:rPr>
          <w:rFonts w:ascii="Consolas" w:eastAsia="Times New Roman" w:hAnsi="Consolas" w:cs="Times New Roman"/>
          <w:color w:val="202020"/>
          <w:sz w:val="21"/>
          <w:szCs w:val="21"/>
          <w:lang w:eastAsia="cs-CZ"/>
        </w:rPr>
        <w:t>;</w:t>
      </w:r>
    </w:p>
    <w:p w14:paraId="680000EE"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const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photoValues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photoFiles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map</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file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index</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=&gt;</w:t>
      </w:r>
      <w:r w:rsidRPr="003534E0">
        <w:rPr>
          <w:rFonts w:ascii="Consolas" w:eastAsia="Times New Roman" w:hAnsi="Consolas" w:cs="Times New Roman"/>
          <w:color w:val="202020"/>
          <w:sz w:val="21"/>
          <w:szCs w:val="21"/>
          <w:lang w:eastAsia="cs-CZ"/>
        </w:rPr>
        <w:t xml:space="preserve"> [</w:t>
      </w:r>
    </w:p>
    <w:p w14:paraId="63308FFD"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id</w:t>
      </w:r>
      <w:r w:rsidRPr="003534E0">
        <w:rPr>
          <w:rFonts w:ascii="Consolas" w:eastAsia="Times New Roman" w:hAnsi="Consolas" w:cs="Times New Roman"/>
          <w:color w:val="202020"/>
          <w:sz w:val="21"/>
          <w:szCs w:val="21"/>
          <w:lang w:eastAsia="cs-CZ"/>
        </w:rPr>
        <w:t>,</w:t>
      </w:r>
    </w:p>
    <w:p w14:paraId="5910BB78"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"/uploads/events/"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file</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282D85"/>
          <w:sz w:val="21"/>
          <w:szCs w:val="21"/>
          <w:lang w:eastAsia="cs-CZ"/>
        </w:rPr>
        <w:t>filename</w:t>
      </w:r>
      <w:r w:rsidRPr="003534E0">
        <w:rPr>
          <w:rFonts w:ascii="Consolas" w:eastAsia="Times New Roman" w:hAnsi="Consolas" w:cs="Times New Roman"/>
          <w:color w:val="202020"/>
          <w:sz w:val="21"/>
          <w:szCs w:val="21"/>
          <w:lang w:eastAsia="cs-CZ"/>
        </w:rPr>
        <w:t>,</w:t>
      </w:r>
    </w:p>
    <w:p w14:paraId="71F4CD46"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startOrder</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73F35"/>
          <w:sz w:val="21"/>
          <w:szCs w:val="21"/>
          <w:lang w:eastAsia="cs-CZ"/>
        </w:rPr>
        <w:t>+</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index</w:t>
      </w:r>
      <w:r w:rsidRPr="003534E0">
        <w:rPr>
          <w:rFonts w:ascii="Consolas" w:eastAsia="Times New Roman" w:hAnsi="Consolas" w:cs="Times New Roman"/>
          <w:color w:val="202020"/>
          <w:sz w:val="21"/>
          <w:szCs w:val="21"/>
          <w:lang w:eastAsia="cs-CZ"/>
        </w:rPr>
        <w:t>,</w:t>
      </w:r>
    </w:p>
    <w:p w14:paraId="5773D8BC"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124E8A21"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3086C5"/>
          <w:sz w:val="21"/>
          <w:szCs w:val="21"/>
          <w:lang w:eastAsia="cs-CZ"/>
        </w:rPr>
        <w:t>db</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query</w:t>
      </w:r>
      <w:r w:rsidRPr="003534E0">
        <w:rPr>
          <w:rFonts w:ascii="Consolas" w:eastAsia="Times New Roman" w:hAnsi="Consolas" w:cs="Times New Roman"/>
          <w:color w:val="202020"/>
          <w:sz w:val="21"/>
          <w:szCs w:val="21"/>
          <w:lang w:eastAsia="cs-CZ"/>
        </w:rPr>
        <w:t>(</w:t>
      </w:r>
    </w:p>
    <w:p w14:paraId="6A15C1B1"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"INSERT INTO event_photos (event_id, img_path, sort_order) VALUES ?"</w:t>
      </w:r>
      <w:r w:rsidRPr="003534E0">
        <w:rPr>
          <w:rFonts w:ascii="Consolas" w:eastAsia="Times New Roman" w:hAnsi="Consolas" w:cs="Times New Roman"/>
          <w:color w:val="202020"/>
          <w:sz w:val="21"/>
          <w:szCs w:val="21"/>
          <w:lang w:eastAsia="cs-CZ"/>
        </w:rPr>
        <w:t>,</w:t>
      </w:r>
    </w:p>
    <w:p w14:paraId="5FB49BDC"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r w:rsidRPr="003534E0">
        <w:rPr>
          <w:rFonts w:ascii="Consolas" w:eastAsia="Times New Roman" w:hAnsi="Consolas" w:cs="Times New Roman"/>
          <w:color w:val="3086C5"/>
          <w:sz w:val="21"/>
          <w:szCs w:val="21"/>
          <w:lang w:eastAsia="cs-CZ"/>
        </w:rPr>
        <w:t>photoValues</w:t>
      </w:r>
      <w:r w:rsidRPr="003534E0">
        <w:rPr>
          <w:rFonts w:ascii="Consolas" w:eastAsia="Times New Roman" w:hAnsi="Consolas" w:cs="Times New Roman"/>
          <w:color w:val="202020"/>
          <w:sz w:val="21"/>
          <w:szCs w:val="21"/>
          <w:lang w:eastAsia="cs-CZ"/>
        </w:rPr>
        <w:t>],</w:t>
      </w:r>
    </w:p>
    <w:p w14:paraId="2ECC2ABA"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698FF94F"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535C4070"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1520E261"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299966FA"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7D104016"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res</w:t>
      </w:r>
      <w:r w:rsidRPr="003534E0">
        <w:rPr>
          <w:rFonts w:ascii="Consolas" w:eastAsia="Times New Roman" w:hAnsi="Consolas" w:cs="Times New Roman"/>
          <w:color w:val="202020"/>
          <w:sz w:val="21"/>
          <w:szCs w:val="21"/>
          <w:lang w:eastAsia="cs-CZ"/>
        </w:rPr>
        <w:t>.</w:t>
      </w:r>
      <w:r w:rsidRPr="003534E0">
        <w:rPr>
          <w:rFonts w:ascii="Consolas" w:eastAsia="Times New Roman" w:hAnsi="Consolas" w:cs="Times New Roman"/>
          <w:color w:val="98863B"/>
          <w:sz w:val="21"/>
          <w:szCs w:val="21"/>
          <w:lang w:eastAsia="cs-CZ"/>
        </w:rPr>
        <w:t>json</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success:</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5460C1"/>
          <w:sz w:val="21"/>
          <w:szCs w:val="21"/>
          <w:lang w:eastAsia="cs-CZ"/>
        </w:rPr>
        <w:t>true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282D85"/>
          <w:sz w:val="21"/>
          <w:szCs w:val="21"/>
          <w:lang w:eastAsia="cs-CZ"/>
        </w:rPr>
        <w:t>message:</w:t>
      </w:r>
      <w:r w:rsidRPr="003534E0">
        <w:rPr>
          <w:rFonts w:ascii="Consolas" w:eastAsia="Times New Roman" w:hAnsi="Consolas" w:cs="Times New Roman"/>
          <w:color w:val="202020"/>
          <w:sz w:val="21"/>
          <w:szCs w:val="21"/>
          <w:lang w:eastAsia="cs-CZ"/>
        </w:rPr>
        <w:t xml:space="preserve"> </w:t>
      </w:r>
      <w:r w:rsidRPr="003534E0">
        <w:rPr>
          <w:rFonts w:ascii="Consolas" w:eastAsia="Times New Roman" w:hAnsi="Consolas" w:cs="Times New Roman"/>
          <w:color w:val="B86855"/>
          <w:sz w:val="21"/>
          <w:szCs w:val="21"/>
          <w:lang w:eastAsia="cs-CZ"/>
        </w:rPr>
        <w:t>"Aktualita byla úspěšně upravena"</w:t>
      </w:r>
      <w:r w:rsidRPr="003534E0">
        <w:rPr>
          <w:rFonts w:ascii="Consolas" w:eastAsia="Times New Roman" w:hAnsi="Consolas" w:cs="Times New Roman"/>
          <w:color w:val="202020"/>
          <w:sz w:val="21"/>
          <w:szCs w:val="21"/>
          <w:lang w:eastAsia="cs-CZ"/>
        </w:rPr>
        <w:t xml:space="preserve"> });</w:t>
      </w:r>
    </w:p>
    <w:p w14:paraId="73777FD4" w14:textId="77777777" w:rsidR="003534E0" w:rsidRPr="003534E0" w:rsidRDefault="003534E0" w:rsidP="003534E0">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  });</w:t>
      </w:r>
    </w:p>
    <w:p w14:paraId="4CB47BE7" w14:textId="7261EA46" w:rsidR="003534E0" w:rsidRPr="00A3520A" w:rsidRDefault="003534E0" w:rsidP="00A3520A">
      <w:pPr>
        <w:pBdr>
          <w:top w:val="single" w:sz="4" w:space="1" w:color="auto"/>
          <w:left w:val="single" w:sz="4" w:space="1" w:color="auto"/>
          <w:bottom w:val="single" w:sz="4" w:space="1" w:color="auto"/>
          <w:right w:val="single" w:sz="4" w:space="1"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3534E0">
        <w:rPr>
          <w:rFonts w:ascii="Consolas" w:eastAsia="Times New Roman" w:hAnsi="Consolas" w:cs="Times New Roman"/>
          <w:color w:val="202020"/>
          <w:sz w:val="21"/>
          <w:szCs w:val="21"/>
          <w:lang w:eastAsia="cs-CZ"/>
        </w:rPr>
        <w:t>});</w:t>
      </w:r>
    </w:p>
    <w:p w14:paraId="53DF2E30" w14:textId="5460308F" w:rsidR="00675F53" w:rsidRDefault="00675F53" w:rsidP="00BF47E8">
      <w:r>
        <w:t xml:space="preserve">Mazání aktualit zajišťuje metoda </w:t>
      </w:r>
      <w:r w:rsidRPr="001D31EC">
        <w:rPr>
          <w:i/>
          <w:iCs/>
        </w:rPr>
        <w:t>DELETE</w:t>
      </w:r>
      <w:r>
        <w:t xml:space="preserve"> s endpointem /api/events/id</w:t>
      </w:r>
      <w:r w:rsidR="002172B5">
        <w:t xml:space="preserve">, která je skrytá za verifyToken – zajišťuje, že požadavek odeslal pouze přihlášený uživatel s platným JWT </w:t>
      </w:r>
      <w:r w:rsidR="0088377F">
        <w:br/>
      </w:r>
      <w:r w:rsidR="002172B5">
        <w:t>a oprávněnou rolí.</w:t>
      </w:r>
      <w:r w:rsidR="00534FD8">
        <w:t xml:space="preserve"> Při mazaní aktuality se automaticky z tabulky event_photos vymažou veškeré fotografie, které s aktualitou </w:t>
      </w:r>
      <w:r w:rsidR="004F19B2">
        <w:t>souvisely,</w:t>
      </w:r>
      <w:r w:rsidR="00534FD8">
        <w:t xml:space="preserve"> a to díky nastavenému CASCASDE DELETE</w:t>
      </w:r>
      <w:r w:rsidR="00DC177A">
        <w:t>.</w:t>
      </w:r>
    </w:p>
    <w:p w14:paraId="6A69BC51"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3086C5"/>
          <w:sz w:val="21"/>
          <w:szCs w:val="21"/>
          <w:lang w:eastAsia="cs-CZ"/>
        </w:rPr>
        <w:lastRenderedPageBreak/>
        <w:t>router</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delete</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B86855"/>
          <w:sz w:val="21"/>
          <w:szCs w:val="21"/>
          <w:lang w:eastAsia="cs-CZ"/>
        </w:rPr>
        <w:t>"/:id"</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98863B"/>
          <w:sz w:val="21"/>
          <w:szCs w:val="21"/>
          <w:lang w:eastAsia="cs-CZ"/>
        </w:rPr>
        <w:t>verifyToken</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98863B"/>
          <w:sz w:val="21"/>
          <w:szCs w:val="21"/>
          <w:lang w:eastAsia="cs-CZ"/>
        </w:rPr>
        <w:t>isAdmin</w:t>
      </w: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282D85"/>
          <w:sz w:val="21"/>
          <w:szCs w:val="21"/>
          <w:lang w:eastAsia="cs-CZ"/>
        </w:rPr>
        <w:t>req</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res</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=&gt;</w:t>
      </w:r>
      <w:r w:rsidRPr="000E3223">
        <w:rPr>
          <w:rFonts w:ascii="Consolas" w:eastAsia="Times New Roman" w:hAnsi="Consolas" w:cs="Times New Roman"/>
          <w:color w:val="202020"/>
          <w:sz w:val="21"/>
          <w:szCs w:val="21"/>
          <w:lang w:eastAsia="cs-CZ"/>
        </w:rPr>
        <w:t xml:space="preserve"> {</w:t>
      </w:r>
    </w:p>
    <w:p w14:paraId="756A4E5B"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const</w:t>
      </w:r>
      <w:r w:rsidRPr="000E3223">
        <w:rPr>
          <w:rFonts w:ascii="Consolas" w:eastAsia="Times New Roman" w:hAnsi="Consolas" w:cs="Times New Roman"/>
          <w:color w:val="202020"/>
          <w:sz w:val="21"/>
          <w:szCs w:val="21"/>
          <w:lang w:eastAsia="cs-CZ"/>
        </w:rPr>
        <w:t xml:space="preserve"> { </w:t>
      </w:r>
      <w:r w:rsidRPr="000E3223">
        <w:rPr>
          <w:rFonts w:ascii="Consolas" w:eastAsia="Times New Roman" w:hAnsi="Consolas" w:cs="Times New Roman"/>
          <w:color w:val="3086C5"/>
          <w:sz w:val="21"/>
          <w:szCs w:val="21"/>
          <w:lang w:eastAsia="cs-CZ"/>
        </w:rPr>
        <w:t>id</w:t>
      </w:r>
      <w:r w:rsidRPr="000E3223">
        <w:rPr>
          <w:rFonts w:ascii="Consolas" w:eastAsia="Times New Roman" w:hAnsi="Consolas" w:cs="Times New Roman"/>
          <w:color w:val="202020"/>
          <w:sz w:val="21"/>
          <w:szCs w:val="21"/>
          <w:lang w:eastAsia="cs-CZ"/>
        </w:rPr>
        <w:t xml:space="preserve"> } </w:t>
      </w:r>
      <w:r w:rsidRPr="000E3223">
        <w:rPr>
          <w:rFonts w:ascii="Consolas" w:eastAsia="Times New Roman" w:hAnsi="Consolas" w:cs="Times New Roman"/>
          <w:color w:val="573F35"/>
          <w:sz w:val="21"/>
          <w:szCs w:val="21"/>
          <w:lang w:eastAsia="cs-CZ"/>
        </w:rPr>
        <w: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req</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82D85"/>
          <w:sz w:val="21"/>
          <w:szCs w:val="21"/>
          <w:lang w:eastAsia="cs-CZ"/>
        </w:rPr>
        <w:t>params</w:t>
      </w:r>
      <w:r w:rsidRPr="000E3223">
        <w:rPr>
          <w:rFonts w:ascii="Consolas" w:eastAsia="Times New Roman" w:hAnsi="Consolas" w:cs="Times New Roman"/>
          <w:color w:val="202020"/>
          <w:sz w:val="21"/>
          <w:szCs w:val="21"/>
          <w:lang w:eastAsia="cs-CZ"/>
        </w:rPr>
        <w:t>;</w:t>
      </w:r>
    </w:p>
    <w:p w14:paraId="0A4CFE96"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46CF67FB"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db</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query</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B86855"/>
          <w:sz w:val="21"/>
          <w:szCs w:val="21"/>
          <w:lang w:eastAsia="cs-CZ"/>
        </w:rPr>
        <w:t>"SELECT photo FROM event WHERE id = ?"</w:t>
      </w: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3086C5"/>
          <w:sz w:val="21"/>
          <w:szCs w:val="21"/>
          <w:lang w:eastAsia="cs-CZ"/>
        </w:rPr>
        <w:t>id</w:t>
      </w: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282D85"/>
          <w:sz w:val="21"/>
          <w:szCs w:val="21"/>
          <w:lang w:eastAsia="cs-CZ"/>
        </w:rPr>
        <w:t>err</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eventRows</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=&gt;</w:t>
      </w:r>
      <w:r w:rsidRPr="000E3223">
        <w:rPr>
          <w:rFonts w:ascii="Consolas" w:eastAsia="Times New Roman" w:hAnsi="Consolas" w:cs="Times New Roman"/>
          <w:color w:val="202020"/>
          <w:sz w:val="21"/>
          <w:szCs w:val="21"/>
          <w:lang w:eastAsia="cs-CZ"/>
        </w:rPr>
        <w:t xml:space="preserve"> {</w:t>
      </w:r>
    </w:p>
    <w:p w14:paraId="1DD4D776"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db</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query</w:t>
      </w:r>
      <w:r w:rsidRPr="000E3223">
        <w:rPr>
          <w:rFonts w:ascii="Consolas" w:eastAsia="Times New Roman" w:hAnsi="Consolas" w:cs="Times New Roman"/>
          <w:color w:val="202020"/>
          <w:sz w:val="21"/>
          <w:szCs w:val="21"/>
          <w:lang w:eastAsia="cs-CZ"/>
        </w:rPr>
        <w:t>(</w:t>
      </w:r>
    </w:p>
    <w:p w14:paraId="095A8417"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B86855"/>
          <w:sz w:val="21"/>
          <w:szCs w:val="21"/>
          <w:lang w:eastAsia="cs-CZ"/>
        </w:rPr>
        <w:t>"SELECT img_path FROM event_photos WHERE event_id = ?"</w:t>
      </w:r>
      <w:r w:rsidRPr="000E3223">
        <w:rPr>
          <w:rFonts w:ascii="Consolas" w:eastAsia="Times New Roman" w:hAnsi="Consolas" w:cs="Times New Roman"/>
          <w:color w:val="202020"/>
          <w:sz w:val="21"/>
          <w:szCs w:val="21"/>
          <w:lang w:eastAsia="cs-CZ"/>
        </w:rPr>
        <w:t>,</w:t>
      </w:r>
    </w:p>
    <w:p w14:paraId="708A1F00"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3086C5"/>
          <w:sz w:val="21"/>
          <w:szCs w:val="21"/>
          <w:lang w:eastAsia="cs-CZ"/>
        </w:rPr>
        <w:t>id</w:t>
      </w:r>
      <w:r w:rsidRPr="000E3223">
        <w:rPr>
          <w:rFonts w:ascii="Consolas" w:eastAsia="Times New Roman" w:hAnsi="Consolas" w:cs="Times New Roman"/>
          <w:color w:val="202020"/>
          <w:sz w:val="21"/>
          <w:szCs w:val="21"/>
          <w:lang w:eastAsia="cs-CZ"/>
        </w:rPr>
        <w:t>],</w:t>
      </w:r>
    </w:p>
    <w:p w14:paraId="7DD42920"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282D85"/>
          <w:sz w:val="21"/>
          <w:szCs w:val="21"/>
          <w:lang w:eastAsia="cs-CZ"/>
        </w:rPr>
        <w:t>err2</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photos</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=&gt;</w:t>
      </w:r>
      <w:r w:rsidRPr="000E3223">
        <w:rPr>
          <w:rFonts w:ascii="Consolas" w:eastAsia="Times New Roman" w:hAnsi="Consolas" w:cs="Times New Roman"/>
          <w:color w:val="202020"/>
          <w:sz w:val="21"/>
          <w:szCs w:val="21"/>
          <w:lang w:eastAsia="cs-CZ"/>
        </w:rPr>
        <w:t xml:space="preserve"> {</w:t>
      </w:r>
    </w:p>
    <w:p w14:paraId="4F3AA0A4"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db</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query</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B86855"/>
          <w:sz w:val="21"/>
          <w:szCs w:val="21"/>
          <w:lang w:eastAsia="cs-CZ"/>
        </w:rPr>
        <w:t>"DELETE FROM event WHERE id = ?"</w:t>
      </w: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3086C5"/>
          <w:sz w:val="21"/>
          <w:szCs w:val="21"/>
          <w:lang w:eastAsia="cs-CZ"/>
        </w:rPr>
        <w:t>id</w:t>
      </w: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282D85"/>
          <w:sz w:val="21"/>
          <w:szCs w:val="21"/>
          <w:lang w:eastAsia="cs-CZ"/>
        </w:rPr>
        <w:t>err3</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result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=&gt;</w:t>
      </w:r>
      <w:r w:rsidRPr="000E3223">
        <w:rPr>
          <w:rFonts w:ascii="Consolas" w:eastAsia="Times New Roman" w:hAnsi="Consolas" w:cs="Times New Roman"/>
          <w:color w:val="202020"/>
          <w:sz w:val="21"/>
          <w:szCs w:val="21"/>
          <w:lang w:eastAsia="cs-CZ"/>
        </w:rPr>
        <w:t xml:space="preserve"> {</w:t>
      </w:r>
    </w:p>
    <w:p w14:paraId="1731A2B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if</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err3</w:t>
      </w:r>
      <w:r w:rsidRPr="000E3223">
        <w:rPr>
          <w:rFonts w:ascii="Consolas" w:eastAsia="Times New Roman" w:hAnsi="Consolas" w:cs="Times New Roman"/>
          <w:color w:val="202020"/>
          <w:sz w:val="21"/>
          <w:szCs w:val="21"/>
          <w:lang w:eastAsia="cs-CZ"/>
        </w:rPr>
        <w:t>)</w:t>
      </w:r>
    </w:p>
    <w:p w14:paraId="663B6ED0"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return</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res</w:t>
      </w:r>
    </w:p>
    <w:p w14:paraId="11170DD6"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98863B"/>
          <w:sz w:val="21"/>
          <w:szCs w:val="21"/>
          <w:lang w:eastAsia="cs-CZ"/>
        </w:rPr>
        <w:t>status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B9A69"/>
          <w:sz w:val="21"/>
          <w:szCs w:val="21"/>
          <w:lang w:eastAsia="cs-CZ"/>
        </w:rPr>
        <w:t>500</w:t>
      </w:r>
      <w:r w:rsidRPr="000E3223">
        <w:rPr>
          <w:rFonts w:ascii="Consolas" w:eastAsia="Times New Roman" w:hAnsi="Consolas" w:cs="Times New Roman"/>
          <w:color w:val="202020"/>
          <w:sz w:val="21"/>
          <w:szCs w:val="21"/>
          <w:lang w:eastAsia="cs-CZ"/>
        </w:rPr>
        <w:t>)</w:t>
      </w:r>
    </w:p>
    <w:p w14:paraId="3C7A9047"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r w:rsidRPr="000E3223">
        <w:rPr>
          <w:rFonts w:ascii="Consolas" w:eastAsia="Times New Roman" w:hAnsi="Consolas" w:cs="Times New Roman"/>
          <w:color w:val="98863B"/>
          <w:sz w:val="21"/>
          <w:szCs w:val="21"/>
          <w:lang w:eastAsia="cs-CZ"/>
        </w:rPr>
        <w:t>json</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error:</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B86855"/>
          <w:sz w:val="21"/>
          <w:szCs w:val="21"/>
          <w:lang w:eastAsia="cs-CZ"/>
        </w:rPr>
        <w:t>"Chyba při mazání aktuality"</w:t>
      </w:r>
      <w:r w:rsidRPr="000E3223">
        <w:rPr>
          <w:rFonts w:ascii="Consolas" w:eastAsia="Times New Roman" w:hAnsi="Consolas" w:cs="Times New Roman"/>
          <w:color w:val="202020"/>
          <w:sz w:val="21"/>
          <w:szCs w:val="21"/>
          <w:lang w:eastAsia="cs-CZ"/>
        </w:rPr>
        <w:t xml:space="preserve"> });</w:t>
      </w:r>
    </w:p>
    <w:p w14:paraId="44FDBCD9"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if</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result</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82D85"/>
          <w:sz w:val="21"/>
          <w:szCs w:val="21"/>
          <w:lang w:eastAsia="cs-CZ"/>
        </w:rPr>
        <w:t>affectedRows</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73F35"/>
          <w:sz w:val="21"/>
          <w:szCs w:val="21"/>
          <w:lang w:eastAsia="cs-CZ"/>
        </w:rPr>
        <w: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B9A69"/>
          <w:sz w:val="21"/>
          <w:szCs w:val="21"/>
          <w:lang w:eastAsia="cs-CZ"/>
        </w:rPr>
        <w:t>0</w:t>
      </w:r>
      <w:r w:rsidRPr="000E3223">
        <w:rPr>
          <w:rFonts w:ascii="Consolas" w:eastAsia="Times New Roman" w:hAnsi="Consolas" w:cs="Times New Roman"/>
          <w:color w:val="202020"/>
          <w:sz w:val="21"/>
          <w:szCs w:val="21"/>
          <w:lang w:eastAsia="cs-CZ"/>
        </w:rPr>
        <w:t>)</w:t>
      </w:r>
    </w:p>
    <w:p w14:paraId="5542AE7E"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return</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status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B9A69"/>
          <w:sz w:val="21"/>
          <w:szCs w:val="21"/>
          <w:lang w:eastAsia="cs-CZ"/>
        </w:rPr>
        <w:t>404</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json</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error:</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B86855"/>
          <w:sz w:val="21"/>
          <w:szCs w:val="21"/>
          <w:lang w:eastAsia="cs-CZ"/>
        </w:rPr>
        <w:t>"Aktualita nenalezena"</w:t>
      </w:r>
      <w:r w:rsidRPr="000E3223">
        <w:rPr>
          <w:rFonts w:ascii="Consolas" w:eastAsia="Times New Roman" w:hAnsi="Consolas" w:cs="Times New Roman"/>
          <w:color w:val="202020"/>
          <w:sz w:val="21"/>
          <w:szCs w:val="21"/>
          <w:lang w:eastAsia="cs-CZ"/>
        </w:rPr>
        <w:t xml:space="preserve"> });</w:t>
      </w:r>
    </w:p>
    <w:p w14:paraId="7A2CF38F"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2988A259"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if</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eventRows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B9A69"/>
          <w:sz w:val="21"/>
          <w:szCs w:val="21"/>
          <w:lang w:eastAsia="cs-CZ"/>
        </w:rPr>
        <w:t>0</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82D85"/>
          <w:sz w:val="21"/>
          <w:szCs w:val="21"/>
          <w:lang w:eastAsia="cs-CZ"/>
        </w:rPr>
        <w:t>photo</w:t>
      </w:r>
      <w:r w:rsidRPr="000E3223">
        <w:rPr>
          <w:rFonts w:ascii="Consolas" w:eastAsia="Times New Roman" w:hAnsi="Consolas" w:cs="Times New Roman"/>
          <w:color w:val="202020"/>
          <w:sz w:val="21"/>
          <w:szCs w:val="21"/>
          <w:lang w:eastAsia="cs-CZ"/>
        </w:rPr>
        <w:t>) {</w:t>
      </w:r>
    </w:p>
    <w:p w14:paraId="79C8EB4C"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const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coverPath</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73F35"/>
          <w:sz w:val="21"/>
          <w:szCs w:val="21"/>
          <w:lang w:eastAsia="cs-CZ"/>
        </w:rPr>
        <w: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path</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join</w:t>
      </w:r>
      <w:r w:rsidRPr="000E3223">
        <w:rPr>
          <w:rFonts w:ascii="Consolas" w:eastAsia="Times New Roman" w:hAnsi="Consolas" w:cs="Times New Roman"/>
          <w:color w:val="202020"/>
          <w:sz w:val="21"/>
          <w:szCs w:val="21"/>
          <w:lang w:eastAsia="cs-CZ"/>
        </w:rPr>
        <w:t>(</w:t>
      </w:r>
    </w:p>
    <w:p w14:paraId="2BF7C0F1"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B86855"/>
          <w:sz w:val="21"/>
          <w:szCs w:val="21"/>
          <w:lang w:eastAsia="cs-CZ"/>
        </w:rPr>
        <w:t>"C:</w:t>
      </w:r>
      <w:r w:rsidRPr="000E3223">
        <w:rPr>
          <w:rFonts w:ascii="Consolas" w:eastAsia="Times New Roman" w:hAnsi="Consolas" w:cs="Times New Roman"/>
          <w:color w:val="E14A46"/>
          <w:sz w:val="21"/>
          <w:szCs w:val="21"/>
          <w:lang w:eastAsia="cs-CZ"/>
        </w:rPr>
        <w:t>\\</w:t>
      </w:r>
      <w:r w:rsidRPr="000E3223">
        <w:rPr>
          <w:rFonts w:ascii="Consolas" w:eastAsia="Times New Roman" w:hAnsi="Consolas" w:cs="Times New Roman"/>
          <w:color w:val="B86855"/>
          <w:sz w:val="21"/>
          <w:szCs w:val="21"/>
          <w:lang w:eastAsia="cs-CZ"/>
        </w:rPr>
        <w:t>LacekTKD</w:t>
      </w:r>
      <w:r w:rsidRPr="000E3223">
        <w:rPr>
          <w:rFonts w:ascii="Consolas" w:eastAsia="Times New Roman" w:hAnsi="Consolas" w:cs="Times New Roman"/>
          <w:color w:val="E14A46"/>
          <w:sz w:val="21"/>
          <w:szCs w:val="21"/>
          <w:lang w:eastAsia="cs-CZ"/>
        </w:rPr>
        <w:t>\\</w:t>
      </w:r>
      <w:r w:rsidRPr="000E3223">
        <w:rPr>
          <w:rFonts w:ascii="Consolas" w:eastAsia="Times New Roman" w:hAnsi="Consolas" w:cs="Times New Roman"/>
          <w:color w:val="B86855"/>
          <w:sz w:val="21"/>
          <w:szCs w:val="21"/>
          <w:lang w:eastAsia="cs-CZ"/>
        </w:rPr>
        <w:t>Frontend</w:t>
      </w:r>
      <w:r w:rsidRPr="000E3223">
        <w:rPr>
          <w:rFonts w:ascii="Consolas" w:eastAsia="Times New Roman" w:hAnsi="Consolas" w:cs="Times New Roman"/>
          <w:color w:val="E14A46"/>
          <w:sz w:val="21"/>
          <w:szCs w:val="21"/>
          <w:lang w:eastAsia="cs-CZ"/>
        </w:rPr>
        <w:t>\\</w:t>
      </w:r>
      <w:r w:rsidRPr="000E3223">
        <w:rPr>
          <w:rFonts w:ascii="Consolas" w:eastAsia="Times New Roman" w:hAnsi="Consolas" w:cs="Times New Roman"/>
          <w:color w:val="B86855"/>
          <w:sz w:val="21"/>
          <w:szCs w:val="21"/>
          <w:lang w:eastAsia="cs-CZ"/>
        </w:rPr>
        <w:t>public"</w:t>
      </w:r>
      <w:r w:rsidRPr="000E3223">
        <w:rPr>
          <w:rFonts w:ascii="Consolas" w:eastAsia="Times New Roman" w:hAnsi="Consolas" w:cs="Times New Roman"/>
          <w:color w:val="202020"/>
          <w:sz w:val="21"/>
          <w:szCs w:val="21"/>
          <w:lang w:eastAsia="cs-CZ"/>
        </w:rPr>
        <w:t>,</w:t>
      </w:r>
    </w:p>
    <w:p w14:paraId="5AB19A9E"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eventRows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B9A69"/>
          <w:sz w:val="21"/>
          <w:szCs w:val="21"/>
          <w:lang w:eastAsia="cs-CZ"/>
        </w:rPr>
        <w:t>0</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82D85"/>
          <w:sz w:val="21"/>
          <w:szCs w:val="21"/>
          <w:lang w:eastAsia="cs-CZ"/>
        </w:rPr>
        <w:t>photo</w:t>
      </w:r>
      <w:r w:rsidRPr="000E3223">
        <w:rPr>
          <w:rFonts w:ascii="Consolas" w:eastAsia="Times New Roman" w:hAnsi="Consolas" w:cs="Times New Roman"/>
          <w:color w:val="202020"/>
          <w:sz w:val="21"/>
          <w:szCs w:val="21"/>
          <w:lang w:eastAsia="cs-CZ"/>
        </w:rPr>
        <w:t>,</w:t>
      </w:r>
    </w:p>
    <w:p w14:paraId="6A857AA9"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1DBF8861"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if</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46969A"/>
          <w:sz w:val="21"/>
          <w:szCs w:val="21"/>
          <w:lang w:eastAsia="cs-CZ"/>
        </w:rPr>
        <w:t>fs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existsSync</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3086C5"/>
          <w:sz w:val="21"/>
          <w:szCs w:val="21"/>
          <w:lang w:eastAsia="cs-CZ"/>
        </w:rPr>
        <w:t>coverPath</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46969A"/>
          <w:sz w:val="21"/>
          <w:szCs w:val="21"/>
          <w:lang w:eastAsia="cs-CZ"/>
        </w:rPr>
        <w:t>fs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unlinkSync</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3086C5"/>
          <w:sz w:val="21"/>
          <w:szCs w:val="21"/>
          <w:lang w:eastAsia="cs-CZ"/>
        </w:rPr>
        <w:t>coverPath</w:t>
      </w:r>
      <w:r w:rsidRPr="000E3223">
        <w:rPr>
          <w:rFonts w:ascii="Consolas" w:eastAsia="Times New Roman" w:hAnsi="Consolas" w:cs="Times New Roman"/>
          <w:color w:val="202020"/>
          <w:sz w:val="21"/>
          <w:szCs w:val="21"/>
          <w:lang w:eastAsia="cs-CZ"/>
        </w:rPr>
        <w:t>);</w:t>
      </w:r>
    </w:p>
    <w:p w14:paraId="57DFA2B1"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397135A5"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4723D082"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if</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photos</w:t>
      </w:r>
      <w:r w:rsidRPr="000E3223">
        <w:rPr>
          <w:rFonts w:ascii="Consolas" w:eastAsia="Times New Roman" w:hAnsi="Consolas" w:cs="Times New Roman"/>
          <w:color w:val="202020"/>
          <w:sz w:val="21"/>
          <w:szCs w:val="21"/>
          <w:lang w:eastAsia="cs-CZ"/>
        </w:rPr>
        <w:t>) {</w:t>
      </w:r>
    </w:p>
    <w:p w14:paraId="4402F5B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photos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forEach</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82D85"/>
          <w:sz w:val="21"/>
          <w:szCs w:val="21"/>
          <w:lang w:eastAsia="cs-CZ"/>
        </w:rPr>
        <w:t>photo</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=&gt;</w:t>
      </w:r>
      <w:r w:rsidRPr="000E3223">
        <w:rPr>
          <w:rFonts w:ascii="Consolas" w:eastAsia="Times New Roman" w:hAnsi="Consolas" w:cs="Times New Roman"/>
          <w:color w:val="202020"/>
          <w:sz w:val="21"/>
          <w:szCs w:val="21"/>
          <w:lang w:eastAsia="cs-CZ"/>
        </w:rPr>
        <w:t xml:space="preserve"> {</w:t>
      </w:r>
    </w:p>
    <w:p w14:paraId="4098B22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const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fullPath</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73F35"/>
          <w:sz w:val="21"/>
          <w:szCs w:val="21"/>
          <w:lang w:eastAsia="cs-CZ"/>
        </w:rPr>
        <w:t>=</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3086C5"/>
          <w:sz w:val="21"/>
          <w:szCs w:val="21"/>
          <w:lang w:eastAsia="cs-CZ"/>
        </w:rPr>
        <w:t>path</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join</w:t>
      </w:r>
      <w:r w:rsidRPr="000E3223">
        <w:rPr>
          <w:rFonts w:ascii="Consolas" w:eastAsia="Times New Roman" w:hAnsi="Consolas" w:cs="Times New Roman"/>
          <w:color w:val="202020"/>
          <w:sz w:val="21"/>
          <w:szCs w:val="21"/>
          <w:lang w:eastAsia="cs-CZ"/>
        </w:rPr>
        <w:t>(</w:t>
      </w:r>
    </w:p>
    <w:p w14:paraId="3CF6C7F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B86855"/>
          <w:sz w:val="21"/>
          <w:szCs w:val="21"/>
          <w:lang w:eastAsia="cs-CZ"/>
        </w:rPr>
        <w:t>"C:</w:t>
      </w:r>
      <w:r w:rsidRPr="000E3223">
        <w:rPr>
          <w:rFonts w:ascii="Consolas" w:eastAsia="Times New Roman" w:hAnsi="Consolas" w:cs="Times New Roman"/>
          <w:color w:val="E14A46"/>
          <w:sz w:val="21"/>
          <w:szCs w:val="21"/>
          <w:lang w:eastAsia="cs-CZ"/>
        </w:rPr>
        <w:t>\\</w:t>
      </w:r>
      <w:r w:rsidRPr="000E3223">
        <w:rPr>
          <w:rFonts w:ascii="Consolas" w:eastAsia="Times New Roman" w:hAnsi="Consolas" w:cs="Times New Roman"/>
          <w:color w:val="B86855"/>
          <w:sz w:val="21"/>
          <w:szCs w:val="21"/>
          <w:lang w:eastAsia="cs-CZ"/>
        </w:rPr>
        <w:t>LacekTKD</w:t>
      </w:r>
      <w:r w:rsidRPr="000E3223">
        <w:rPr>
          <w:rFonts w:ascii="Consolas" w:eastAsia="Times New Roman" w:hAnsi="Consolas" w:cs="Times New Roman"/>
          <w:color w:val="E14A46"/>
          <w:sz w:val="21"/>
          <w:szCs w:val="21"/>
          <w:lang w:eastAsia="cs-CZ"/>
        </w:rPr>
        <w:t>\\</w:t>
      </w:r>
      <w:r w:rsidRPr="000E3223">
        <w:rPr>
          <w:rFonts w:ascii="Consolas" w:eastAsia="Times New Roman" w:hAnsi="Consolas" w:cs="Times New Roman"/>
          <w:color w:val="B86855"/>
          <w:sz w:val="21"/>
          <w:szCs w:val="21"/>
          <w:lang w:eastAsia="cs-CZ"/>
        </w:rPr>
        <w:t>Frontend</w:t>
      </w:r>
      <w:r w:rsidRPr="000E3223">
        <w:rPr>
          <w:rFonts w:ascii="Consolas" w:eastAsia="Times New Roman" w:hAnsi="Consolas" w:cs="Times New Roman"/>
          <w:color w:val="E14A46"/>
          <w:sz w:val="21"/>
          <w:szCs w:val="21"/>
          <w:lang w:eastAsia="cs-CZ"/>
        </w:rPr>
        <w:t>\\</w:t>
      </w:r>
      <w:r w:rsidRPr="000E3223">
        <w:rPr>
          <w:rFonts w:ascii="Consolas" w:eastAsia="Times New Roman" w:hAnsi="Consolas" w:cs="Times New Roman"/>
          <w:color w:val="B86855"/>
          <w:sz w:val="21"/>
          <w:szCs w:val="21"/>
          <w:lang w:eastAsia="cs-CZ"/>
        </w:rPr>
        <w:t>public"</w:t>
      </w:r>
      <w:r w:rsidRPr="000E3223">
        <w:rPr>
          <w:rFonts w:ascii="Consolas" w:eastAsia="Times New Roman" w:hAnsi="Consolas" w:cs="Times New Roman"/>
          <w:color w:val="202020"/>
          <w:sz w:val="21"/>
          <w:szCs w:val="21"/>
          <w:lang w:eastAsia="cs-CZ"/>
        </w:rPr>
        <w:t>,</w:t>
      </w:r>
    </w:p>
    <w:p w14:paraId="626189F2"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photo</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282D85"/>
          <w:sz w:val="21"/>
          <w:szCs w:val="21"/>
          <w:lang w:eastAsia="cs-CZ"/>
        </w:rPr>
        <w:t>img_path</w:t>
      </w:r>
      <w:r w:rsidRPr="000E3223">
        <w:rPr>
          <w:rFonts w:ascii="Consolas" w:eastAsia="Times New Roman" w:hAnsi="Consolas" w:cs="Times New Roman"/>
          <w:color w:val="202020"/>
          <w:sz w:val="21"/>
          <w:szCs w:val="21"/>
          <w:lang w:eastAsia="cs-CZ"/>
        </w:rPr>
        <w:t>,</w:t>
      </w:r>
    </w:p>
    <w:p w14:paraId="52F5EC7E"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3F7E86F9"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8F41AD"/>
          <w:sz w:val="21"/>
          <w:szCs w:val="21"/>
          <w:lang w:eastAsia="cs-CZ"/>
        </w:rPr>
        <w:t>if</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46969A"/>
          <w:sz w:val="21"/>
          <w:szCs w:val="21"/>
          <w:lang w:eastAsia="cs-CZ"/>
        </w:rPr>
        <w:t>fs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existsSync</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3086C5"/>
          <w:sz w:val="21"/>
          <w:szCs w:val="21"/>
          <w:lang w:eastAsia="cs-CZ"/>
        </w:rPr>
        <w:t>fullPath</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46969A"/>
          <w:sz w:val="21"/>
          <w:szCs w:val="21"/>
          <w:lang w:eastAsia="cs-CZ"/>
        </w:rPr>
        <w:t>fs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unlinkSync</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3086C5"/>
          <w:sz w:val="21"/>
          <w:szCs w:val="21"/>
          <w:lang w:eastAsia="cs-CZ"/>
        </w:rPr>
        <w:t>fullPath</w:t>
      </w:r>
      <w:r w:rsidRPr="000E3223">
        <w:rPr>
          <w:rFonts w:ascii="Consolas" w:eastAsia="Times New Roman" w:hAnsi="Consolas" w:cs="Times New Roman"/>
          <w:color w:val="202020"/>
          <w:sz w:val="21"/>
          <w:szCs w:val="21"/>
          <w:lang w:eastAsia="cs-CZ"/>
        </w:rPr>
        <w:t>);</w:t>
      </w:r>
    </w:p>
    <w:p w14:paraId="740CD931"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2BF52BBB"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779B7361"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p>
    <w:p w14:paraId="21A6574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res</w:t>
      </w:r>
      <w:r w:rsidRPr="000E3223">
        <w:rPr>
          <w:rFonts w:ascii="Consolas" w:eastAsia="Times New Roman" w:hAnsi="Consolas" w:cs="Times New Roman"/>
          <w:color w:val="202020"/>
          <w:sz w:val="21"/>
          <w:szCs w:val="21"/>
          <w:lang w:eastAsia="cs-CZ"/>
        </w:rPr>
        <w:t>.</w:t>
      </w:r>
      <w:r w:rsidRPr="000E3223">
        <w:rPr>
          <w:rFonts w:ascii="Consolas" w:eastAsia="Times New Roman" w:hAnsi="Consolas" w:cs="Times New Roman"/>
          <w:color w:val="98863B"/>
          <w:sz w:val="21"/>
          <w:szCs w:val="21"/>
          <w:lang w:eastAsia="cs-CZ"/>
        </w:rPr>
        <w:t>json</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success:</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5460C1"/>
          <w:sz w:val="21"/>
          <w:szCs w:val="21"/>
          <w:lang w:eastAsia="cs-CZ"/>
        </w:rPr>
        <w:t>true</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282D85"/>
          <w:sz w:val="21"/>
          <w:szCs w:val="21"/>
          <w:lang w:eastAsia="cs-CZ"/>
        </w:rPr>
        <w:t>message:</w:t>
      </w:r>
      <w:r w:rsidRPr="000E3223">
        <w:rPr>
          <w:rFonts w:ascii="Consolas" w:eastAsia="Times New Roman" w:hAnsi="Consolas" w:cs="Times New Roman"/>
          <w:color w:val="202020"/>
          <w:sz w:val="21"/>
          <w:szCs w:val="21"/>
          <w:lang w:eastAsia="cs-CZ"/>
        </w:rPr>
        <w:t xml:space="preserve"> </w:t>
      </w:r>
      <w:r w:rsidRPr="000E3223">
        <w:rPr>
          <w:rFonts w:ascii="Consolas" w:eastAsia="Times New Roman" w:hAnsi="Consolas" w:cs="Times New Roman"/>
          <w:color w:val="B86855"/>
          <w:sz w:val="21"/>
          <w:szCs w:val="21"/>
          <w:lang w:eastAsia="cs-CZ"/>
        </w:rPr>
        <w:t>"Aktualita byla smazána"</w:t>
      </w:r>
      <w:r w:rsidRPr="000E3223">
        <w:rPr>
          <w:rFonts w:ascii="Consolas" w:eastAsia="Times New Roman" w:hAnsi="Consolas" w:cs="Times New Roman"/>
          <w:color w:val="202020"/>
          <w:sz w:val="21"/>
          <w:szCs w:val="21"/>
          <w:lang w:eastAsia="cs-CZ"/>
        </w:rPr>
        <w:t xml:space="preserve"> });</w:t>
      </w:r>
    </w:p>
    <w:p w14:paraId="056E651C"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7729866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0F156C0B"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43DEA103" w14:textId="77777777" w:rsidR="000E3223" w:rsidRPr="000E3223" w:rsidRDefault="000E3223" w:rsidP="000E3223">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  });</w:t>
      </w:r>
    </w:p>
    <w:p w14:paraId="5D4053A7" w14:textId="31656FF9" w:rsidR="00557B42" w:rsidRPr="00A3520A" w:rsidRDefault="000E3223"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0E3223">
        <w:rPr>
          <w:rFonts w:ascii="Consolas" w:eastAsia="Times New Roman" w:hAnsi="Consolas" w:cs="Times New Roman"/>
          <w:color w:val="202020"/>
          <w:sz w:val="21"/>
          <w:szCs w:val="21"/>
          <w:lang w:eastAsia="cs-CZ"/>
        </w:rPr>
        <w:t>});</w:t>
      </w:r>
    </w:p>
    <w:p w14:paraId="2AD81C1C" w14:textId="5D117674" w:rsidR="001C33BD" w:rsidRDefault="00433F0B" w:rsidP="00433F0B">
      <w:pPr>
        <w:pStyle w:val="Nadpis3"/>
      </w:pPr>
      <w:r>
        <w:lastRenderedPageBreak/>
        <w:t>Zabezpečení</w:t>
      </w:r>
    </w:p>
    <w:p w14:paraId="28900315" w14:textId="79C39875" w:rsidR="008C77A8" w:rsidRPr="002217A9" w:rsidRDefault="008C77A8" w:rsidP="004C1CCC">
      <w:r w:rsidRPr="002217A9">
        <w:t xml:space="preserve">Bezpečnost webové aplikace je klíčovou součástí každého moderního systému. V rámci </w:t>
      </w:r>
      <w:r w:rsidR="002217A9" w:rsidRPr="002217A9">
        <w:t>mé</w:t>
      </w:r>
      <w:r w:rsidRPr="002217A9">
        <w:t xml:space="preserve"> práce bylo implementováno několik vrstev zabezpečení pokrývajících autentizaci uživatelů, ochranu API endpointů a bezpečné ukládání přístupových údajů.</w:t>
      </w:r>
    </w:p>
    <w:p w14:paraId="37D308AF" w14:textId="77777777" w:rsidR="008C77A8" w:rsidRDefault="008C77A8" w:rsidP="00285243">
      <w:pPr>
        <w:pStyle w:val="Nadpis3"/>
      </w:pPr>
      <w:r>
        <w:t>Autentizace pomocí JWT</w:t>
      </w:r>
    </w:p>
    <w:p w14:paraId="3600E310" w14:textId="281F0F66" w:rsidR="008C77A8" w:rsidRPr="002217A9" w:rsidRDefault="008C77A8" w:rsidP="004C1CCC">
      <w:r w:rsidRPr="002217A9">
        <w:t xml:space="preserve">Pro autentizaci byl zvolen standard JSON Web Token (JWT), který představuje </w:t>
      </w:r>
      <w:r w:rsidR="004F19B2" w:rsidRPr="002217A9">
        <w:t>bez stavový</w:t>
      </w:r>
      <w:r w:rsidRPr="002217A9">
        <w:t xml:space="preserve"> mechanismus ověřování identity uživatele. Na rozdíl od tradičních session-based přístupů JWT nevyžaduje ukládání stavu na straně serveru – veškeré potřebné informace jsou zakódovány přímo v tokenu.</w:t>
      </w:r>
    </w:p>
    <w:p w14:paraId="5B13AD36" w14:textId="77777777" w:rsidR="008C77A8" w:rsidRDefault="008C77A8" w:rsidP="004C1CCC">
      <w:r w:rsidRPr="002217A9">
        <w:t>Token se skládá ze tří částí oddělených tečkou: hlavičky (header) obsahující typ tokenu a použitý algoritmus, těla (payload) s uživatelskými daty a podpisu (signature) zajišťujícího integritu tokenu. Po úspěšném přihlášení server vygeneruje token s payloadem obsahujícím identifikátor uživatele, jeho přihlašovací jméno a roli. Token má nastavenou platnost jedné hodiny, po jejímž uplynutí je uživatel automaticky odhlášen.</w:t>
      </w:r>
    </w:p>
    <w:p w14:paraId="67FC91EF" w14:textId="77777777" w:rsidR="002217A9" w:rsidRPr="002217A9" w:rsidRDefault="002217A9" w:rsidP="002217A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217A9">
        <w:rPr>
          <w:rFonts w:ascii="Consolas" w:eastAsia="Times New Roman" w:hAnsi="Consolas" w:cs="Times New Roman"/>
          <w:color w:val="202020"/>
          <w:sz w:val="21"/>
          <w:szCs w:val="21"/>
          <w:lang w:eastAsia="cs-CZ"/>
        </w:rPr>
        <w:t> </w:t>
      </w:r>
      <w:r w:rsidRPr="002217A9">
        <w:rPr>
          <w:rFonts w:ascii="Consolas" w:eastAsia="Times New Roman" w:hAnsi="Consolas" w:cs="Times New Roman"/>
          <w:color w:val="5460C1"/>
          <w:sz w:val="21"/>
          <w:szCs w:val="21"/>
          <w:lang w:eastAsia="cs-CZ"/>
        </w:rPr>
        <w:t>const</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3086C5"/>
          <w:sz w:val="21"/>
          <w:szCs w:val="21"/>
          <w:lang w:eastAsia="cs-CZ"/>
        </w:rPr>
        <w:t>token</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573F35"/>
          <w:sz w:val="21"/>
          <w:szCs w:val="21"/>
          <w:lang w:eastAsia="cs-CZ"/>
        </w:rPr>
        <w:t>=</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282D85"/>
          <w:sz w:val="21"/>
          <w:szCs w:val="21"/>
          <w:lang w:eastAsia="cs-CZ"/>
        </w:rPr>
        <w:t>jwt</w:t>
      </w:r>
      <w:r w:rsidRPr="002217A9">
        <w:rPr>
          <w:rFonts w:ascii="Consolas" w:eastAsia="Times New Roman" w:hAnsi="Consolas" w:cs="Times New Roman"/>
          <w:color w:val="202020"/>
          <w:sz w:val="21"/>
          <w:szCs w:val="21"/>
          <w:lang w:eastAsia="cs-CZ"/>
        </w:rPr>
        <w:t>.</w:t>
      </w:r>
      <w:r w:rsidRPr="002217A9">
        <w:rPr>
          <w:rFonts w:ascii="Consolas" w:eastAsia="Times New Roman" w:hAnsi="Consolas" w:cs="Times New Roman"/>
          <w:color w:val="98863B"/>
          <w:sz w:val="21"/>
          <w:szCs w:val="21"/>
          <w:lang w:eastAsia="cs-CZ"/>
        </w:rPr>
        <w:t>sign</w:t>
      </w:r>
      <w:r w:rsidRPr="002217A9">
        <w:rPr>
          <w:rFonts w:ascii="Consolas" w:eastAsia="Times New Roman" w:hAnsi="Consolas" w:cs="Times New Roman"/>
          <w:color w:val="202020"/>
          <w:sz w:val="21"/>
          <w:szCs w:val="21"/>
          <w:lang w:eastAsia="cs-CZ"/>
        </w:rPr>
        <w:t>(</w:t>
      </w:r>
    </w:p>
    <w:p w14:paraId="5F776DD7" w14:textId="77777777" w:rsidR="002217A9" w:rsidRPr="002217A9" w:rsidRDefault="002217A9" w:rsidP="002217A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217A9">
        <w:rPr>
          <w:rFonts w:ascii="Consolas" w:eastAsia="Times New Roman" w:hAnsi="Consolas" w:cs="Times New Roman"/>
          <w:color w:val="202020"/>
          <w:sz w:val="21"/>
          <w:szCs w:val="21"/>
          <w:lang w:eastAsia="cs-CZ"/>
        </w:rPr>
        <w:t xml:space="preserve">        { </w:t>
      </w:r>
      <w:r w:rsidRPr="002217A9">
        <w:rPr>
          <w:rFonts w:ascii="Consolas" w:eastAsia="Times New Roman" w:hAnsi="Consolas" w:cs="Times New Roman"/>
          <w:color w:val="282D85"/>
          <w:sz w:val="21"/>
          <w:szCs w:val="21"/>
          <w:lang w:eastAsia="cs-CZ"/>
        </w:rPr>
        <w:t>id:</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3086C5"/>
          <w:sz w:val="21"/>
          <w:szCs w:val="21"/>
          <w:lang w:eastAsia="cs-CZ"/>
        </w:rPr>
        <w:t>user</w:t>
      </w:r>
      <w:r w:rsidRPr="002217A9">
        <w:rPr>
          <w:rFonts w:ascii="Consolas" w:eastAsia="Times New Roman" w:hAnsi="Consolas" w:cs="Times New Roman"/>
          <w:color w:val="202020"/>
          <w:sz w:val="21"/>
          <w:szCs w:val="21"/>
          <w:lang w:eastAsia="cs-CZ"/>
        </w:rPr>
        <w:t>.</w:t>
      </w:r>
      <w:r w:rsidRPr="002217A9">
        <w:rPr>
          <w:rFonts w:ascii="Consolas" w:eastAsia="Times New Roman" w:hAnsi="Consolas" w:cs="Times New Roman"/>
          <w:color w:val="282D85"/>
          <w:sz w:val="21"/>
          <w:szCs w:val="21"/>
          <w:lang w:eastAsia="cs-CZ"/>
        </w:rPr>
        <w:t>id</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282D85"/>
          <w:sz w:val="21"/>
          <w:szCs w:val="21"/>
          <w:lang w:eastAsia="cs-CZ"/>
        </w:rPr>
        <w:t>login:</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3086C5"/>
          <w:sz w:val="21"/>
          <w:szCs w:val="21"/>
          <w:lang w:eastAsia="cs-CZ"/>
        </w:rPr>
        <w:t>user</w:t>
      </w:r>
      <w:r w:rsidRPr="002217A9">
        <w:rPr>
          <w:rFonts w:ascii="Consolas" w:eastAsia="Times New Roman" w:hAnsi="Consolas" w:cs="Times New Roman"/>
          <w:color w:val="202020"/>
          <w:sz w:val="21"/>
          <w:szCs w:val="21"/>
          <w:lang w:eastAsia="cs-CZ"/>
        </w:rPr>
        <w:t>.</w:t>
      </w:r>
      <w:r w:rsidRPr="002217A9">
        <w:rPr>
          <w:rFonts w:ascii="Consolas" w:eastAsia="Times New Roman" w:hAnsi="Consolas" w:cs="Times New Roman"/>
          <w:color w:val="282D85"/>
          <w:sz w:val="21"/>
          <w:szCs w:val="21"/>
          <w:lang w:eastAsia="cs-CZ"/>
        </w:rPr>
        <w:t>login</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282D85"/>
          <w:sz w:val="21"/>
          <w:szCs w:val="21"/>
          <w:lang w:eastAsia="cs-CZ"/>
        </w:rPr>
        <w:t>role:</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3086C5"/>
          <w:sz w:val="21"/>
          <w:szCs w:val="21"/>
          <w:lang w:eastAsia="cs-CZ"/>
        </w:rPr>
        <w:t>user</w:t>
      </w:r>
      <w:r w:rsidRPr="002217A9">
        <w:rPr>
          <w:rFonts w:ascii="Consolas" w:eastAsia="Times New Roman" w:hAnsi="Consolas" w:cs="Times New Roman"/>
          <w:color w:val="202020"/>
          <w:sz w:val="21"/>
          <w:szCs w:val="21"/>
          <w:lang w:eastAsia="cs-CZ"/>
        </w:rPr>
        <w:t>.</w:t>
      </w:r>
      <w:r w:rsidRPr="002217A9">
        <w:rPr>
          <w:rFonts w:ascii="Consolas" w:eastAsia="Times New Roman" w:hAnsi="Consolas" w:cs="Times New Roman"/>
          <w:color w:val="282D85"/>
          <w:sz w:val="21"/>
          <w:szCs w:val="21"/>
          <w:lang w:eastAsia="cs-CZ"/>
        </w:rPr>
        <w:t>role_name</w:t>
      </w:r>
      <w:r w:rsidRPr="002217A9">
        <w:rPr>
          <w:rFonts w:ascii="Consolas" w:eastAsia="Times New Roman" w:hAnsi="Consolas" w:cs="Times New Roman"/>
          <w:color w:val="202020"/>
          <w:sz w:val="21"/>
          <w:szCs w:val="21"/>
          <w:lang w:eastAsia="cs-CZ"/>
        </w:rPr>
        <w:t xml:space="preserve"> },</w:t>
      </w:r>
    </w:p>
    <w:p w14:paraId="03BDC027" w14:textId="77777777" w:rsidR="002217A9" w:rsidRPr="002217A9" w:rsidRDefault="002217A9" w:rsidP="002217A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3086C5"/>
          <w:sz w:val="21"/>
          <w:szCs w:val="21"/>
          <w:lang w:eastAsia="cs-CZ"/>
        </w:rPr>
        <w:t>SECRET_KEY</w:t>
      </w:r>
      <w:r w:rsidRPr="002217A9">
        <w:rPr>
          <w:rFonts w:ascii="Consolas" w:eastAsia="Times New Roman" w:hAnsi="Consolas" w:cs="Times New Roman"/>
          <w:color w:val="202020"/>
          <w:sz w:val="21"/>
          <w:szCs w:val="21"/>
          <w:lang w:eastAsia="cs-CZ"/>
        </w:rPr>
        <w:t>,</w:t>
      </w:r>
    </w:p>
    <w:p w14:paraId="218152FD" w14:textId="77777777" w:rsidR="002217A9" w:rsidRPr="002217A9" w:rsidRDefault="002217A9" w:rsidP="002217A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217A9">
        <w:rPr>
          <w:rFonts w:ascii="Consolas" w:eastAsia="Times New Roman" w:hAnsi="Consolas" w:cs="Times New Roman"/>
          <w:color w:val="202020"/>
          <w:sz w:val="21"/>
          <w:szCs w:val="21"/>
          <w:lang w:eastAsia="cs-CZ"/>
        </w:rPr>
        <w:t xml:space="preserve">        { </w:t>
      </w:r>
      <w:r w:rsidRPr="002217A9">
        <w:rPr>
          <w:rFonts w:ascii="Consolas" w:eastAsia="Times New Roman" w:hAnsi="Consolas" w:cs="Times New Roman"/>
          <w:color w:val="282D85"/>
          <w:sz w:val="21"/>
          <w:szCs w:val="21"/>
          <w:lang w:eastAsia="cs-CZ"/>
        </w:rPr>
        <w:t>expiresIn:</w:t>
      </w:r>
      <w:r w:rsidRPr="002217A9">
        <w:rPr>
          <w:rFonts w:ascii="Consolas" w:eastAsia="Times New Roman" w:hAnsi="Consolas" w:cs="Times New Roman"/>
          <w:color w:val="202020"/>
          <w:sz w:val="21"/>
          <w:szCs w:val="21"/>
          <w:lang w:eastAsia="cs-CZ"/>
        </w:rPr>
        <w:t xml:space="preserve"> </w:t>
      </w:r>
      <w:r w:rsidRPr="002217A9">
        <w:rPr>
          <w:rFonts w:ascii="Consolas" w:eastAsia="Times New Roman" w:hAnsi="Consolas" w:cs="Times New Roman"/>
          <w:color w:val="B86855"/>
          <w:sz w:val="21"/>
          <w:szCs w:val="21"/>
          <w:lang w:eastAsia="cs-CZ"/>
        </w:rPr>
        <w:t>"1h"</w:t>
      </w:r>
      <w:r w:rsidRPr="002217A9">
        <w:rPr>
          <w:rFonts w:ascii="Consolas" w:eastAsia="Times New Roman" w:hAnsi="Consolas" w:cs="Times New Roman"/>
          <w:color w:val="202020"/>
          <w:sz w:val="21"/>
          <w:szCs w:val="21"/>
          <w:lang w:eastAsia="cs-CZ"/>
        </w:rPr>
        <w:t xml:space="preserve"> },</w:t>
      </w:r>
    </w:p>
    <w:p w14:paraId="4FBB76B6" w14:textId="05C13047" w:rsidR="002217A9" w:rsidRPr="002217A9" w:rsidRDefault="002217A9" w:rsidP="002217A9">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217A9">
        <w:rPr>
          <w:rFonts w:ascii="Consolas" w:eastAsia="Times New Roman" w:hAnsi="Consolas" w:cs="Times New Roman"/>
          <w:color w:val="202020"/>
          <w:sz w:val="21"/>
          <w:szCs w:val="21"/>
          <w:lang w:eastAsia="cs-CZ"/>
        </w:rPr>
        <w:t>      );</w:t>
      </w:r>
    </w:p>
    <w:p w14:paraId="08B495CC" w14:textId="3B0DF133" w:rsidR="008C77A8" w:rsidRPr="002217A9" w:rsidRDefault="002217A9" w:rsidP="004C1CCC">
      <w:r w:rsidRPr="002217A9">
        <w:t>SECRET_</w:t>
      </w:r>
      <w:r w:rsidR="004F19B2" w:rsidRPr="002217A9">
        <w:t>KEY – tajný</w:t>
      </w:r>
      <w:r w:rsidR="008C77A8" w:rsidRPr="002217A9">
        <w:t xml:space="preserve"> klíč použitý k podpisu tokenu je uložen v</w:t>
      </w:r>
      <w:r>
        <w:t xml:space="preserve"> konfiguračním </w:t>
      </w:r>
      <w:r w:rsidR="008C77A8" w:rsidRPr="002217A9">
        <w:t>souboru .env a není součástí zdrojového kódu, čímž je zajištěna jeho bezpečnost.</w:t>
      </w:r>
      <w:r>
        <w:t xml:space="preserve"> Samotný soubor .env je taktéž zahrnut v souboru .gitignore, čímž nedochází k jeho zpracování pomocí verzovacích nástrojů. </w:t>
      </w:r>
    </w:p>
    <w:p w14:paraId="12E37114" w14:textId="77777777" w:rsidR="008C77A8" w:rsidRPr="00285243" w:rsidRDefault="008C77A8" w:rsidP="00285243">
      <w:pPr>
        <w:pStyle w:val="Nadpis3"/>
      </w:pPr>
      <w:r w:rsidRPr="00285243">
        <w:t>Hashování hesel</w:t>
      </w:r>
    </w:p>
    <w:p w14:paraId="3BF939D9" w14:textId="3C9B729C" w:rsidR="008C77A8" w:rsidRPr="00227288" w:rsidRDefault="008C77A8" w:rsidP="004C1CCC">
      <w:r w:rsidRPr="00227288">
        <w:t>Uživatelská hesla se do databáze neukládají v čitelné podobně, ale při registraci se heslo do databáze odesílá zaheshované pomocí ByCript knihovny. Faktor hashovaní je nastaven na náročnost 10, faktor určuje výpočetní složitost procesu a znesnadňuje případné útoky.</w:t>
      </w:r>
    </w:p>
    <w:p w14:paraId="4DB14DF1" w14:textId="1B8576B4" w:rsidR="00227288" w:rsidRPr="00A3520A" w:rsidRDefault="00227288" w:rsidP="00A3520A">
      <w:pPr>
        <w:pBdr>
          <w:top w:val="single" w:sz="4" w:space="1" w:color="auto"/>
          <w:left w:val="single" w:sz="4" w:space="4" w:color="auto"/>
          <w:bottom w:val="single" w:sz="4" w:space="1" w:color="auto"/>
          <w:right w:val="single" w:sz="4" w:space="4" w:color="auto"/>
        </w:pBdr>
        <w:shd w:val="clear" w:color="auto" w:fill="FFFFFF"/>
        <w:spacing w:after="0" w:line="285" w:lineRule="atLeast"/>
        <w:jc w:val="left"/>
        <w:rPr>
          <w:rFonts w:ascii="Consolas" w:eastAsia="Times New Roman" w:hAnsi="Consolas" w:cs="Times New Roman"/>
          <w:color w:val="202020"/>
          <w:sz w:val="21"/>
          <w:szCs w:val="21"/>
          <w:lang w:eastAsia="cs-CZ"/>
        </w:rPr>
      </w:pPr>
      <w:r w:rsidRPr="00227288">
        <w:rPr>
          <w:rFonts w:ascii="Consolas" w:eastAsia="Times New Roman" w:hAnsi="Consolas" w:cs="Times New Roman"/>
          <w:color w:val="202020"/>
          <w:sz w:val="21"/>
          <w:szCs w:val="21"/>
          <w:lang w:eastAsia="cs-CZ"/>
        </w:rPr>
        <w:t xml:space="preserve">  </w:t>
      </w:r>
      <w:r w:rsidRPr="00227288">
        <w:rPr>
          <w:rFonts w:ascii="Consolas" w:eastAsia="Times New Roman" w:hAnsi="Consolas" w:cs="Times New Roman"/>
          <w:color w:val="5460C1"/>
          <w:sz w:val="21"/>
          <w:szCs w:val="21"/>
          <w:lang w:eastAsia="cs-CZ"/>
        </w:rPr>
        <w:t>const</w:t>
      </w:r>
      <w:r w:rsidRPr="00227288">
        <w:rPr>
          <w:rFonts w:ascii="Consolas" w:eastAsia="Times New Roman" w:hAnsi="Consolas" w:cs="Times New Roman"/>
          <w:color w:val="202020"/>
          <w:sz w:val="21"/>
          <w:szCs w:val="21"/>
          <w:lang w:eastAsia="cs-CZ"/>
        </w:rPr>
        <w:t xml:space="preserve"> </w:t>
      </w:r>
      <w:r w:rsidRPr="00227288">
        <w:rPr>
          <w:rFonts w:ascii="Consolas" w:eastAsia="Times New Roman" w:hAnsi="Consolas" w:cs="Times New Roman"/>
          <w:color w:val="3086C5"/>
          <w:sz w:val="21"/>
          <w:szCs w:val="21"/>
          <w:lang w:eastAsia="cs-CZ"/>
        </w:rPr>
        <w:t>hashedPassword</w:t>
      </w:r>
      <w:r w:rsidRPr="00227288">
        <w:rPr>
          <w:rFonts w:ascii="Consolas" w:eastAsia="Times New Roman" w:hAnsi="Consolas" w:cs="Times New Roman"/>
          <w:color w:val="202020"/>
          <w:sz w:val="21"/>
          <w:szCs w:val="21"/>
          <w:lang w:eastAsia="cs-CZ"/>
        </w:rPr>
        <w:t xml:space="preserve"> </w:t>
      </w:r>
      <w:r w:rsidRPr="00227288">
        <w:rPr>
          <w:rFonts w:ascii="Consolas" w:eastAsia="Times New Roman" w:hAnsi="Consolas" w:cs="Times New Roman"/>
          <w:color w:val="573F35"/>
          <w:sz w:val="21"/>
          <w:szCs w:val="21"/>
          <w:lang w:eastAsia="cs-CZ"/>
        </w:rPr>
        <w:t>=</w:t>
      </w:r>
      <w:r w:rsidRPr="00227288">
        <w:rPr>
          <w:rFonts w:ascii="Consolas" w:eastAsia="Times New Roman" w:hAnsi="Consolas" w:cs="Times New Roman"/>
          <w:color w:val="202020"/>
          <w:sz w:val="21"/>
          <w:szCs w:val="21"/>
          <w:lang w:eastAsia="cs-CZ"/>
        </w:rPr>
        <w:t xml:space="preserve"> </w:t>
      </w:r>
      <w:r w:rsidRPr="00227288">
        <w:rPr>
          <w:rFonts w:ascii="Consolas" w:eastAsia="Times New Roman" w:hAnsi="Consolas" w:cs="Times New Roman"/>
          <w:color w:val="8F41AD"/>
          <w:sz w:val="21"/>
          <w:szCs w:val="21"/>
          <w:lang w:eastAsia="cs-CZ"/>
        </w:rPr>
        <w:t>await</w:t>
      </w:r>
      <w:r w:rsidRPr="00227288">
        <w:rPr>
          <w:rFonts w:ascii="Consolas" w:eastAsia="Times New Roman" w:hAnsi="Consolas" w:cs="Times New Roman"/>
          <w:color w:val="202020"/>
          <w:sz w:val="21"/>
          <w:szCs w:val="21"/>
          <w:lang w:eastAsia="cs-CZ"/>
        </w:rPr>
        <w:t xml:space="preserve"> </w:t>
      </w:r>
      <w:r w:rsidRPr="00227288">
        <w:rPr>
          <w:rFonts w:ascii="Consolas" w:eastAsia="Times New Roman" w:hAnsi="Consolas" w:cs="Times New Roman"/>
          <w:color w:val="282D85"/>
          <w:sz w:val="21"/>
          <w:szCs w:val="21"/>
          <w:lang w:eastAsia="cs-CZ"/>
        </w:rPr>
        <w:t>bcrypt</w:t>
      </w:r>
      <w:r w:rsidRPr="00227288">
        <w:rPr>
          <w:rFonts w:ascii="Consolas" w:eastAsia="Times New Roman" w:hAnsi="Consolas" w:cs="Times New Roman"/>
          <w:color w:val="202020"/>
          <w:sz w:val="21"/>
          <w:szCs w:val="21"/>
          <w:lang w:eastAsia="cs-CZ"/>
        </w:rPr>
        <w:t>.</w:t>
      </w:r>
      <w:r w:rsidRPr="00227288">
        <w:rPr>
          <w:rFonts w:ascii="Consolas" w:eastAsia="Times New Roman" w:hAnsi="Consolas" w:cs="Times New Roman"/>
          <w:color w:val="98863B"/>
          <w:sz w:val="21"/>
          <w:szCs w:val="21"/>
          <w:lang w:eastAsia="cs-CZ"/>
        </w:rPr>
        <w:t>hash</w:t>
      </w:r>
      <w:r w:rsidRPr="00227288">
        <w:rPr>
          <w:rFonts w:ascii="Consolas" w:eastAsia="Times New Roman" w:hAnsi="Consolas" w:cs="Times New Roman"/>
          <w:color w:val="202020"/>
          <w:sz w:val="21"/>
          <w:szCs w:val="21"/>
          <w:lang w:eastAsia="cs-CZ"/>
        </w:rPr>
        <w:t>(</w:t>
      </w:r>
      <w:r w:rsidRPr="00227288">
        <w:rPr>
          <w:rFonts w:ascii="Consolas" w:eastAsia="Times New Roman" w:hAnsi="Consolas" w:cs="Times New Roman"/>
          <w:color w:val="3086C5"/>
          <w:sz w:val="21"/>
          <w:szCs w:val="21"/>
          <w:lang w:eastAsia="cs-CZ"/>
        </w:rPr>
        <w:t>password</w:t>
      </w:r>
      <w:r w:rsidRPr="00227288">
        <w:rPr>
          <w:rFonts w:ascii="Consolas" w:eastAsia="Times New Roman" w:hAnsi="Consolas" w:cs="Times New Roman"/>
          <w:color w:val="202020"/>
          <w:sz w:val="21"/>
          <w:szCs w:val="21"/>
          <w:lang w:eastAsia="cs-CZ"/>
        </w:rPr>
        <w:t xml:space="preserve">, </w:t>
      </w:r>
      <w:r w:rsidRPr="00227288">
        <w:rPr>
          <w:rFonts w:ascii="Consolas" w:eastAsia="Times New Roman" w:hAnsi="Consolas" w:cs="Times New Roman"/>
          <w:color w:val="2B9A69"/>
          <w:sz w:val="21"/>
          <w:szCs w:val="21"/>
          <w:lang w:eastAsia="cs-CZ"/>
        </w:rPr>
        <w:t>10</w:t>
      </w:r>
      <w:r w:rsidRPr="00227288">
        <w:rPr>
          <w:rFonts w:ascii="Consolas" w:eastAsia="Times New Roman" w:hAnsi="Consolas" w:cs="Times New Roman"/>
          <w:color w:val="202020"/>
          <w:sz w:val="21"/>
          <w:szCs w:val="21"/>
          <w:lang w:eastAsia="cs-CZ"/>
        </w:rPr>
        <w:t>);</w:t>
      </w:r>
    </w:p>
    <w:p w14:paraId="57F730D1" w14:textId="20EE4E64" w:rsidR="008C77A8" w:rsidRPr="00227288" w:rsidRDefault="008C77A8" w:rsidP="004C1CCC">
      <w:r w:rsidRPr="00227288">
        <w:t xml:space="preserve">Při přihlášení je zadané heslo porovnáno s uloženým hashem pomocí funkce bcrypt.compare, která vrátí true pouze pokud hesla odpovídají. </w:t>
      </w:r>
      <w:r w:rsidR="00EE6825">
        <w:t>Díky porovnávání</w:t>
      </w:r>
      <w:r w:rsidRPr="00227288">
        <w:t xml:space="preserve"> není nikdy nutné hash dešifrovat, což je záměrná vlastnost jednosměrného hashování.</w:t>
      </w:r>
    </w:p>
    <w:p w14:paraId="4118ACC6" w14:textId="77777777" w:rsidR="008C77A8" w:rsidRPr="00227288" w:rsidRDefault="008C77A8" w:rsidP="004C1CCC">
      <w:r w:rsidRPr="00227288">
        <w:t>Při registraci je navíc provedena kontrola duplicity emailové adresy – pokud již účet s daným emailem existuje, server vrátí chybu s HTTP status kódem 409 (Conflict) a registrace není dokončena.</w:t>
      </w:r>
    </w:p>
    <w:p w14:paraId="252DC55F" w14:textId="77777777" w:rsidR="008C77A8" w:rsidRDefault="008C77A8" w:rsidP="008C77A8">
      <w:pPr>
        <w:pStyle w:val="Nadpis3"/>
      </w:pPr>
      <w:r>
        <w:t>Frontendové zpracování autentizace</w:t>
      </w:r>
    </w:p>
    <w:p w14:paraId="67F98315" w14:textId="6283DC93" w:rsidR="008C77A8" w:rsidRPr="00924A31" w:rsidRDefault="008C77A8" w:rsidP="00120640">
      <w:r w:rsidRPr="00924A31">
        <w:t>Na straně frontendu je autentizace řešena pomocí centrálního modulu utils/auth.js obsahujícího službu authService. Po úspěšném přihlášení je JWT token uložen do localStorage prohlížeče</w:t>
      </w:r>
      <w:r w:rsidR="00D60A7C">
        <w:t xml:space="preserve"> </w:t>
      </w:r>
      <w:r w:rsidR="00D60A7C">
        <w:br/>
      </w:r>
      <w:r w:rsidRPr="00924A31">
        <w:t xml:space="preserve">a přikládán ke každému chráněnému požadavku v Authorization hlavičce. Pro dynamické </w:t>
      </w:r>
      <w:r w:rsidRPr="00924A31">
        <w:lastRenderedPageBreak/>
        <w:t>překreslení uživatelského rozhraní po přihlášení a odhlášení je využit mechanismus vlastních DOM událostí (authChange), který zajišťuje aktualizaci stavu bez nutnosti obnovení stránky.</w:t>
      </w:r>
    </w:p>
    <w:p w14:paraId="4432D7C2" w14:textId="77777777" w:rsidR="00D6457C" w:rsidRDefault="008C77A8" w:rsidP="00D6457C">
      <w:pPr>
        <w:pStyle w:val="Nadpis3"/>
      </w:pPr>
      <w:r>
        <w:t>CORS</w:t>
      </w:r>
    </w:p>
    <w:p w14:paraId="597D2B5E" w14:textId="08A2868B" w:rsidR="008C77A8" w:rsidRPr="00D6457C" w:rsidRDefault="008C77A8" w:rsidP="00D6457C">
      <w:r w:rsidRPr="00D6457C">
        <w:t xml:space="preserve">Server má nakonfigurovanou politiku CORS (Cross-Origin Resource Sharing) povolenou pouze pro doménu http://localhost:5173, na které běží frontendová aplikace. </w:t>
      </w:r>
      <w:r w:rsidR="00D60A7C">
        <w:t>Čímž</w:t>
      </w:r>
      <w:r w:rsidRPr="00D6457C">
        <w:t xml:space="preserve"> je zajištěno že API nepřijímá požadavky z neznámých nebo neoprávněných domén.</w:t>
      </w:r>
    </w:p>
    <w:p w14:paraId="0B3E49D4" w14:textId="71E1A2F3" w:rsidR="001C33BD" w:rsidRDefault="001C33BD" w:rsidP="001C33BD">
      <w:pPr>
        <w:pStyle w:val="Nadpis1"/>
      </w:pPr>
      <w:bookmarkStart w:id="39" w:name="_Toc226373090"/>
      <w:r>
        <w:lastRenderedPageBreak/>
        <w:t>Implementace řešení</w:t>
      </w:r>
      <w:bookmarkEnd w:id="39"/>
    </w:p>
    <w:p w14:paraId="08331EAD" w14:textId="598DB73D" w:rsidR="001C33BD" w:rsidRPr="001C33BD" w:rsidRDefault="002217A9" w:rsidP="001C33BD">
      <w:r>
        <w:t>DOPSAT</w:t>
      </w:r>
      <w:r w:rsidR="00C62A07">
        <w:t>!!!</w:t>
      </w:r>
    </w:p>
    <w:p w14:paraId="01CAB6A7" w14:textId="77777777" w:rsidR="00CE176D" w:rsidRPr="00292566" w:rsidRDefault="00CE176D" w:rsidP="00292566"/>
    <w:p w14:paraId="0F8C2581" w14:textId="77777777" w:rsidR="005D11AB" w:rsidRPr="00B133DA" w:rsidRDefault="005D11AB" w:rsidP="00F97E55">
      <w:pPr>
        <w:pStyle w:val="Nadpis1"/>
        <w:numPr>
          <w:ilvl w:val="0"/>
          <w:numId w:val="0"/>
        </w:numPr>
        <w:ind w:left="431" w:hanging="431"/>
      </w:pPr>
      <w:bookmarkStart w:id="40" w:name="_Toc60053869"/>
      <w:bookmarkStart w:id="41" w:name="_Toc226373091"/>
      <w:r w:rsidRPr="00B133DA">
        <w:lastRenderedPageBreak/>
        <w:t>Závěr</w:t>
      </w:r>
      <w:bookmarkEnd w:id="40"/>
      <w:bookmarkEnd w:id="41"/>
    </w:p>
    <w:p w14:paraId="6B1C2EC3" w14:textId="5C6B3E96" w:rsidR="005D7D42" w:rsidRDefault="00B52995" w:rsidP="002C1831">
      <w:r>
        <w:t xml:space="preserve">Cílem bakalářské práce bylo kompletně restrukturalizovat webové stránky sportovního oddílu Taekwondo Lacek. Původní webové stránky měly zastaralý design, nebyly responzivní a chybělo jim několik klíčových funkcionalit, které jsem při tvorbě nového webu zohlednil </w:t>
      </w:r>
      <w:r w:rsidR="002C1831">
        <w:br/>
      </w:r>
      <w:r>
        <w:t>a implementoval. Jednou z klíčových funkcionalit je přihlašování závodníků na turnaje či zkoušky což majiteli oddílu šetří spoustu času a zvyšuje efektivitu, protože nyní již nemusí složitě vyhledávat a sepisovat závodníky, kteří mají zájem o účast na oddílových akcích.</w:t>
      </w:r>
    </w:p>
    <w:p w14:paraId="48A9D46A" w14:textId="45B363F9" w:rsidR="00B52995" w:rsidRDefault="005D7D42" w:rsidP="002C1831">
      <w:r>
        <w:t xml:space="preserve">Obě verze webů splňují </w:t>
      </w:r>
      <w:r w:rsidR="002C1831">
        <w:t>veškeré stanovené</w:t>
      </w:r>
      <w:r>
        <w:t xml:space="preserve"> požadavky</w:t>
      </w:r>
      <w:r w:rsidR="002C1831">
        <w:t xml:space="preserve">. Výsledem jsou webové stránky, které odpovídají současným požadavkům na design a technické standardy jako je například bezpečnost dat či responzivita, která je pro většinu uživatelů klíčová. </w:t>
      </w:r>
    </w:p>
    <w:p w14:paraId="57BF93F9" w14:textId="13C8216A" w:rsidR="00B52995" w:rsidRDefault="005D7D42" w:rsidP="002C1831">
      <w:r>
        <w:t xml:space="preserve">Tvorba bakalářské práce mi přinesla cenné zkušenosti nejen v oblasti programování, ale </w:t>
      </w:r>
      <w:r w:rsidR="002C1831">
        <w:br/>
      </w:r>
      <w:r>
        <w:t xml:space="preserve">i v oblasti komunikace se zákazníkem a vyjednávání. Během vývoje jsem se seznámil s principy moderního designu a bezpečnosti webových stránek, </w:t>
      </w:r>
      <w:r w:rsidR="00047F5C">
        <w:t>získané</w:t>
      </w:r>
      <w:r>
        <w:t xml:space="preserve"> zkušenosti považuji za velmi cenné </w:t>
      </w:r>
      <w:r w:rsidR="002C1831">
        <w:br/>
      </w:r>
      <w:r>
        <w:t xml:space="preserve">a jsem si jistý, že mi pomohou v mém profesním růstu. Vytvořil jsem funkční webovou stránku, která splňuje veškeré požadavky, má praktickou hodnotu a přispívá k efektivnější organizaci </w:t>
      </w:r>
      <w:r w:rsidR="002C1831">
        <w:br/>
      </w:r>
      <w:r>
        <w:t>a propagaci oddílu Taekwondo Lacek.</w:t>
      </w:r>
    </w:p>
    <w:p w14:paraId="019DF26C" w14:textId="104230A9" w:rsidR="00074102" w:rsidRDefault="00B52995" w:rsidP="00A751E2">
      <w:r>
        <w:t xml:space="preserve">Do budoucna přemýšlím, že bych web rozšířil o možnost objednat si týmové oblečení, zažádat </w:t>
      </w:r>
      <w:r w:rsidR="002C1831">
        <w:br/>
      </w:r>
      <w:r>
        <w:t xml:space="preserve">o svazovou známku či svazovou knížečku. Dále bych zde i rád přidal možnost </w:t>
      </w:r>
      <w:r w:rsidR="0081360B">
        <w:t>posílání zpráv mezi závodníky webu.</w:t>
      </w:r>
    </w:p>
    <w:p w14:paraId="0C310790" w14:textId="77777777" w:rsidR="00BB43F9" w:rsidRDefault="00BB43F9" w:rsidP="00A751E2"/>
    <w:p w14:paraId="2369C3B9" w14:textId="77777777" w:rsidR="003A32BA" w:rsidRPr="00B133DA" w:rsidRDefault="005D11AB" w:rsidP="00F97E55">
      <w:pPr>
        <w:pStyle w:val="Nadpis1"/>
        <w:numPr>
          <w:ilvl w:val="0"/>
          <w:numId w:val="0"/>
        </w:numPr>
        <w:ind w:left="431" w:hanging="431"/>
      </w:pPr>
      <w:bookmarkStart w:id="42" w:name="_Toc226373092"/>
      <w:r w:rsidRPr="00B133DA">
        <w:lastRenderedPageBreak/>
        <w:t>Seznam použité literatury</w:t>
      </w:r>
      <w:bookmarkEnd w:id="42"/>
    </w:p>
    <w:p w14:paraId="6607DD83" w14:textId="77777777" w:rsidR="004C3297" w:rsidRDefault="004C3297" w:rsidP="00D24E01">
      <w:pPr>
        <w:pStyle w:val="Seznamliteratury"/>
      </w:pPr>
      <w:r w:rsidRPr="009562AA">
        <w:rPr>
          <w:i/>
          <w:iCs/>
        </w:rPr>
        <w:t>About npm</w:t>
      </w:r>
      <w:r w:rsidRPr="009562AA">
        <w:t>. Online. 2024. Dostupné z: </w:t>
      </w:r>
      <w:hyperlink r:id="rId36" w:history="1">
        <w:r w:rsidRPr="009562AA">
          <w:rPr>
            <w:rStyle w:val="Hypertextovodkaz"/>
          </w:rPr>
          <w:t>https://docs.npmjs.com/about-npm</w:t>
        </w:r>
      </w:hyperlink>
      <w:r w:rsidRPr="009562AA">
        <w:t>. [cit. 2024-12-29].</w:t>
      </w:r>
    </w:p>
    <w:p w14:paraId="56C9EACB" w14:textId="77777777" w:rsidR="004C3297" w:rsidRPr="00BC7686" w:rsidRDefault="004C3297" w:rsidP="00BC7686">
      <w:pPr>
        <w:pStyle w:val="Seznamliteratury"/>
      </w:pPr>
      <w:r w:rsidRPr="00BC7686">
        <w:rPr>
          <w:i/>
          <w:iCs/>
        </w:rPr>
        <w:t>Berners-Lee</w:t>
      </w:r>
      <w:r w:rsidRPr="00BC7686">
        <w:t xml:space="preserve">, T. The World Wide Web. Online. 1991. Dostupné z: </w:t>
      </w:r>
      <w:hyperlink r:id="rId37" w:history="1">
        <w:r w:rsidRPr="00BC7686">
          <w:rPr>
            <w:rStyle w:val="Hypertextovodkaz"/>
          </w:rPr>
          <w:t>https://www.w3.org/History.html</w:t>
        </w:r>
      </w:hyperlink>
      <w:r w:rsidRPr="00BC7686">
        <w:t>. [cit. 2024-12-22].</w:t>
      </w:r>
    </w:p>
    <w:p w14:paraId="1B413F6C" w14:textId="77777777" w:rsidR="004C3297" w:rsidRPr="006F6038" w:rsidRDefault="004C3297" w:rsidP="006F6038">
      <w:pPr>
        <w:pStyle w:val="Seznamliteratury"/>
      </w:pPr>
      <w:r w:rsidRPr="00D63BB1">
        <w:rPr>
          <w:i/>
          <w:iCs/>
        </w:rPr>
        <w:t>Built-in React Hooks</w:t>
      </w:r>
      <w:r w:rsidRPr="00D63BB1">
        <w:t>. Online. 2024. Dostupné z: </w:t>
      </w:r>
      <w:hyperlink r:id="rId38" w:history="1">
        <w:r w:rsidRPr="00D63BB1">
          <w:rPr>
            <w:rStyle w:val="Hypertextovodkaz"/>
          </w:rPr>
          <w:t>https://react.dev/reference/react/hooks</w:t>
        </w:r>
      </w:hyperlink>
      <w:r w:rsidRPr="00D63BB1">
        <w:t>. [cit. 2024-12-29].</w:t>
      </w:r>
    </w:p>
    <w:p w14:paraId="312AC543" w14:textId="77777777" w:rsidR="004C3297" w:rsidRDefault="004C3297" w:rsidP="00D24E01">
      <w:pPr>
        <w:pStyle w:val="Seznamliteratury"/>
      </w:pPr>
      <w:r w:rsidRPr="009C1E71">
        <w:rPr>
          <w:i/>
          <w:iCs/>
        </w:rPr>
        <w:t>Co je GDPR</w:t>
      </w:r>
      <w:r w:rsidRPr="009C1E71">
        <w:t>. Online. 2016. Dostupné z: </w:t>
      </w:r>
      <w:hyperlink r:id="rId39" w:history="1">
        <w:r w:rsidRPr="009C1E71">
          <w:rPr>
            <w:rStyle w:val="Hypertextovodkaz"/>
          </w:rPr>
          <w:t>https://mv.gov.cz/gdpr/clanek/co-je-gdpr.aspx</w:t>
        </w:r>
      </w:hyperlink>
      <w:r w:rsidRPr="009C1E71">
        <w:t>. [cit. 2024-12-29].</w:t>
      </w:r>
    </w:p>
    <w:p w14:paraId="50DE6990" w14:textId="77777777" w:rsidR="004C3297" w:rsidRDefault="004C3297" w:rsidP="002F00D4">
      <w:pPr>
        <w:pStyle w:val="Seznamliteratury"/>
      </w:pPr>
      <w:r w:rsidRPr="006152BE">
        <w:rPr>
          <w:i/>
          <w:iCs/>
        </w:rPr>
        <w:t>Co je Taekwondo</w:t>
      </w:r>
      <w:r w:rsidRPr="006152BE">
        <w:t>. Online. HTTPS://WWW.WORLDTAEKWONDO.CZ/CZ/O-TAEKWONDO-CO-JE-TO-TAEKWONDO.HTML. Český svaz Taekwondo. 2024. Dostupné z: </w:t>
      </w:r>
      <w:hyperlink r:id="rId40" w:history="1">
        <w:r w:rsidRPr="006152BE">
          <w:rPr>
            <w:rStyle w:val="Hypertextovodkaz"/>
          </w:rPr>
          <w:t>https://www.worldtaekwondo.cz/cz/o-taekwondo-co-je-to-taekwondo.html</w:t>
        </w:r>
      </w:hyperlink>
      <w:r w:rsidRPr="006152BE">
        <w:t>. [cit. 2024-12-19].</w:t>
      </w:r>
    </w:p>
    <w:p w14:paraId="7F84AB6D" w14:textId="77777777" w:rsidR="004C3297" w:rsidRDefault="004C3297" w:rsidP="00DC3814">
      <w:pPr>
        <w:pStyle w:val="Seznamliteratury"/>
      </w:pPr>
      <w:r w:rsidRPr="009D1FE5">
        <w:rPr>
          <w:i/>
          <w:iCs/>
        </w:rPr>
        <w:t>Figma</w:t>
      </w:r>
      <w:r w:rsidRPr="009D1FE5">
        <w:t>. Online. 2016. Dostupné z: </w:t>
      </w:r>
      <w:hyperlink r:id="rId41" w:history="1">
        <w:r w:rsidRPr="009D1FE5">
          <w:rPr>
            <w:rStyle w:val="Hypertextovodkaz"/>
          </w:rPr>
          <w:t>https://www.figma.com/about/</w:t>
        </w:r>
      </w:hyperlink>
      <w:r w:rsidRPr="009D1FE5">
        <w:t>. [cit. 2024-12-22].</w:t>
      </w:r>
    </w:p>
    <w:p w14:paraId="1FB166F1" w14:textId="77777777" w:rsidR="004C3297" w:rsidRDefault="004C3297" w:rsidP="002F00D4">
      <w:pPr>
        <w:pStyle w:val="Seznamliteratury"/>
      </w:pPr>
      <w:r w:rsidRPr="00C66B3B">
        <w:t>Figma: co to je a jaké jsou jeho základní funkce a principy? Online. </w:t>
      </w:r>
      <w:r w:rsidRPr="00C66B3B">
        <w:rPr>
          <w:i/>
          <w:iCs/>
        </w:rPr>
        <w:t>DrawPlanet</w:t>
      </w:r>
      <w:r w:rsidRPr="00C66B3B">
        <w:t>. 2023, roč. 2023, č. 12, s. 1. Dostupné z: </w:t>
      </w:r>
      <w:hyperlink r:id="rId42" w:history="1">
        <w:r w:rsidRPr="00C66B3B">
          <w:rPr>
            <w:rStyle w:val="Hypertextovodkaz"/>
          </w:rPr>
          <w:t>https://www.drawplanet.cz/co-je-tedy-figma/</w:t>
        </w:r>
      </w:hyperlink>
      <w:r w:rsidRPr="00C66B3B">
        <w:t>. [cit. 2024-12-22].</w:t>
      </w:r>
    </w:p>
    <w:p w14:paraId="73C6E638" w14:textId="77777777" w:rsidR="004C3297" w:rsidRPr="00BC7686" w:rsidRDefault="004C3297" w:rsidP="00BC7686">
      <w:pPr>
        <w:pStyle w:val="Seznamliteratury"/>
      </w:pPr>
      <w:r w:rsidRPr="00BC7686">
        <w:rPr>
          <w:i/>
          <w:iCs/>
        </w:rPr>
        <w:t>Chaffey</w:t>
      </w:r>
      <w:r w:rsidRPr="00BC7686">
        <w:t xml:space="preserve">, D., &amp; Ellis-Chadwick, F. Digital Marketing. Online. 2022. Dostupné z: </w:t>
      </w:r>
      <w:hyperlink r:id="rId43" w:history="1">
        <w:r w:rsidRPr="00BC7686">
          <w:rPr>
            <w:rStyle w:val="Hypertextovodkaz"/>
          </w:rPr>
          <w:t>https://www.digitalmarketing.com/</w:t>
        </w:r>
      </w:hyperlink>
      <w:r w:rsidRPr="00BC7686">
        <w:t>. [cit. 2024-12-22].</w:t>
      </w:r>
    </w:p>
    <w:p w14:paraId="307AD4CD" w14:textId="77777777" w:rsidR="004C3297" w:rsidRPr="00BC7686" w:rsidRDefault="004C3297" w:rsidP="00BC7686">
      <w:pPr>
        <w:pStyle w:val="Seznamliteratury"/>
      </w:pPr>
      <w:r w:rsidRPr="00BC7686">
        <w:rPr>
          <w:i/>
          <w:iCs/>
        </w:rPr>
        <w:t>Marcotte</w:t>
      </w:r>
      <w:r w:rsidRPr="00BC7686">
        <w:t xml:space="preserve">, E. Responsive Web Design. Online. 2010. Dostupné z: </w:t>
      </w:r>
      <w:hyperlink r:id="rId44" w:history="1">
        <w:r w:rsidRPr="00BC7686">
          <w:rPr>
            <w:rStyle w:val="Hypertextovodkaz"/>
          </w:rPr>
          <w:t>https://alistapart.com/article/responsive-web-design/</w:t>
        </w:r>
      </w:hyperlink>
      <w:r w:rsidRPr="00BC7686">
        <w:t>. [cit. 2024-12-22].</w:t>
      </w:r>
    </w:p>
    <w:p w14:paraId="73428A05" w14:textId="77777777" w:rsidR="004C3297" w:rsidRDefault="004C3297" w:rsidP="00DC3814">
      <w:pPr>
        <w:pStyle w:val="Seznamliteratury"/>
      </w:pPr>
      <w:r w:rsidRPr="00737899">
        <w:rPr>
          <w:i/>
          <w:iCs/>
        </w:rPr>
        <w:t>MySQL</w:t>
      </w:r>
      <w:r w:rsidRPr="00F83F56">
        <w:t xml:space="preserve">. Online. 2024. Dostupné z: </w:t>
      </w:r>
      <w:hyperlink r:id="rId45" w:tgtFrame="_new" w:history="1">
        <w:r w:rsidRPr="00F83F56">
          <w:rPr>
            <w:rStyle w:val="Hypertextovodkaz"/>
          </w:rPr>
          <w:t>https://www.mysql.com/</w:t>
        </w:r>
      </w:hyperlink>
      <w:r w:rsidRPr="00F83F56">
        <w:t>. [cit. 2024-12-22].</w:t>
      </w:r>
    </w:p>
    <w:p w14:paraId="5AB5E1F1" w14:textId="77777777" w:rsidR="004C3297" w:rsidRDefault="004C3297" w:rsidP="006F6038">
      <w:pPr>
        <w:pStyle w:val="Seznamliteratury"/>
      </w:pPr>
      <w:r w:rsidRPr="007A53F2">
        <w:rPr>
          <w:i/>
          <w:iCs/>
        </w:rPr>
        <w:t>Nařízení - 2016/679 - EN – GDPR – EUR-Lex</w:t>
      </w:r>
      <w:r w:rsidRPr="007A53F2">
        <w:t>. Online. 2016. Dostupné z: </w:t>
      </w:r>
      <w:hyperlink r:id="rId46" w:history="1">
        <w:r w:rsidRPr="007A53F2">
          <w:rPr>
            <w:rStyle w:val="Hypertextovodkaz"/>
          </w:rPr>
          <w:t>https://eur-lex.europa.eu/legal-content/CS/TXT/?uri=CELEX:32016R0679</w:t>
        </w:r>
      </w:hyperlink>
      <w:r w:rsidRPr="007A53F2">
        <w:t>. [cit. 2024-12-29].</w:t>
      </w:r>
    </w:p>
    <w:p w14:paraId="0EA9CBC5" w14:textId="77777777" w:rsidR="004C3297" w:rsidRDefault="004C3297" w:rsidP="00DC3814">
      <w:pPr>
        <w:pStyle w:val="Seznamliteratury"/>
      </w:pPr>
      <w:r w:rsidRPr="00737899">
        <w:rPr>
          <w:i/>
          <w:iCs/>
        </w:rPr>
        <w:t>NodeJS</w:t>
      </w:r>
      <w:r w:rsidRPr="00737899">
        <w:t>. Online. 2009. Dostupné z: </w:t>
      </w:r>
      <w:hyperlink r:id="rId47" w:history="1">
        <w:r w:rsidRPr="00737899">
          <w:rPr>
            <w:rStyle w:val="Hypertextovodkaz"/>
          </w:rPr>
          <w:t>https://nodejs.org/en/about</w:t>
        </w:r>
      </w:hyperlink>
      <w:r w:rsidRPr="00737899">
        <w:t>. [cit. 2024-12-22].</w:t>
      </w:r>
    </w:p>
    <w:p w14:paraId="22FB09A7" w14:textId="77777777" w:rsidR="004C3297" w:rsidRPr="00BC7686" w:rsidRDefault="004C3297" w:rsidP="00BC7686">
      <w:pPr>
        <w:pStyle w:val="Seznamliteratury"/>
      </w:pPr>
      <w:r w:rsidRPr="00BC7686">
        <w:rPr>
          <w:i/>
          <w:iCs/>
        </w:rPr>
        <w:t>O'Reilly</w:t>
      </w:r>
      <w:r w:rsidRPr="00BC7686">
        <w:t xml:space="preserve">, T. What Is Web 2.0. Online. 2005. Dostupné z: </w:t>
      </w:r>
      <w:hyperlink r:id="rId48" w:history="1">
        <w:r w:rsidRPr="00BC7686">
          <w:rPr>
            <w:rStyle w:val="Hypertextovodkaz"/>
          </w:rPr>
          <w:t>https://www.oreilly.com/pub/a/web2/archive/what-is-web-20.html</w:t>
        </w:r>
      </w:hyperlink>
      <w:r w:rsidRPr="00BC7686">
        <w:t>. [cit. 2024-12-22].</w:t>
      </w:r>
    </w:p>
    <w:p w14:paraId="13AE1148" w14:textId="77777777" w:rsidR="004C3297" w:rsidRPr="00BC7686" w:rsidRDefault="004C3297" w:rsidP="00BC7686">
      <w:pPr>
        <w:pStyle w:val="Seznamliteratury"/>
      </w:pPr>
      <w:r w:rsidRPr="00BC7686">
        <w:rPr>
          <w:i/>
          <w:iCs/>
        </w:rPr>
        <w:t>OWASP</w:t>
      </w:r>
      <w:r w:rsidRPr="00BC7686">
        <w:t xml:space="preserve">. OWASP Top Ten. Online. 2024. Dostupné z: </w:t>
      </w:r>
      <w:hyperlink r:id="rId49" w:history="1">
        <w:r w:rsidRPr="00BC7686">
          <w:rPr>
            <w:rStyle w:val="Hypertextovodkaz"/>
          </w:rPr>
          <w:t>https://owasp.org/www-project-top-ten/</w:t>
        </w:r>
      </w:hyperlink>
      <w:r w:rsidRPr="00BC7686">
        <w:t>. [cit. 2024-12-22].</w:t>
      </w:r>
    </w:p>
    <w:p w14:paraId="17D9A0D2" w14:textId="77777777" w:rsidR="004C3297" w:rsidRDefault="004C3297" w:rsidP="006F6038">
      <w:pPr>
        <w:pStyle w:val="Seznamliteratury"/>
      </w:pPr>
      <w:r w:rsidRPr="00874133">
        <w:rPr>
          <w:i/>
          <w:iCs/>
        </w:rPr>
        <w:t>Práva subjektu údajů</w:t>
      </w:r>
      <w:r w:rsidRPr="00874133">
        <w:t>. Online. 2016. Dostupné z: </w:t>
      </w:r>
      <w:hyperlink r:id="rId50" w:history="1">
        <w:r w:rsidRPr="00874133">
          <w:rPr>
            <w:rStyle w:val="Hypertextovodkaz"/>
          </w:rPr>
          <w:t>https://mv.gov.cz/gdpr/clanek/prava-subjektu-udaju.aspx</w:t>
        </w:r>
      </w:hyperlink>
      <w:r w:rsidRPr="00874133">
        <w:t>. [cit. 2024-12-29].</w:t>
      </w:r>
    </w:p>
    <w:p w14:paraId="12FB4B78" w14:textId="77777777" w:rsidR="004C3297" w:rsidRDefault="004C3297" w:rsidP="00DC3814">
      <w:pPr>
        <w:pStyle w:val="Seznamliteratury"/>
      </w:pPr>
      <w:r w:rsidRPr="00127EF5">
        <w:rPr>
          <w:i/>
          <w:iCs/>
        </w:rPr>
        <w:t>React</w:t>
      </w:r>
      <w:r w:rsidRPr="00127EF5">
        <w:t>. Online. 2013. Dostupné z: </w:t>
      </w:r>
      <w:hyperlink r:id="rId51" w:history="1">
        <w:r w:rsidRPr="00127EF5">
          <w:rPr>
            <w:rStyle w:val="Hypertextovodkaz"/>
          </w:rPr>
          <w:t>https://react.dev/reference/react</w:t>
        </w:r>
      </w:hyperlink>
      <w:r w:rsidRPr="00127EF5">
        <w:t>. [cit. 2024-12-22].</w:t>
      </w:r>
    </w:p>
    <w:p w14:paraId="4D8AF064" w14:textId="77777777" w:rsidR="004C3297" w:rsidRDefault="004C3297" w:rsidP="00D24E01">
      <w:pPr>
        <w:pStyle w:val="Seznamliteratury"/>
      </w:pPr>
      <w:r w:rsidRPr="009562AA">
        <w:rPr>
          <w:i/>
          <w:iCs/>
        </w:rPr>
        <w:t>ReactJS Virtual DOM</w:t>
      </w:r>
      <w:r w:rsidRPr="009562AA">
        <w:t>. Online. 2024. Dostupné z: </w:t>
      </w:r>
      <w:hyperlink r:id="rId52" w:history="1">
        <w:r w:rsidRPr="009562AA">
          <w:rPr>
            <w:rStyle w:val="Hypertextovodkaz"/>
          </w:rPr>
          <w:t>https://www.geeksforgeeks.org/reactjs-virtual-dom/</w:t>
        </w:r>
      </w:hyperlink>
      <w:r w:rsidRPr="009562AA">
        <w:t>. [cit. 2024-12-29].</w:t>
      </w:r>
    </w:p>
    <w:p w14:paraId="66351633" w14:textId="77777777" w:rsidR="004C3297" w:rsidRPr="00BC7686" w:rsidRDefault="004C3297" w:rsidP="00BC7686">
      <w:pPr>
        <w:pStyle w:val="Seznamliteratury"/>
      </w:pPr>
      <w:r w:rsidRPr="00BC7686">
        <w:rPr>
          <w:i/>
          <w:iCs/>
        </w:rPr>
        <w:t>RFC 5246</w:t>
      </w:r>
      <w:r w:rsidRPr="00BC7686">
        <w:t xml:space="preserve">. The Transport Layer Security (TLS) Protocol. Online. 2008. Dostupné z: </w:t>
      </w:r>
      <w:hyperlink r:id="rId53" w:history="1">
        <w:r w:rsidRPr="00BC7686">
          <w:rPr>
            <w:rStyle w:val="Hypertextovodkaz"/>
          </w:rPr>
          <w:t>https://datatracker.ietf.org/doc/html/rfc5246</w:t>
        </w:r>
      </w:hyperlink>
      <w:r w:rsidRPr="00BC7686">
        <w:t>. [cit. 2024-12-22].</w:t>
      </w:r>
    </w:p>
    <w:p w14:paraId="1DA1959F" w14:textId="77777777" w:rsidR="004C3297" w:rsidRPr="00BC7686" w:rsidRDefault="004C3297" w:rsidP="00BC7686">
      <w:pPr>
        <w:pStyle w:val="Seznamliteratury"/>
      </w:pPr>
      <w:r w:rsidRPr="00BC7686">
        <w:rPr>
          <w:i/>
          <w:iCs/>
        </w:rPr>
        <w:t>Smith, J., Doe, A., &amp; Brown</w:t>
      </w:r>
      <w:r w:rsidRPr="00BC7686">
        <w:t xml:space="preserve">, B. Artificial Intelligence in web Development. Online. 2023. Dostupné z: </w:t>
      </w:r>
      <w:hyperlink r:id="rId54" w:history="1">
        <w:r w:rsidRPr="00BC7686">
          <w:rPr>
            <w:rStyle w:val="Hypertextovodkaz"/>
          </w:rPr>
          <w:t>https://www.aidevelopment.com/</w:t>
        </w:r>
      </w:hyperlink>
      <w:r w:rsidRPr="00BC7686">
        <w:t>. [cit. 2024-12-22].</w:t>
      </w:r>
    </w:p>
    <w:p w14:paraId="5AF5A83C" w14:textId="06ADCC14" w:rsidR="004C3297" w:rsidRDefault="00AD4925" w:rsidP="002F00D4">
      <w:pPr>
        <w:pStyle w:val="Seznamliteratury"/>
      </w:pPr>
      <w:r>
        <w:rPr>
          <w:i/>
          <w:iCs/>
        </w:rPr>
        <w:lastRenderedPageBreak/>
        <w:t>Tailwind</w:t>
      </w:r>
      <w:r w:rsidR="004C3297" w:rsidRPr="00A9359C">
        <w:rPr>
          <w:i/>
          <w:iCs/>
        </w:rPr>
        <w:t>CSS</w:t>
      </w:r>
      <w:r w:rsidR="004C3297" w:rsidRPr="00A9359C">
        <w:t>. Online. 2024. Dostupné z: </w:t>
      </w:r>
      <w:hyperlink r:id="rId55" w:history="1">
        <w:r w:rsidR="004C3297" w:rsidRPr="00A9359C">
          <w:rPr>
            <w:rStyle w:val="Hypertextovodkaz"/>
          </w:rPr>
          <w:t>https://</w:t>
        </w:r>
        <w:r>
          <w:rPr>
            <w:rStyle w:val="Hypertextovodkaz"/>
          </w:rPr>
          <w:t>Tailwind</w:t>
        </w:r>
        <w:r w:rsidR="004C3297" w:rsidRPr="00A9359C">
          <w:rPr>
            <w:rStyle w:val="Hypertextovodkaz"/>
          </w:rPr>
          <w:t>css.com/</w:t>
        </w:r>
      </w:hyperlink>
      <w:r w:rsidR="004C3297" w:rsidRPr="00A9359C">
        <w:t>. [cit. 2024-11-24].</w:t>
      </w:r>
    </w:p>
    <w:p w14:paraId="1D43FDD6" w14:textId="77777777" w:rsidR="004C3297" w:rsidRDefault="004C3297" w:rsidP="00D24E01">
      <w:pPr>
        <w:pStyle w:val="Seznamliteratury"/>
      </w:pPr>
      <w:r w:rsidRPr="00522401">
        <w:rPr>
          <w:i/>
          <w:iCs/>
        </w:rPr>
        <w:t>VisualStudioCode</w:t>
      </w:r>
      <w:r w:rsidRPr="00522401">
        <w:t>. Online. 2024. Dostupné z: </w:t>
      </w:r>
      <w:hyperlink r:id="rId56" w:history="1">
        <w:r w:rsidRPr="00522401">
          <w:rPr>
            <w:rStyle w:val="Hypertextovodkaz"/>
          </w:rPr>
          <w:t>https://code.visualstudio.com/</w:t>
        </w:r>
      </w:hyperlink>
      <w:r w:rsidRPr="00522401">
        <w:t>. [cit. 2024-12-29].</w:t>
      </w:r>
    </w:p>
    <w:p w14:paraId="546DADC4" w14:textId="77777777" w:rsidR="004C3297" w:rsidRDefault="004C3297" w:rsidP="00D24E01">
      <w:pPr>
        <w:pStyle w:val="Seznamliteratury"/>
      </w:pPr>
      <w:r w:rsidRPr="00BC7686">
        <w:rPr>
          <w:i/>
          <w:iCs/>
        </w:rPr>
        <w:t>W3C</w:t>
      </w:r>
      <w:r w:rsidRPr="00BC7686">
        <w:t xml:space="preserve">. HTML and Web Standards. Online. 2024. Dostupné z: </w:t>
      </w:r>
      <w:hyperlink r:id="rId57" w:history="1">
        <w:r w:rsidRPr="00BC7686">
          <w:rPr>
            <w:rStyle w:val="Hypertextovodkaz"/>
          </w:rPr>
          <w:t>https://www.w3.org/standards/webdesign/</w:t>
        </w:r>
      </w:hyperlink>
      <w:r w:rsidRPr="00BC7686">
        <w:t>. [cit. 2024-12-22].</w:t>
      </w:r>
    </w:p>
    <w:sectPr w:rsidR="004C3297" w:rsidSect="0068156B">
      <w:footerReference w:type="default" r:id="rId58"/>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E9ED" w14:textId="77777777" w:rsidR="00106950" w:rsidRDefault="00106950" w:rsidP="002D35A4">
      <w:pPr>
        <w:spacing w:after="0" w:line="240" w:lineRule="auto"/>
      </w:pPr>
      <w:r>
        <w:separator/>
      </w:r>
    </w:p>
  </w:endnote>
  <w:endnote w:type="continuationSeparator" w:id="0">
    <w:p w14:paraId="1873C639" w14:textId="77777777" w:rsidR="00106950" w:rsidRDefault="00106950" w:rsidP="002D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55A4" w14:textId="77777777" w:rsidR="008050DD" w:rsidRPr="005D11AB" w:rsidRDefault="008050DD" w:rsidP="00301DDE">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F991" w14:textId="77777777" w:rsidR="008050DD" w:rsidRPr="005D11AB" w:rsidRDefault="008050DD" w:rsidP="00301DDE">
    <w:pPr>
      <w:pStyle w:val="Zpat"/>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7342" w14:textId="7D08552F" w:rsidR="007E07C3" w:rsidRDefault="007E07C3">
    <w:pPr>
      <w:pStyle w:val="Zpat"/>
      <w:jc w:val="center"/>
    </w:pPr>
  </w:p>
  <w:p w14:paraId="2E56ECA8" w14:textId="77777777" w:rsidR="008050DD" w:rsidRPr="005D11AB" w:rsidRDefault="008050DD" w:rsidP="00301DDE">
    <w:pPr>
      <w:pStyle w:val="Zpa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62831"/>
      <w:docPartObj>
        <w:docPartGallery w:val="Page Numbers (Bottom of Page)"/>
        <w:docPartUnique/>
      </w:docPartObj>
    </w:sdtPr>
    <w:sdtContent>
      <w:p w14:paraId="1481DCA9" w14:textId="16DB1CD2" w:rsidR="00611A55" w:rsidRDefault="00611A55">
        <w:pPr>
          <w:pStyle w:val="Zpat"/>
          <w:jc w:val="center"/>
        </w:pPr>
        <w:r>
          <w:fldChar w:fldCharType="begin"/>
        </w:r>
        <w:r>
          <w:instrText>PAGE   \* MERGEFORMAT</w:instrText>
        </w:r>
        <w:r>
          <w:fldChar w:fldCharType="separate"/>
        </w:r>
        <w:r>
          <w:t>2</w:t>
        </w:r>
        <w:r>
          <w:fldChar w:fldCharType="end"/>
        </w:r>
      </w:p>
    </w:sdtContent>
  </w:sdt>
  <w:p w14:paraId="16997460" w14:textId="77777777" w:rsidR="00611A55" w:rsidRPr="005D11AB" w:rsidRDefault="00611A55" w:rsidP="00301DDE">
    <w:pPr>
      <w:pStyle w:val="Zpa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97D0" w14:textId="77777777" w:rsidR="00106950" w:rsidRDefault="00106950" w:rsidP="002D35A4">
      <w:pPr>
        <w:spacing w:after="0" w:line="240" w:lineRule="auto"/>
      </w:pPr>
      <w:r>
        <w:separator/>
      </w:r>
    </w:p>
  </w:footnote>
  <w:footnote w:type="continuationSeparator" w:id="0">
    <w:p w14:paraId="500E3FB9" w14:textId="77777777" w:rsidR="00106950" w:rsidRDefault="00106950" w:rsidP="002D3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66A4" w14:textId="77777777" w:rsidR="008050DD" w:rsidRDefault="008050DD">
    <w:pPr>
      <w:pStyle w:val="Zhlav"/>
    </w:pPr>
    <w:r>
      <w:rPr>
        <w:i/>
        <w:color w:val="808080" w:themeColor="background1" w:themeShade="80"/>
      </w:rPr>
      <w:tab/>
    </w:r>
    <w:r w:rsidRPr="00D67EFE">
      <w:rPr>
        <w:i/>
        <w:color w:val="808080" w:themeColor="background1" w:themeShade="80"/>
      </w:rPr>
      <w:t>Vysoká škola polytechnická Jihlava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CA1"/>
    <w:multiLevelType w:val="hybridMultilevel"/>
    <w:tmpl w:val="33688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7F22AE"/>
    <w:multiLevelType w:val="hybridMultilevel"/>
    <w:tmpl w:val="6CD832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8740DC5"/>
    <w:multiLevelType w:val="multilevel"/>
    <w:tmpl w:val="203871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02097C"/>
    <w:multiLevelType w:val="hybridMultilevel"/>
    <w:tmpl w:val="0624F0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00546C6"/>
    <w:multiLevelType w:val="hybridMultilevel"/>
    <w:tmpl w:val="1A267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0136B9A"/>
    <w:multiLevelType w:val="hybridMultilevel"/>
    <w:tmpl w:val="8F3C8A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0A237BD"/>
    <w:multiLevelType w:val="hybridMultilevel"/>
    <w:tmpl w:val="1FE630BE"/>
    <w:lvl w:ilvl="0" w:tplc="9C642D8E">
      <w:numFmt w:val="bullet"/>
      <w:lvlText w:val="-"/>
      <w:lvlJc w:val="left"/>
      <w:pPr>
        <w:ind w:left="1065" w:hanging="360"/>
      </w:pPr>
      <w:rPr>
        <w:rFonts w:ascii="Calibri" w:eastAsiaTheme="minorHAnsi" w:hAnsi="Calibri" w:cs="Calibri"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7" w15:restartNumberingAfterBreak="0">
    <w:nsid w:val="13931792"/>
    <w:multiLevelType w:val="hybridMultilevel"/>
    <w:tmpl w:val="0405001D"/>
    <w:lvl w:ilvl="0" w:tplc="924CEE2A">
      <w:start w:val="1"/>
      <w:numFmt w:val="decimal"/>
      <w:lvlText w:val="%1)"/>
      <w:lvlJc w:val="left"/>
      <w:pPr>
        <w:ind w:left="360" w:hanging="360"/>
      </w:pPr>
    </w:lvl>
    <w:lvl w:ilvl="1" w:tplc="66DC7EB4">
      <w:start w:val="1"/>
      <w:numFmt w:val="lowerLetter"/>
      <w:lvlText w:val="%2)"/>
      <w:lvlJc w:val="left"/>
      <w:pPr>
        <w:ind w:left="720" w:hanging="360"/>
      </w:pPr>
    </w:lvl>
    <w:lvl w:ilvl="2" w:tplc="356A975A">
      <w:start w:val="1"/>
      <w:numFmt w:val="lowerRoman"/>
      <w:lvlText w:val="%3)"/>
      <w:lvlJc w:val="left"/>
      <w:pPr>
        <w:ind w:left="1080" w:hanging="360"/>
      </w:pPr>
    </w:lvl>
    <w:lvl w:ilvl="3" w:tplc="C7BAD52C">
      <w:start w:val="1"/>
      <w:numFmt w:val="decimal"/>
      <w:lvlText w:val="(%4)"/>
      <w:lvlJc w:val="left"/>
      <w:pPr>
        <w:ind w:left="1440" w:hanging="360"/>
      </w:pPr>
    </w:lvl>
    <w:lvl w:ilvl="4" w:tplc="8460E55A">
      <w:start w:val="1"/>
      <w:numFmt w:val="lowerLetter"/>
      <w:lvlText w:val="(%5)"/>
      <w:lvlJc w:val="left"/>
      <w:pPr>
        <w:ind w:left="1800" w:hanging="360"/>
      </w:pPr>
    </w:lvl>
    <w:lvl w:ilvl="5" w:tplc="3508D638">
      <w:start w:val="1"/>
      <w:numFmt w:val="lowerRoman"/>
      <w:lvlText w:val="(%6)"/>
      <w:lvlJc w:val="left"/>
      <w:pPr>
        <w:ind w:left="2160" w:hanging="360"/>
      </w:pPr>
    </w:lvl>
    <w:lvl w:ilvl="6" w:tplc="D2B8828A">
      <w:start w:val="1"/>
      <w:numFmt w:val="decimal"/>
      <w:lvlText w:val="%7."/>
      <w:lvlJc w:val="left"/>
      <w:pPr>
        <w:ind w:left="2520" w:hanging="360"/>
      </w:pPr>
    </w:lvl>
    <w:lvl w:ilvl="7" w:tplc="7866615E">
      <w:start w:val="1"/>
      <w:numFmt w:val="lowerLetter"/>
      <w:lvlText w:val="%8."/>
      <w:lvlJc w:val="left"/>
      <w:pPr>
        <w:ind w:left="2880" w:hanging="360"/>
      </w:pPr>
    </w:lvl>
    <w:lvl w:ilvl="8" w:tplc="F14ED696">
      <w:start w:val="1"/>
      <w:numFmt w:val="lowerRoman"/>
      <w:lvlText w:val="%9."/>
      <w:lvlJc w:val="left"/>
      <w:pPr>
        <w:ind w:left="3240" w:hanging="360"/>
      </w:pPr>
    </w:lvl>
  </w:abstractNum>
  <w:abstractNum w:abstractNumId="8" w15:restartNumberingAfterBreak="0">
    <w:nsid w:val="213A5FD2"/>
    <w:multiLevelType w:val="hybridMultilevel"/>
    <w:tmpl w:val="554E2680"/>
    <w:lvl w:ilvl="0" w:tplc="4E8A78B6">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CB96E15"/>
    <w:multiLevelType w:val="hybridMultilevel"/>
    <w:tmpl w:val="E3DADC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E053A0E"/>
    <w:multiLevelType w:val="hybridMultilevel"/>
    <w:tmpl w:val="4204115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2385533"/>
    <w:multiLevelType w:val="hybridMultilevel"/>
    <w:tmpl w:val="8264DC56"/>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 w15:restartNumberingAfterBreak="0">
    <w:nsid w:val="325E002C"/>
    <w:multiLevelType w:val="multilevel"/>
    <w:tmpl w:val="B28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12EE2"/>
    <w:multiLevelType w:val="hybridMultilevel"/>
    <w:tmpl w:val="B394B5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3864F3A"/>
    <w:multiLevelType w:val="hybridMultilevel"/>
    <w:tmpl w:val="37EEECB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79E634F"/>
    <w:multiLevelType w:val="multilevel"/>
    <w:tmpl w:val="A418C716"/>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387228FC"/>
    <w:multiLevelType w:val="hybridMultilevel"/>
    <w:tmpl w:val="9BB891CC"/>
    <w:lvl w:ilvl="0" w:tplc="6FB6F6C0">
      <w:start w:val="1"/>
      <w:numFmt w:val="decimal"/>
      <w:lvlText w:val="%1."/>
      <w:lvlJc w:val="left"/>
      <w:pPr>
        <w:ind w:left="360" w:hanging="360"/>
      </w:pPr>
      <w:rPr>
        <w:rFonts w:hint="default"/>
      </w:rPr>
    </w:lvl>
    <w:lvl w:ilvl="1" w:tplc="B8A29D66">
      <w:start w:val="1"/>
      <w:numFmt w:val="lowerLetter"/>
      <w:lvlText w:val="%2)"/>
      <w:lvlJc w:val="left"/>
      <w:pPr>
        <w:ind w:left="720" w:hanging="360"/>
      </w:pPr>
      <w:rPr>
        <w:rFonts w:hint="default"/>
      </w:rPr>
    </w:lvl>
    <w:lvl w:ilvl="2" w:tplc="C818EB6A">
      <w:start w:val="1"/>
      <w:numFmt w:val="bullet"/>
      <w:lvlText w:val=""/>
      <w:lvlJc w:val="left"/>
      <w:pPr>
        <w:ind w:left="1080" w:hanging="360"/>
      </w:pPr>
      <w:rPr>
        <w:rFonts w:ascii="Symbol" w:hAnsi="Symbol" w:hint="default"/>
      </w:rPr>
    </w:lvl>
    <w:lvl w:ilvl="3" w:tplc="EFFE84D2">
      <w:start w:val="1"/>
      <w:numFmt w:val="decimal"/>
      <w:lvlText w:val="(%4)"/>
      <w:lvlJc w:val="left"/>
      <w:pPr>
        <w:ind w:left="1440" w:hanging="360"/>
      </w:pPr>
      <w:rPr>
        <w:rFonts w:hint="default"/>
      </w:rPr>
    </w:lvl>
    <w:lvl w:ilvl="4" w:tplc="FF203784">
      <w:start w:val="1"/>
      <w:numFmt w:val="lowerLetter"/>
      <w:lvlText w:val="(%5)"/>
      <w:lvlJc w:val="left"/>
      <w:pPr>
        <w:ind w:left="1800" w:hanging="360"/>
      </w:pPr>
      <w:rPr>
        <w:rFonts w:hint="default"/>
      </w:rPr>
    </w:lvl>
    <w:lvl w:ilvl="5" w:tplc="0BF4F2CA">
      <w:start w:val="1"/>
      <w:numFmt w:val="lowerRoman"/>
      <w:lvlText w:val="(%6)"/>
      <w:lvlJc w:val="left"/>
      <w:pPr>
        <w:ind w:left="2160" w:hanging="360"/>
      </w:pPr>
      <w:rPr>
        <w:rFonts w:hint="default"/>
      </w:rPr>
    </w:lvl>
    <w:lvl w:ilvl="6" w:tplc="D22A4E14">
      <w:start w:val="1"/>
      <w:numFmt w:val="decimal"/>
      <w:lvlText w:val="%7."/>
      <w:lvlJc w:val="left"/>
      <w:pPr>
        <w:ind w:left="2520" w:hanging="360"/>
      </w:pPr>
      <w:rPr>
        <w:rFonts w:hint="default"/>
      </w:rPr>
    </w:lvl>
    <w:lvl w:ilvl="7" w:tplc="DFE045D8">
      <w:start w:val="1"/>
      <w:numFmt w:val="lowerLetter"/>
      <w:lvlText w:val="%8."/>
      <w:lvlJc w:val="left"/>
      <w:pPr>
        <w:ind w:left="2880" w:hanging="360"/>
      </w:pPr>
      <w:rPr>
        <w:rFonts w:hint="default"/>
      </w:rPr>
    </w:lvl>
    <w:lvl w:ilvl="8" w:tplc="D53AAFA8">
      <w:start w:val="1"/>
      <w:numFmt w:val="lowerRoman"/>
      <w:lvlText w:val="%9."/>
      <w:lvlJc w:val="left"/>
      <w:pPr>
        <w:ind w:left="3240" w:hanging="360"/>
      </w:pPr>
      <w:rPr>
        <w:rFonts w:hint="default"/>
      </w:rPr>
    </w:lvl>
  </w:abstractNum>
  <w:abstractNum w:abstractNumId="17" w15:restartNumberingAfterBreak="0">
    <w:nsid w:val="39B22D22"/>
    <w:multiLevelType w:val="hybridMultilevel"/>
    <w:tmpl w:val="C284DE6C"/>
    <w:lvl w:ilvl="0" w:tplc="8BD628DC">
      <w:numFmt w:val="bullet"/>
      <w:lvlText w:val="-"/>
      <w:lvlJc w:val="left"/>
      <w:pPr>
        <w:ind w:left="1065" w:hanging="360"/>
      </w:pPr>
      <w:rPr>
        <w:rFonts w:ascii="Calibri" w:eastAsiaTheme="minorHAnsi" w:hAnsi="Calibri" w:cs="Calibri"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8" w15:restartNumberingAfterBreak="0">
    <w:nsid w:val="3B5F5F7D"/>
    <w:multiLevelType w:val="multilevel"/>
    <w:tmpl w:val="F9142A4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D286053"/>
    <w:multiLevelType w:val="hybridMultilevel"/>
    <w:tmpl w:val="2C90F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3D4F4E22"/>
    <w:multiLevelType w:val="hybridMultilevel"/>
    <w:tmpl w:val="49AEEBEC"/>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1" w15:restartNumberingAfterBreak="0">
    <w:nsid w:val="3F817BFF"/>
    <w:multiLevelType w:val="hybridMultilevel"/>
    <w:tmpl w:val="57363A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434439A7"/>
    <w:multiLevelType w:val="multilevel"/>
    <w:tmpl w:val="D7906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75495E"/>
    <w:multiLevelType w:val="hybridMultilevel"/>
    <w:tmpl w:val="E4F064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6E509FF"/>
    <w:multiLevelType w:val="hybridMultilevel"/>
    <w:tmpl w:val="16E6C92C"/>
    <w:lvl w:ilvl="0" w:tplc="DBF00742">
      <w:start w:val="1"/>
      <w:numFmt w:val="upperRoman"/>
      <w:lvlText w:val="%1."/>
      <w:lvlJc w:val="left"/>
      <w:pPr>
        <w:tabs>
          <w:tab w:val="num" w:pos="454"/>
        </w:tabs>
        <w:ind w:left="0" w:firstLine="0"/>
      </w:pPr>
      <w:rPr>
        <w:rFonts w:hint="default"/>
      </w:rPr>
    </w:lvl>
    <w:lvl w:ilvl="1" w:tplc="F15E5F2E">
      <w:start w:val="1"/>
      <w:numFmt w:val="upperLetter"/>
      <w:lvlText w:val="%2."/>
      <w:lvlJc w:val="left"/>
      <w:pPr>
        <w:tabs>
          <w:tab w:val="num" w:pos="907"/>
        </w:tabs>
        <w:ind w:left="454" w:firstLine="0"/>
      </w:pPr>
      <w:rPr>
        <w:rFonts w:hint="default"/>
      </w:rPr>
    </w:lvl>
    <w:lvl w:ilvl="2" w:tplc="FE244780">
      <w:start w:val="1"/>
      <w:numFmt w:val="decimal"/>
      <w:lvlText w:val="%3."/>
      <w:lvlJc w:val="left"/>
      <w:pPr>
        <w:tabs>
          <w:tab w:val="num" w:pos="1361"/>
        </w:tabs>
        <w:ind w:left="907" w:firstLine="0"/>
      </w:pPr>
      <w:rPr>
        <w:rFonts w:hint="default"/>
      </w:rPr>
    </w:lvl>
    <w:lvl w:ilvl="3" w:tplc="45C29D08">
      <w:start w:val="1"/>
      <w:numFmt w:val="lowerLetter"/>
      <w:lvlText w:val="%4)"/>
      <w:lvlJc w:val="left"/>
      <w:pPr>
        <w:tabs>
          <w:tab w:val="num" w:pos="1701"/>
        </w:tabs>
        <w:ind w:left="1361" w:firstLine="0"/>
      </w:pPr>
      <w:rPr>
        <w:rFonts w:hint="default"/>
      </w:rPr>
    </w:lvl>
    <w:lvl w:ilvl="4" w:tplc="CBF869A6">
      <w:start w:val="1"/>
      <w:numFmt w:val="decimal"/>
      <w:lvlText w:val="(%5)"/>
      <w:lvlJc w:val="left"/>
      <w:pPr>
        <w:ind w:left="2880" w:firstLine="0"/>
      </w:pPr>
      <w:rPr>
        <w:rFonts w:hint="default"/>
      </w:rPr>
    </w:lvl>
    <w:lvl w:ilvl="5" w:tplc="7CC29098">
      <w:start w:val="1"/>
      <w:numFmt w:val="lowerLetter"/>
      <w:lvlText w:val="(%6)"/>
      <w:lvlJc w:val="left"/>
      <w:pPr>
        <w:ind w:left="3600" w:firstLine="0"/>
      </w:pPr>
      <w:rPr>
        <w:rFonts w:hint="default"/>
      </w:rPr>
    </w:lvl>
    <w:lvl w:ilvl="6" w:tplc="8B9A283A">
      <w:start w:val="1"/>
      <w:numFmt w:val="lowerRoman"/>
      <w:lvlText w:val="(%7)"/>
      <w:lvlJc w:val="left"/>
      <w:pPr>
        <w:ind w:left="4320" w:firstLine="0"/>
      </w:pPr>
      <w:rPr>
        <w:rFonts w:hint="default"/>
      </w:rPr>
    </w:lvl>
    <w:lvl w:ilvl="7" w:tplc="C29082A0">
      <w:start w:val="1"/>
      <w:numFmt w:val="lowerLetter"/>
      <w:lvlText w:val="(%8)"/>
      <w:lvlJc w:val="left"/>
      <w:pPr>
        <w:ind w:left="5040" w:firstLine="0"/>
      </w:pPr>
      <w:rPr>
        <w:rFonts w:hint="default"/>
      </w:rPr>
    </w:lvl>
    <w:lvl w:ilvl="8" w:tplc="B2481E92">
      <w:start w:val="1"/>
      <w:numFmt w:val="lowerRoman"/>
      <w:lvlText w:val="(%9)"/>
      <w:lvlJc w:val="left"/>
      <w:pPr>
        <w:ind w:left="5760" w:firstLine="0"/>
      </w:pPr>
      <w:rPr>
        <w:rFonts w:hint="default"/>
      </w:rPr>
    </w:lvl>
  </w:abstractNum>
  <w:abstractNum w:abstractNumId="25" w15:restartNumberingAfterBreak="0">
    <w:nsid w:val="46FE4CC4"/>
    <w:multiLevelType w:val="hybridMultilevel"/>
    <w:tmpl w:val="723494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4BBD4598"/>
    <w:multiLevelType w:val="hybridMultilevel"/>
    <w:tmpl w:val="5A8E75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4C0F14F5"/>
    <w:multiLevelType w:val="hybridMultilevel"/>
    <w:tmpl w:val="5A12B6E6"/>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1167291"/>
    <w:multiLevelType w:val="hybridMultilevel"/>
    <w:tmpl w:val="8CFC3FCC"/>
    <w:lvl w:ilvl="0" w:tplc="A274B736">
      <w:start w:val="1"/>
      <w:numFmt w:val="decimal"/>
      <w:lvlText w:val="%1)"/>
      <w:lvlJc w:val="left"/>
      <w:pPr>
        <w:ind w:left="360" w:hanging="360"/>
      </w:pPr>
    </w:lvl>
    <w:lvl w:ilvl="1" w:tplc="1896B3BC">
      <w:start w:val="1"/>
      <w:numFmt w:val="lowerLetter"/>
      <w:lvlText w:val="%2)"/>
      <w:lvlJc w:val="left"/>
      <w:pPr>
        <w:ind w:left="720" w:hanging="360"/>
      </w:pPr>
    </w:lvl>
    <w:lvl w:ilvl="2" w:tplc="B212FA96">
      <w:start w:val="1"/>
      <w:numFmt w:val="bullet"/>
      <w:lvlText w:val=""/>
      <w:lvlJc w:val="left"/>
      <w:pPr>
        <w:ind w:left="1080" w:hanging="360"/>
      </w:pPr>
      <w:rPr>
        <w:rFonts w:ascii="Symbol" w:hAnsi="Symbol" w:hint="default"/>
      </w:rPr>
    </w:lvl>
    <w:lvl w:ilvl="3" w:tplc="04544680">
      <w:start w:val="1"/>
      <w:numFmt w:val="decimal"/>
      <w:lvlText w:val="(%4)"/>
      <w:lvlJc w:val="left"/>
      <w:pPr>
        <w:ind w:left="1440" w:hanging="360"/>
      </w:pPr>
    </w:lvl>
    <w:lvl w:ilvl="4" w:tplc="1D92D9D2">
      <w:start w:val="1"/>
      <w:numFmt w:val="lowerLetter"/>
      <w:lvlText w:val="(%5)"/>
      <w:lvlJc w:val="left"/>
      <w:pPr>
        <w:ind w:left="1800" w:hanging="360"/>
      </w:pPr>
    </w:lvl>
    <w:lvl w:ilvl="5" w:tplc="C6D431CA">
      <w:start w:val="1"/>
      <w:numFmt w:val="lowerRoman"/>
      <w:lvlText w:val="(%6)"/>
      <w:lvlJc w:val="left"/>
      <w:pPr>
        <w:ind w:left="2160" w:hanging="360"/>
      </w:pPr>
    </w:lvl>
    <w:lvl w:ilvl="6" w:tplc="A386C37A">
      <w:start w:val="1"/>
      <w:numFmt w:val="decimal"/>
      <w:lvlText w:val="%7."/>
      <w:lvlJc w:val="left"/>
      <w:pPr>
        <w:ind w:left="2520" w:hanging="360"/>
      </w:pPr>
    </w:lvl>
    <w:lvl w:ilvl="7" w:tplc="B448A442">
      <w:start w:val="1"/>
      <w:numFmt w:val="lowerLetter"/>
      <w:lvlText w:val="%8."/>
      <w:lvlJc w:val="left"/>
      <w:pPr>
        <w:ind w:left="2880" w:hanging="360"/>
      </w:pPr>
    </w:lvl>
    <w:lvl w:ilvl="8" w:tplc="FBC8D1B0">
      <w:start w:val="1"/>
      <w:numFmt w:val="lowerRoman"/>
      <w:lvlText w:val="%9."/>
      <w:lvlJc w:val="left"/>
      <w:pPr>
        <w:ind w:left="3240" w:hanging="360"/>
      </w:pPr>
    </w:lvl>
  </w:abstractNum>
  <w:abstractNum w:abstractNumId="29" w15:restartNumberingAfterBreak="0">
    <w:nsid w:val="557649DC"/>
    <w:multiLevelType w:val="multilevel"/>
    <w:tmpl w:val="45B45B6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30" w15:restartNumberingAfterBreak="0">
    <w:nsid w:val="5E2B5BFA"/>
    <w:multiLevelType w:val="hybridMultilevel"/>
    <w:tmpl w:val="8EEED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5E59400F"/>
    <w:multiLevelType w:val="hybridMultilevel"/>
    <w:tmpl w:val="65B651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5F9F248F"/>
    <w:multiLevelType w:val="hybridMultilevel"/>
    <w:tmpl w:val="04050021"/>
    <w:lvl w:ilvl="0" w:tplc="CD9A1F48">
      <w:start w:val="1"/>
      <w:numFmt w:val="bullet"/>
      <w:lvlText w:val=""/>
      <w:lvlJc w:val="left"/>
      <w:pPr>
        <w:ind w:left="360" w:hanging="360"/>
      </w:pPr>
      <w:rPr>
        <w:rFonts w:ascii="Wingdings" w:hAnsi="Wingdings" w:hint="default"/>
      </w:rPr>
    </w:lvl>
    <w:lvl w:ilvl="1" w:tplc="976A6638">
      <w:start w:val="1"/>
      <w:numFmt w:val="bullet"/>
      <w:lvlText w:val=""/>
      <w:lvlJc w:val="left"/>
      <w:pPr>
        <w:ind w:left="720" w:hanging="360"/>
      </w:pPr>
      <w:rPr>
        <w:rFonts w:ascii="Wingdings" w:hAnsi="Wingdings" w:hint="default"/>
      </w:rPr>
    </w:lvl>
    <w:lvl w:ilvl="2" w:tplc="D778D8FA">
      <w:start w:val="1"/>
      <w:numFmt w:val="bullet"/>
      <w:lvlText w:val=""/>
      <w:lvlJc w:val="left"/>
      <w:pPr>
        <w:ind w:left="1080" w:hanging="360"/>
      </w:pPr>
      <w:rPr>
        <w:rFonts w:ascii="Wingdings" w:hAnsi="Wingdings" w:hint="default"/>
      </w:rPr>
    </w:lvl>
    <w:lvl w:ilvl="3" w:tplc="937CA76C">
      <w:start w:val="1"/>
      <w:numFmt w:val="bullet"/>
      <w:lvlText w:val=""/>
      <w:lvlJc w:val="left"/>
      <w:pPr>
        <w:ind w:left="1440" w:hanging="360"/>
      </w:pPr>
      <w:rPr>
        <w:rFonts w:ascii="Symbol" w:hAnsi="Symbol" w:hint="default"/>
      </w:rPr>
    </w:lvl>
    <w:lvl w:ilvl="4" w:tplc="6B92279A">
      <w:start w:val="1"/>
      <w:numFmt w:val="bullet"/>
      <w:lvlText w:val=""/>
      <w:lvlJc w:val="left"/>
      <w:pPr>
        <w:ind w:left="1800" w:hanging="360"/>
      </w:pPr>
      <w:rPr>
        <w:rFonts w:ascii="Symbol" w:hAnsi="Symbol" w:hint="default"/>
      </w:rPr>
    </w:lvl>
    <w:lvl w:ilvl="5" w:tplc="BE1010B0">
      <w:start w:val="1"/>
      <w:numFmt w:val="bullet"/>
      <w:lvlText w:val=""/>
      <w:lvlJc w:val="left"/>
      <w:pPr>
        <w:ind w:left="2160" w:hanging="360"/>
      </w:pPr>
      <w:rPr>
        <w:rFonts w:ascii="Wingdings" w:hAnsi="Wingdings" w:hint="default"/>
      </w:rPr>
    </w:lvl>
    <w:lvl w:ilvl="6" w:tplc="80687C5E">
      <w:start w:val="1"/>
      <w:numFmt w:val="bullet"/>
      <w:lvlText w:val=""/>
      <w:lvlJc w:val="left"/>
      <w:pPr>
        <w:ind w:left="2520" w:hanging="360"/>
      </w:pPr>
      <w:rPr>
        <w:rFonts w:ascii="Wingdings" w:hAnsi="Wingdings" w:hint="default"/>
      </w:rPr>
    </w:lvl>
    <w:lvl w:ilvl="7" w:tplc="C4A4428A">
      <w:start w:val="1"/>
      <w:numFmt w:val="bullet"/>
      <w:lvlText w:val=""/>
      <w:lvlJc w:val="left"/>
      <w:pPr>
        <w:ind w:left="2880" w:hanging="360"/>
      </w:pPr>
      <w:rPr>
        <w:rFonts w:ascii="Symbol" w:hAnsi="Symbol" w:hint="default"/>
      </w:rPr>
    </w:lvl>
    <w:lvl w:ilvl="8" w:tplc="030A0EE0">
      <w:start w:val="1"/>
      <w:numFmt w:val="bullet"/>
      <w:lvlText w:val=""/>
      <w:lvlJc w:val="left"/>
      <w:pPr>
        <w:ind w:left="3240" w:hanging="360"/>
      </w:pPr>
      <w:rPr>
        <w:rFonts w:ascii="Symbol" w:hAnsi="Symbol" w:hint="default"/>
      </w:rPr>
    </w:lvl>
  </w:abstractNum>
  <w:abstractNum w:abstractNumId="33" w15:restartNumberingAfterBreak="0">
    <w:nsid w:val="610C5558"/>
    <w:multiLevelType w:val="hybridMultilevel"/>
    <w:tmpl w:val="BD840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6AD42460"/>
    <w:multiLevelType w:val="hybridMultilevel"/>
    <w:tmpl w:val="8CFC3FCC"/>
    <w:lvl w:ilvl="0" w:tplc="57CA6D62">
      <w:start w:val="1"/>
      <w:numFmt w:val="decimal"/>
      <w:lvlText w:val="%1)"/>
      <w:lvlJc w:val="left"/>
      <w:pPr>
        <w:ind w:left="360" w:hanging="360"/>
      </w:pPr>
    </w:lvl>
    <w:lvl w:ilvl="1" w:tplc="D01AFB00">
      <w:start w:val="1"/>
      <w:numFmt w:val="lowerLetter"/>
      <w:lvlText w:val="%2)"/>
      <w:lvlJc w:val="left"/>
      <w:pPr>
        <w:ind w:left="720" w:hanging="360"/>
      </w:pPr>
    </w:lvl>
    <w:lvl w:ilvl="2" w:tplc="EF96ED16">
      <w:start w:val="1"/>
      <w:numFmt w:val="bullet"/>
      <w:lvlText w:val=""/>
      <w:lvlJc w:val="left"/>
      <w:pPr>
        <w:ind w:left="1080" w:hanging="360"/>
      </w:pPr>
      <w:rPr>
        <w:rFonts w:ascii="Symbol" w:hAnsi="Symbol" w:hint="default"/>
      </w:rPr>
    </w:lvl>
    <w:lvl w:ilvl="3" w:tplc="F124A00E">
      <w:start w:val="1"/>
      <w:numFmt w:val="decimal"/>
      <w:lvlText w:val="(%4)"/>
      <w:lvlJc w:val="left"/>
      <w:pPr>
        <w:ind w:left="1440" w:hanging="360"/>
      </w:pPr>
    </w:lvl>
    <w:lvl w:ilvl="4" w:tplc="D338C324">
      <w:start w:val="1"/>
      <w:numFmt w:val="lowerLetter"/>
      <w:lvlText w:val="(%5)"/>
      <w:lvlJc w:val="left"/>
      <w:pPr>
        <w:ind w:left="1800" w:hanging="360"/>
      </w:pPr>
    </w:lvl>
    <w:lvl w:ilvl="5" w:tplc="E92CFE26">
      <w:start w:val="1"/>
      <w:numFmt w:val="lowerRoman"/>
      <w:lvlText w:val="(%6)"/>
      <w:lvlJc w:val="left"/>
      <w:pPr>
        <w:ind w:left="2160" w:hanging="360"/>
      </w:pPr>
    </w:lvl>
    <w:lvl w:ilvl="6" w:tplc="82487D3C">
      <w:start w:val="1"/>
      <w:numFmt w:val="decimal"/>
      <w:lvlText w:val="%7."/>
      <w:lvlJc w:val="left"/>
      <w:pPr>
        <w:ind w:left="2520" w:hanging="360"/>
      </w:pPr>
    </w:lvl>
    <w:lvl w:ilvl="7" w:tplc="0500457C">
      <w:start w:val="1"/>
      <w:numFmt w:val="lowerLetter"/>
      <w:lvlText w:val="%8."/>
      <w:lvlJc w:val="left"/>
      <w:pPr>
        <w:ind w:left="2880" w:hanging="360"/>
      </w:pPr>
    </w:lvl>
    <w:lvl w:ilvl="8" w:tplc="FE6E463C">
      <w:start w:val="1"/>
      <w:numFmt w:val="lowerRoman"/>
      <w:lvlText w:val="%9."/>
      <w:lvlJc w:val="left"/>
      <w:pPr>
        <w:ind w:left="3240" w:hanging="360"/>
      </w:pPr>
    </w:lvl>
  </w:abstractNum>
  <w:abstractNum w:abstractNumId="35" w15:restartNumberingAfterBreak="0">
    <w:nsid w:val="6B4E5A6F"/>
    <w:multiLevelType w:val="multilevel"/>
    <w:tmpl w:val="200A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497107"/>
    <w:multiLevelType w:val="hybridMultilevel"/>
    <w:tmpl w:val="EB7A4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EAE5475"/>
    <w:multiLevelType w:val="hybridMultilevel"/>
    <w:tmpl w:val="C0806F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82750EB"/>
    <w:multiLevelType w:val="hybridMultilevel"/>
    <w:tmpl w:val="0D6AF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7A4B5D5C"/>
    <w:multiLevelType w:val="hybridMultilevel"/>
    <w:tmpl w:val="D496FAD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7AF7268C"/>
    <w:multiLevelType w:val="hybridMultilevel"/>
    <w:tmpl w:val="09D0B6A0"/>
    <w:lvl w:ilvl="0" w:tplc="3BBCE9B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7D6D0E59"/>
    <w:multiLevelType w:val="hybridMultilevel"/>
    <w:tmpl w:val="5720D3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7D8102B7"/>
    <w:multiLevelType w:val="hybridMultilevel"/>
    <w:tmpl w:val="E21AA672"/>
    <w:lvl w:ilvl="0" w:tplc="EBF6F9C6">
      <w:numFmt w:val="bullet"/>
      <w:lvlText w:val="-"/>
      <w:lvlJc w:val="left"/>
      <w:pPr>
        <w:ind w:left="1065" w:hanging="360"/>
      </w:pPr>
      <w:rPr>
        <w:rFonts w:ascii="Calibri" w:eastAsiaTheme="minorHAnsi" w:hAnsi="Calibri" w:cs="Calibri"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43" w15:restartNumberingAfterBreak="0">
    <w:nsid w:val="7E7804A0"/>
    <w:multiLevelType w:val="hybridMultilevel"/>
    <w:tmpl w:val="4BF8FF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620039191">
    <w:abstractNumId w:val="13"/>
  </w:num>
  <w:num w:numId="2" w16cid:durableId="1385447912">
    <w:abstractNumId w:val="4"/>
  </w:num>
  <w:num w:numId="3" w16cid:durableId="402947605">
    <w:abstractNumId w:val="29"/>
  </w:num>
  <w:num w:numId="4" w16cid:durableId="1949000298">
    <w:abstractNumId w:val="38"/>
  </w:num>
  <w:num w:numId="5" w16cid:durableId="89399167">
    <w:abstractNumId w:val="37"/>
  </w:num>
  <w:num w:numId="6" w16cid:durableId="469175344">
    <w:abstractNumId w:val="33"/>
  </w:num>
  <w:num w:numId="7" w16cid:durableId="208298722">
    <w:abstractNumId w:val="24"/>
  </w:num>
  <w:num w:numId="8" w16cid:durableId="177620192">
    <w:abstractNumId w:val="2"/>
  </w:num>
  <w:num w:numId="9" w16cid:durableId="1507935879">
    <w:abstractNumId w:val="0"/>
  </w:num>
  <w:num w:numId="10" w16cid:durableId="557058186">
    <w:abstractNumId w:val="39"/>
  </w:num>
  <w:num w:numId="11" w16cid:durableId="813908948">
    <w:abstractNumId w:val="18"/>
  </w:num>
  <w:num w:numId="12" w16cid:durableId="1457066175">
    <w:abstractNumId w:val="7"/>
  </w:num>
  <w:num w:numId="13" w16cid:durableId="1187863165">
    <w:abstractNumId w:val="32"/>
  </w:num>
  <w:num w:numId="14" w16cid:durableId="1258904774">
    <w:abstractNumId w:val="16"/>
  </w:num>
  <w:num w:numId="15" w16cid:durableId="625307972">
    <w:abstractNumId w:val="34"/>
  </w:num>
  <w:num w:numId="16" w16cid:durableId="1657297398">
    <w:abstractNumId w:val="28"/>
  </w:num>
  <w:num w:numId="17" w16cid:durableId="723871448">
    <w:abstractNumId w:val="36"/>
  </w:num>
  <w:num w:numId="18" w16cid:durableId="137112280">
    <w:abstractNumId w:val="41"/>
  </w:num>
  <w:num w:numId="19" w16cid:durableId="352072345">
    <w:abstractNumId w:val="3"/>
  </w:num>
  <w:num w:numId="20" w16cid:durableId="262611331">
    <w:abstractNumId w:val="1"/>
  </w:num>
  <w:num w:numId="21" w16cid:durableId="1462190647">
    <w:abstractNumId w:val="9"/>
  </w:num>
  <w:num w:numId="22" w16cid:durableId="747113366">
    <w:abstractNumId w:val="40"/>
  </w:num>
  <w:num w:numId="23" w16cid:durableId="1057168060">
    <w:abstractNumId w:val="15"/>
  </w:num>
  <w:num w:numId="24" w16cid:durableId="829751300">
    <w:abstractNumId w:val="5"/>
  </w:num>
  <w:num w:numId="25" w16cid:durableId="98837639">
    <w:abstractNumId w:val="27"/>
  </w:num>
  <w:num w:numId="26" w16cid:durableId="693266025">
    <w:abstractNumId w:val="30"/>
  </w:num>
  <w:num w:numId="27" w16cid:durableId="1892493753">
    <w:abstractNumId w:val="35"/>
  </w:num>
  <w:num w:numId="28" w16cid:durableId="1558861174">
    <w:abstractNumId w:val="29"/>
  </w:num>
  <w:num w:numId="29" w16cid:durableId="1134061409">
    <w:abstractNumId w:val="19"/>
  </w:num>
  <w:num w:numId="30" w16cid:durableId="1744794599">
    <w:abstractNumId w:val="23"/>
  </w:num>
  <w:num w:numId="31" w16cid:durableId="1817844041">
    <w:abstractNumId w:val="25"/>
  </w:num>
  <w:num w:numId="32" w16cid:durableId="472908971">
    <w:abstractNumId w:val="14"/>
  </w:num>
  <w:num w:numId="33" w16cid:durableId="429549034">
    <w:abstractNumId w:val="43"/>
  </w:num>
  <w:num w:numId="34" w16cid:durableId="1563367793">
    <w:abstractNumId w:val="12"/>
  </w:num>
  <w:num w:numId="35" w16cid:durableId="2117627208">
    <w:abstractNumId w:val="10"/>
  </w:num>
  <w:num w:numId="36" w16cid:durableId="1190070517">
    <w:abstractNumId w:val="21"/>
  </w:num>
  <w:num w:numId="37" w16cid:durableId="1535191084">
    <w:abstractNumId w:val="26"/>
  </w:num>
  <w:num w:numId="38" w16cid:durableId="1616475969">
    <w:abstractNumId w:val="20"/>
  </w:num>
  <w:num w:numId="39" w16cid:durableId="1976718596">
    <w:abstractNumId w:val="11"/>
  </w:num>
  <w:num w:numId="40" w16cid:durableId="1667172072">
    <w:abstractNumId w:val="8"/>
  </w:num>
  <w:num w:numId="41" w16cid:durableId="1244728155">
    <w:abstractNumId w:val="6"/>
  </w:num>
  <w:num w:numId="42" w16cid:durableId="1439136245">
    <w:abstractNumId w:val="42"/>
  </w:num>
  <w:num w:numId="43" w16cid:durableId="1486357054">
    <w:abstractNumId w:val="17"/>
  </w:num>
  <w:num w:numId="44" w16cid:durableId="906382337">
    <w:abstractNumId w:val="22"/>
  </w:num>
  <w:num w:numId="45" w16cid:durableId="24635395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86855691">
    <w:abstractNumId w:val="29"/>
  </w:num>
  <w:num w:numId="47" w16cid:durableId="158094177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3"/>
    <w:rsid w:val="0000277B"/>
    <w:rsid w:val="00003348"/>
    <w:rsid w:val="00007150"/>
    <w:rsid w:val="00010BCF"/>
    <w:rsid w:val="00017B53"/>
    <w:rsid w:val="00023C6D"/>
    <w:rsid w:val="00027E7C"/>
    <w:rsid w:val="00031DA4"/>
    <w:rsid w:val="00033E26"/>
    <w:rsid w:val="00035A3F"/>
    <w:rsid w:val="00040344"/>
    <w:rsid w:val="000404FD"/>
    <w:rsid w:val="0004148A"/>
    <w:rsid w:val="00047F5C"/>
    <w:rsid w:val="0005295F"/>
    <w:rsid w:val="00054608"/>
    <w:rsid w:val="000573F5"/>
    <w:rsid w:val="00063792"/>
    <w:rsid w:val="000658B4"/>
    <w:rsid w:val="00074102"/>
    <w:rsid w:val="00081F7F"/>
    <w:rsid w:val="00084694"/>
    <w:rsid w:val="00085B7B"/>
    <w:rsid w:val="000867DC"/>
    <w:rsid w:val="000903CB"/>
    <w:rsid w:val="000A1027"/>
    <w:rsid w:val="000A16A5"/>
    <w:rsid w:val="000A1BF1"/>
    <w:rsid w:val="000A1ED5"/>
    <w:rsid w:val="000A1F87"/>
    <w:rsid w:val="000A518E"/>
    <w:rsid w:val="000B1022"/>
    <w:rsid w:val="000B3BF3"/>
    <w:rsid w:val="000B7754"/>
    <w:rsid w:val="000C610C"/>
    <w:rsid w:val="000C75E9"/>
    <w:rsid w:val="000D0899"/>
    <w:rsid w:val="000D1597"/>
    <w:rsid w:val="000D372D"/>
    <w:rsid w:val="000D3DBA"/>
    <w:rsid w:val="000D40A1"/>
    <w:rsid w:val="000D463C"/>
    <w:rsid w:val="000D512A"/>
    <w:rsid w:val="000D65E1"/>
    <w:rsid w:val="000D6FBA"/>
    <w:rsid w:val="000E03E5"/>
    <w:rsid w:val="000E3223"/>
    <w:rsid w:val="000E44EE"/>
    <w:rsid w:val="000E5915"/>
    <w:rsid w:val="000F288A"/>
    <w:rsid w:val="000F5EF5"/>
    <w:rsid w:val="001015CB"/>
    <w:rsid w:val="001020C0"/>
    <w:rsid w:val="001020EF"/>
    <w:rsid w:val="001028DA"/>
    <w:rsid w:val="0010387A"/>
    <w:rsid w:val="0010451C"/>
    <w:rsid w:val="00106950"/>
    <w:rsid w:val="001134D2"/>
    <w:rsid w:val="00115A94"/>
    <w:rsid w:val="00120640"/>
    <w:rsid w:val="00121169"/>
    <w:rsid w:val="001248E9"/>
    <w:rsid w:val="001255E6"/>
    <w:rsid w:val="00127EF5"/>
    <w:rsid w:val="00130D8E"/>
    <w:rsid w:val="00130FB6"/>
    <w:rsid w:val="0013168E"/>
    <w:rsid w:val="00135799"/>
    <w:rsid w:val="001476E4"/>
    <w:rsid w:val="00154785"/>
    <w:rsid w:val="00162D4F"/>
    <w:rsid w:val="001630B1"/>
    <w:rsid w:val="00163EE5"/>
    <w:rsid w:val="00165A72"/>
    <w:rsid w:val="00167C54"/>
    <w:rsid w:val="00172565"/>
    <w:rsid w:val="00172864"/>
    <w:rsid w:val="001879F3"/>
    <w:rsid w:val="00187F19"/>
    <w:rsid w:val="001934CF"/>
    <w:rsid w:val="00193618"/>
    <w:rsid w:val="001952E6"/>
    <w:rsid w:val="001A438E"/>
    <w:rsid w:val="001B42AD"/>
    <w:rsid w:val="001B654B"/>
    <w:rsid w:val="001B67E3"/>
    <w:rsid w:val="001C012C"/>
    <w:rsid w:val="001C045C"/>
    <w:rsid w:val="001C09BB"/>
    <w:rsid w:val="001C24E2"/>
    <w:rsid w:val="001C33BD"/>
    <w:rsid w:val="001C571F"/>
    <w:rsid w:val="001C74B1"/>
    <w:rsid w:val="001D1A93"/>
    <w:rsid w:val="001D1D0A"/>
    <w:rsid w:val="001D2FF8"/>
    <w:rsid w:val="001D31EC"/>
    <w:rsid w:val="001D70A6"/>
    <w:rsid w:val="001E0DF0"/>
    <w:rsid w:val="001E4E17"/>
    <w:rsid w:val="001E6F6F"/>
    <w:rsid w:val="001F67A8"/>
    <w:rsid w:val="00200487"/>
    <w:rsid w:val="00200D6B"/>
    <w:rsid w:val="00201EF0"/>
    <w:rsid w:val="00202B67"/>
    <w:rsid w:val="00202B9A"/>
    <w:rsid w:val="0020472D"/>
    <w:rsid w:val="00206F42"/>
    <w:rsid w:val="0021501F"/>
    <w:rsid w:val="0021516E"/>
    <w:rsid w:val="002165CD"/>
    <w:rsid w:val="002172B5"/>
    <w:rsid w:val="00217811"/>
    <w:rsid w:val="002203EB"/>
    <w:rsid w:val="002217A9"/>
    <w:rsid w:val="00222870"/>
    <w:rsid w:val="002247A1"/>
    <w:rsid w:val="00227288"/>
    <w:rsid w:val="00233A09"/>
    <w:rsid w:val="00233D38"/>
    <w:rsid w:val="00234860"/>
    <w:rsid w:val="0023678F"/>
    <w:rsid w:val="00236E0F"/>
    <w:rsid w:val="00245754"/>
    <w:rsid w:val="00245ECD"/>
    <w:rsid w:val="002470A6"/>
    <w:rsid w:val="00251CE0"/>
    <w:rsid w:val="002554AE"/>
    <w:rsid w:val="00256898"/>
    <w:rsid w:val="002615B8"/>
    <w:rsid w:val="00263A59"/>
    <w:rsid w:val="00264441"/>
    <w:rsid w:val="00265638"/>
    <w:rsid w:val="00266363"/>
    <w:rsid w:val="002677EA"/>
    <w:rsid w:val="002708F3"/>
    <w:rsid w:val="00274AE7"/>
    <w:rsid w:val="00277AA3"/>
    <w:rsid w:val="00277EB2"/>
    <w:rsid w:val="00284C99"/>
    <w:rsid w:val="00285243"/>
    <w:rsid w:val="00287A43"/>
    <w:rsid w:val="00287D3F"/>
    <w:rsid w:val="002916AB"/>
    <w:rsid w:val="0029242B"/>
    <w:rsid w:val="00292566"/>
    <w:rsid w:val="00292BD3"/>
    <w:rsid w:val="00292FBF"/>
    <w:rsid w:val="00293BC9"/>
    <w:rsid w:val="00297A18"/>
    <w:rsid w:val="002A2234"/>
    <w:rsid w:val="002A3BC6"/>
    <w:rsid w:val="002A5F5E"/>
    <w:rsid w:val="002B0202"/>
    <w:rsid w:val="002B1941"/>
    <w:rsid w:val="002B508A"/>
    <w:rsid w:val="002C1831"/>
    <w:rsid w:val="002C2294"/>
    <w:rsid w:val="002C40CD"/>
    <w:rsid w:val="002C45E1"/>
    <w:rsid w:val="002D1C80"/>
    <w:rsid w:val="002D35A4"/>
    <w:rsid w:val="002D5157"/>
    <w:rsid w:val="002E38C1"/>
    <w:rsid w:val="002E485C"/>
    <w:rsid w:val="002E4C57"/>
    <w:rsid w:val="002E68DF"/>
    <w:rsid w:val="002E77FF"/>
    <w:rsid w:val="002E784E"/>
    <w:rsid w:val="002F00D4"/>
    <w:rsid w:val="002F7E9B"/>
    <w:rsid w:val="00301DDE"/>
    <w:rsid w:val="00305D7D"/>
    <w:rsid w:val="00306C6D"/>
    <w:rsid w:val="00307BDB"/>
    <w:rsid w:val="00312E9D"/>
    <w:rsid w:val="00323F2D"/>
    <w:rsid w:val="0032463A"/>
    <w:rsid w:val="0033087F"/>
    <w:rsid w:val="003319AB"/>
    <w:rsid w:val="003363A2"/>
    <w:rsid w:val="00342F70"/>
    <w:rsid w:val="003444E9"/>
    <w:rsid w:val="003458A9"/>
    <w:rsid w:val="003534E0"/>
    <w:rsid w:val="00353ECD"/>
    <w:rsid w:val="003570BA"/>
    <w:rsid w:val="00361F3B"/>
    <w:rsid w:val="003629C2"/>
    <w:rsid w:val="00363172"/>
    <w:rsid w:val="00375AC7"/>
    <w:rsid w:val="003773CF"/>
    <w:rsid w:val="00377D25"/>
    <w:rsid w:val="003818D3"/>
    <w:rsid w:val="00381C78"/>
    <w:rsid w:val="00384703"/>
    <w:rsid w:val="00387430"/>
    <w:rsid w:val="0039392C"/>
    <w:rsid w:val="003949A4"/>
    <w:rsid w:val="0039591A"/>
    <w:rsid w:val="00396910"/>
    <w:rsid w:val="003A0619"/>
    <w:rsid w:val="003A0E5F"/>
    <w:rsid w:val="003A1A8E"/>
    <w:rsid w:val="003A32BA"/>
    <w:rsid w:val="003A4F6D"/>
    <w:rsid w:val="003B07E7"/>
    <w:rsid w:val="003B1E93"/>
    <w:rsid w:val="003C123C"/>
    <w:rsid w:val="003C2096"/>
    <w:rsid w:val="003C619C"/>
    <w:rsid w:val="003C7F13"/>
    <w:rsid w:val="003D34AD"/>
    <w:rsid w:val="003D41C4"/>
    <w:rsid w:val="003D7A32"/>
    <w:rsid w:val="003E0F7E"/>
    <w:rsid w:val="003E2966"/>
    <w:rsid w:val="003E2AE2"/>
    <w:rsid w:val="003E7442"/>
    <w:rsid w:val="003E7F60"/>
    <w:rsid w:val="003F73F9"/>
    <w:rsid w:val="004009A1"/>
    <w:rsid w:val="004013F2"/>
    <w:rsid w:val="00402B50"/>
    <w:rsid w:val="0041021B"/>
    <w:rsid w:val="00413A87"/>
    <w:rsid w:val="004145A4"/>
    <w:rsid w:val="0041581D"/>
    <w:rsid w:val="0041609B"/>
    <w:rsid w:val="00422D8F"/>
    <w:rsid w:val="00422D98"/>
    <w:rsid w:val="00423838"/>
    <w:rsid w:val="00427646"/>
    <w:rsid w:val="00427C7D"/>
    <w:rsid w:val="004320C2"/>
    <w:rsid w:val="00433F0B"/>
    <w:rsid w:val="00433F3A"/>
    <w:rsid w:val="00445F26"/>
    <w:rsid w:val="00454BEC"/>
    <w:rsid w:val="00456C56"/>
    <w:rsid w:val="0046111B"/>
    <w:rsid w:val="004711DC"/>
    <w:rsid w:val="00472ECA"/>
    <w:rsid w:val="00475A9B"/>
    <w:rsid w:val="00477EE0"/>
    <w:rsid w:val="004926BA"/>
    <w:rsid w:val="004A376C"/>
    <w:rsid w:val="004A3D09"/>
    <w:rsid w:val="004A5873"/>
    <w:rsid w:val="004A5A48"/>
    <w:rsid w:val="004B212D"/>
    <w:rsid w:val="004B57D6"/>
    <w:rsid w:val="004B57D9"/>
    <w:rsid w:val="004B59E6"/>
    <w:rsid w:val="004B6991"/>
    <w:rsid w:val="004C00AC"/>
    <w:rsid w:val="004C1CCC"/>
    <w:rsid w:val="004C3297"/>
    <w:rsid w:val="004C45D4"/>
    <w:rsid w:val="004C7C3B"/>
    <w:rsid w:val="004D1C11"/>
    <w:rsid w:val="004D393D"/>
    <w:rsid w:val="004D4058"/>
    <w:rsid w:val="004F19B2"/>
    <w:rsid w:val="004F3426"/>
    <w:rsid w:val="00501F1F"/>
    <w:rsid w:val="00510EC5"/>
    <w:rsid w:val="0051101D"/>
    <w:rsid w:val="00511B88"/>
    <w:rsid w:val="00514CD0"/>
    <w:rsid w:val="0051554E"/>
    <w:rsid w:val="005210F3"/>
    <w:rsid w:val="00522401"/>
    <w:rsid w:val="005227B7"/>
    <w:rsid w:val="0052479C"/>
    <w:rsid w:val="00527E03"/>
    <w:rsid w:val="00527FA1"/>
    <w:rsid w:val="00534FD8"/>
    <w:rsid w:val="00542312"/>
    <w:rsid w:val="00545064"/>
    <w:rsid w:val="00550FDF"/>
    <w:rsid w:val="00552984"/>
    <w:rsid w:val="00557B42"/>
    <w:rsid w:val="00557E52"/>
    <w:rsid w:val="00560DF0"/>
    <w:rsid w:val="00561216"/>
    <w:rsid w:val="00564AFF"/>
    <w:rsid w:val="005741AB"/>
    <w:rsid w:val="00576D0D"/>
    <w:rsid w:val="005806B5"/>
    <w:rsid w:val="0058306F"/>
    <w:rsid w:val="00585DC5"/>
    <w:rsid w:val="005864FD"/>
    <w:rsid w:val="00587774"/>
    <w:rsid w:val="005A1289"/>
    <w:rsid w:val="005A1ED6"/>
    <w:rsid w:val="005A45E8"/>
    <w:rsid w:val="005A7387"/>
    <w:rsid w:val="005B02EE"/>
    <w:rsid w:val="005B4ADD"/>
    <w:rsid w:val="005B4CEA"/>
    <w:rsid w:val="005C0362"/>
    <w:rsid w:val="005C150F"/>
    <w:rsid w:val="005C2958"/>
    <w:rsid w:val="005C35C6"/>
    <w:rsid w:val="005C451A"/>
    <w:rsid w:val="005C7EC0"/>
    <w:rsid w:val="005D0C1D"/>
    <w:rsid w:val="005D11AB"/>
    <w:rsid w:val="005D2A7B"/>
    <w:rsid w:val="005D3B3D"/>
    <w:rsid w:val="005D4C68"/>
    <w:rsid w:val="005D516F"/>
    <w:rsid w:val="005D55CE"/>
    <w:rsid w:val="005D7D42"/>
    <w:rsid w:val="005E09F8"/>
    <w:rsid w:val="005F232D"/>
    <w:rsid w:val="005F527A"/>
    <w:rsid w:val="005F5A45"/>
    <w:rsid w:val="005F77CD"/>
    <w:rsid w:val="00602BA2"/>
    <w:rsid w:val="0060445D"/>
    <w:rsid w:val="00604492"/>
    <w:rsid w:val="00605C0B"/>
    <w:rsid w:val="0061140C"/>
    <w:rsid w:val="00611A55"/>
    <w:rsid w:val="00611DAC"/>
    <w:rsid w:val="00614A4C"/>
    <w:rsid w:val="006152BE"/>
    <w:rsid w:val="0061701F"/>
    <w:rsid w:val="006171D7"/>
    <w:rsid w:val="006247FA"/>
    <w:rsid w:val="00625D32"/>
    <w:rsid w:val="00630E46"/>
    <w:rsid w:val="00631FBB"/>
    <w:rsid w:val="00634DFC"/>
    <w:rsid w:val="00634E3C"/>
    <w:rsid w:val="00636E2B"/>
    <w:rsid w:val="00642642"/>
    <w:rsid w:val="00650805"/>
    <w:rsid w:val="00653330"/>
    <w:rsid w:val="00655C0A"/>
    <w:rsid w:val="00661507"/>
    <w:rsid w:val="00665CBA"/>
    <w:rsid w:val="00670DED"/>
    <w:rsid w:val="0067490F"/>
    <w:rsid w:val="00675F53"/>
    <w:rsid w:val="0067695F"/>
    <w:rsid w:val="00676AE3"/>
    <w:rsid w:val="006804AA"/>
    <w:rsid w:val="0068156B"/>
    <w:rsid w:val="00684629"/>
    <w:rsid w:val="0069293D"/>
    <w:rsid w:val="00694719"/>
    <w:rsid w:val="006A27BF"/>
    <w:rsid w:val="006A3E2D"/>
    <w:rsid w:val="006A5502"/>
    <w:rsid w:val="006A57EC"/>
    <w:rsid w:val="006B0BBA"/>
    <w:rsid w:val="006B20BC"/>
    <w:rsid w:val="006C01C2"/>
    <w:rsid w:val="006C1D68"/>
    <w:rsid w:val="006C2E73"/>
    <w:rsid w:val="006C4042"/>
    <w:rsid w:val="006C69D0"/>
    <w:rsid w:val="006D1EA0"/>
    <w:rsid w:val="006D2757"/>
    <w:rsid w:val="006D5864"/>
    <w:rsid w:val="006E1EBB"/>
    <w:rsid w:val="006E2D56"/>
    <w:rsid w:val="006E3814"/>
    <w:rsid w:val="006E7318"/>
    <w:rsid w:val="006F0CDD"/>
    <w:rsid w:val="006F6038"/>
    <w:rsid w:val="006F6175"/>
    <w:rsid w:val="006F6F76"/>
    <w:rsid w:val="0070443D"/>
    <w:rsid w:val="0071039F"/>
    <w:rsid w:val="0072015E"/>
    <w:rsid w:val="007239E4"/>
    <w:rsid w:val="007262AD"/>
    <w:rsid w:val="00737899"/>
    <w:rsid w:val="00746A9E"/>
    <w:rsid w:val="007472DF"/>
    <w:rsid w:val="00750544"/>
    <w:rsid w:val="007612BA"/>
    <w:rsid w:val="007642D4"/>
    <w:rsid w:val="00766DB0"/>
    <w:rsid w:val="00767A4F"/>
    <w:rsid w:val="0077166F"/>
    <w:rsid w:val="00775623"/>
    <w:rsid w:val="007758E2"/>
    <w:rsid w:val="0077605E"/>
    <w:rsid w:val="00782D01"/>
    <w:rsid w:val="0078407D"/>
    <w:rsid w:val="00784F87"/>
    <w:rsid w:val="00786E60"/>
    <w:rsid w:val="0078734B"/>
    <w:rsid w:val="00791DB7"/>
    <w:rsid w:val="00795435"/>
    <w:rsid w:val="00797165"/>
    <w:rsid w:val="00797A1F"/>
    <w:rsid w:val="007A30B4"/>
    <w:rsid w:val="007A419D"/>
    <w:rsid w:val="007A53F2"/>
    <w:rsid w:val="007A5DEB"/>
    <w:rsid w:val="007A7253"/>
    <w:rsid w:val="007A7678"/>
    <w:rsid w:val="007B0661"/>
    <w:rsid w:val="007B3583"/>
    <w:rsid w:val="007B35B2"/>
    <w:rsid w:val="007C56CB"/>
    <w:rsid w:val="007C6EC7"/>
    <w:rsid w:val="007D387D"/>
    <w:rsid w:val="007D45BB"/>
    <w:rsid w:val="007E07C3"/>
    <w:rsid w:val="007E32AC"/>
    <w:rsid w:val="007E4E83"/>
    <w:rsid w:val="007E520C"/>
    <w:rsid w:val="007E600E"/>
    <w:rsid w:val="007E6B5E"/>
    <w:rsid w:val="007F2CE4"/>
    <w:rsid w:val="007F7850"/>
    <w:rsid w:val="00802B20"/>
    <w:rsid w:val="00803587"/>
    <w:rsid w:val="008050DD"/>
    <w:rsid w:val="00806358"/>
    <w:rsid w:val="0081360B"/>
    <w:rsid w:val="00827D6C"/>
    <w:rsid w:val="00830D1B"/>
    <w:rsid w:val="00831350"/>
    <w:rsid w:val="00831663"/>
    <w:rsid w:val="00833ED4"/>
    <w:rsid w:val="008417AF"/>
    <w:rsid w:val="008417C7"/>
    <w:rsid w:val="0084660F"/>
    <w:rsid w:val="00847141"/>
    <w:rsid w:val="008479CE"/>
    <w:rsid w:val="00851511"/>
    <w:rsid w:val="008543C9"/>
    <w:rsid w:val="0085558C"/>
    <w:rsid w:val="00857356"/>
    <w:rsid w:val="00864959"/>
    <w:rsid w:val="00872A99"/>
    <w:rsid w:val="0087328A"/>
    <w:rsid w:val="00874133"/>
    <w:rsid w:val="00875449"/>
    <w:rsid w:val="0087636E"/>
    <w:rsid w:val="00876FDF"/>
    <w:rsid w:val="0088377F"/>
    <w:rsid w:val="00885E8B"/>
    <w:rsid w:val="008908C9"/>
    <w:rsid w:val="00890B26"/>
    <w:rsid w:val="008928A8"/>
    <w:rsid w:val="008A26CF"/>
    <w:rsid w:val="008B1BDA"/>
    <w:rsid w:val="008B1FC1"/>
    <w:rsid w:val="008B4142"/>
    <w:rsid w:val="008B700B"/>
    <w:rsid w:val="008C0FF6"/>
    <w:rsid w:val="008C3D43"/>
    <w:rsid w:val="008C77A8"/>
    <w:rsid w:val="008C7F02"/>
    <w:rsid w:val="008D0246"/>
    <w:rsid w:val="008D2E38"/>
    <w:rsid w:val="008D58C5"/>
    <w:rsid w:val="008D67E0"/>
    <w:rsid w:val="008E040F"/>
    <w:rsid w:val="008E4851"/>
    <w:rsid w:val="008E4FF1"/>
    <w:rsid w:val="008E530F"/>
    <w:rsid w:val="008E56CC"/>
    <w:rsid w:val="008E6254"/>
    <w:rsid w:val="008F2F96"/>
    <w:rsid w:val="00900286"/>
    <w:rsid w:val="00903716"/>
    <w:rsid w:val="00904D22"/>
    <w:rsid w:val="0091150E"/>
    <w:rsid w:val="00916FB8"/>
    <w:rsid w:val="00917BB3"/>
    <w:rsid w:val="00921D89"/>
    <w:rsid w:val="00924A31"/>
    <w:rsid w:val="0092588D"/>
    <w:rsid w:val="009276C0"/>
    <w:rsid w:val="00927ACB"/>
    <w:rsid w:val="00942754"/>
    <w:rsid w:val="009501F7"/>
    <w:rsid w:val="00952C31"/>
    <w:rsid w:val="00952DA7"/>
    <w:rsid w:val="00954416"/>
    <w:rsid w:val="009562AA"/>
    <w:rsid w:val="0095717A"/>
    <w:rsid w:val="00957628"/>
    <w:rsid w:val="0096010A"/>
    <w:rsid w:val="009612FC"/>
    <w:rsid w:val="0096205F"/>
    <w:rsid w:val="00962969"/>
    <w:rsid w:val="00965061"/>
    <w:rsid w:val="00970202"/>
    <w:rsid w:val="00972E05"/>
    <w:rsid w:val="0097446A"/>
    <w:rsid w:val="009755D5"/>
    <w:rsid w:val="00977669"/>
    <w:rsid w:val="00980EFB"/>
    <w:rsid w:val="00985166"/>
    <w:rsid w:val="0098524A"/>
    <w:rsid w:val="0098621B"/>
    <w:rsid w:val="00986A3D"/>
    <w:rsid w:val="009905B4"/>
    <w:rsid w:val="0099197F"/>
    <w:rsid w:val="00993FAE"/>
    <w:rsid w:val="009960E7"/>
    <w:rsid w:val="009971B6"/>
    <w:rsid w:val="009A222F"/>
    <w:rsid w:val="009A3BE3"/>
    <w:rsid w:val="009A77F9"/>
    <w:rsid w:val="009B0B10"/>
    <w:rsid w:val="009B2AB3"/>
    <w:rsid w:val="009B3E9A"/>
    <w:rsid w:val="009B5B4D"/>
    <w:rsid w:val="009C1E71"/>
    <w:rsid w:val="009D1FE5"/>
    <w:rsid w:val="009D7B33"/>
    <w:rsid w:val="009E0BD3"/>
    <w:rsid w:val="009E757C"/>
    <w:rsid w:val="009F0DC5"/>
    <w:rsid w:val="009F17F1"/>
    <w:rsid w:val="009F1FD7"/>
    <w:rsid w:val="009F2D9F"/>
    <w:rsid w:val="009F6449"/>
    <w:rsid w:val="00A036FD"/>
    <w:rsid w:val="00A14B00"/>
    <w:rsid w:val="00A1662E"/>
    <w:rsid w:val="00A16644"/>
    <w:rsid w:val="00A20189"/>
    <w:rsid w:val="00A20453"/>
    <w:rsid w:val="00A236C9"/>
    <w:rsid w:val="00A25C50"/>
    <w:rsid w:val="00A25D84"/>
    <w:rsid w:val="00A30221"/>
    <w:rsid w:val="00A30EDE"/>
    <w:rsid w:val="00A33FFA"/>
    <w:rsid w:val="00A347D2"/>
    <w:rsid w:val="00A3520A"/>
    <w:rsid w:val="00A355F7"/>
    <w:rsid w:val="00A406B1"/>
    <w:rsid w:val="00A42025"/>
    <w:rsid w:val="00A42A13"/>
    <w:rsid w:val="00A43524"/>
    <w:rsid w:val="00A43E3D"/>
    <w:rsid w:val="00A4467C"/>
    <w:rsid w:val="00A556BE"/>
    <w:rsid w:val="00A6696A"/>
    <w:rsid w:val="00A751E2"/>
    <w:rsid w:val="00A75237"/>
    <w:rsid w:val="00A8130D"/>
    <w:rsid w:val="00A819F1"/>
    <w:rsid w:val="00A86CD0"/>
    <w:rsid w:val="00A9359C"/>
    <w:rsid w:val="00A94981"/>
    <w:rsid w:val="00A955AB"/>
    <w:rsid w:val="00AA3B75"/>
    <w:rsid w:val="00AA3BEF"/>
    <w:rsid w:val="00AA6106"/>
    <w:rsid w:val="00AB79CE"/>
    <w:rsid w:val="00AC002A"/>
    <w:rsid w:val="00AC10B0"/>
    <w:rsid w:val="00AC19E1"/>
    <w:rsid w:val="00AC7014"/>
    <w:rsid w:val="00AC7917"/>
    <w:rsid w:val="00AD27CE"/>
    <w:rsid w:val="00AD4925"/>
    <w:rsid w:val="00AD5327"/>
    <w:rsid w:val="00AE2198"/>
    <w:rsid w:val="00AE2A1D"/>
    <w:rsid w:val="00AE2C43"/>
    <w:rsid w:val="00AE3B4C"/>
    <w:rsid w:val="00AE506D"/>
    <w:rsid w:val="00AE5992"/>
    <w:rsid w:val="00AE6A72"/>
    <w:rsid w:val="00AE7433"/>
    <w:rsid w:val="00AF211D"/>
    <w:rsid w:val="00AF59E2"/>
    <w:rsid w:val="00B03F7C"/>
    <w:rsid w:val="00B05205"/>
    <w:rsid w:val="00B065EB"/>
    <w:rsid w:val="00B06B80"/>
    <w:rsid w:val="00B12D2F"/>
    <w:rsid w:val="00B133DA"/>
    <w:rsid w:val="00B22EEC"/>
    <w:rsid w:val="00B245BB"/>
    <w:rsid w:val="00B25F42"/>
    <w:rsid w:val="00B32C06"/>
    <w:rsid w:val="00B34C3C"/>
    <w:rsid w:val="00B40D39"/>
    <w:rsid w:val="00B44514"/>
    <w:rsid w:val="00B50241"/>
    <w:rsid w:val="00B52756"/>
    <w:rsid w:val="00B52995"/>
    <w:rsid w:val="00B560BA"/>
    <w:rsid w:val="00B57C78"/>
    <w:rsid w:val="00B61072"/>
    <w:rsid w:val="00B65167"/>
    <w:rsid w:val="00B65E1B"/>
    <w:rsid w:val="00B66A84"/>
    <w:rsid w:val="00B67856"/>
    <w:rsid w:val="00B67870"/>
    <w:rsid w:val="00B67C3C"/>
    <w:rsid w:val="00B70210"/>
    <w:rsid w:val="00B73791"/>
    <w:rsid w:val="00B742FF"/>
    <w:rsid w:val="00B74893"/>
    <w:rsid w:val="00B76A1F"/>
    <w:rsid w:val="00B83A15"/>
    <w:rsid w:val="00B83C88"/>
    <w:rsid w:val="00B87357"/>
    <w:rsid w:val="00B92321"/>
    <w:rsid w:val="00B9285C"/>
    <w:rsid w:val="00B92D2D"/>
    <w:rsid w:val="00B970E6"/>
    <w:rsid w:val="00BA1656"/>
    <w:rsid w:val="00BA3BD2"/>
    <w:rsid w:val="00BA44C5"/>
    <w:rsid w:val="00BB0C23"/>
    <w:rsid w:val="00BB1624"/>
    <w:rsid w:val="00BB3F19"/>
    <w:rsid w:val="00BB43F9"/>
    <w:rsid w:val="00BB7887"/>
    <w:rsid w:val="00BC0D2B"/>
    <w:rsid w:val="00BC1554"/>
    <w:rsid w:val="00BC5D53"/>
    <w:rsid w:val="00BC7686"/>
    <w:rsid w:val="00BD2B21"/>
    <w:rsid w:val="00BD34AF"/>
    <w:rsid w:val="00BD6785"/>
    <w:rsid w:val="00BD7EF3"/>
    <w:rsid w:val="00BE008A"/>
    <w:rsid w:val="00BE071B"/>
    <w:rsid w:val="00BE4ACE"/>
    <w:rsid w:val="00BE5818"/>
    <w:rsid w:val="00BF3B4F"/>
    <w:rsid w:val="00BF47E8"/>
    <w:rsid w:val="00C006C7"/>
    <w:rsid w:val="00C05757"/>
    <w:rsid w:val="00C0644A"/>
    <w:rsid w:val="00C11B15"/>
    <w:rsid w:val="00C1685B"/>
    <w:rsid w:val="00C20093"/>
    <w:rsid w:val="00C20523"/>
    <w:rsid w:val="00C32FAF"/>
    <w:rsid w:val="00C42510"/>
    <w:rsid w:val="00C43FB5"/>
    <w:rsid w:val="00C45E3E"/>
    <w:rsid w:val="00C475C7"/>
    <w:rsid w:val="00C51599"/>
    <w:rsid w:val="00C61708"/>
    <w:rsid w:val="00C623EC"/>
    <w:rsid w:val="00C62A07"/>
    <w:rsid w:val="00C647F4"/>
    <w:rsid w:val="00C66B3B"/>
    <w:rsid w:val="00C71C9C"/>
    <w:rsid w:val="00C728B4"/>
    <w:rsid w:val="00C73897"/>
    <w:rsid w:val="00C74670"/>
    <w:rsid w:val="00C75662"/>
    <w:rsid w:val="00C775E6"/>
    <w:rsid w:val="00C77A55"/>
    <w:rsid w:val="00C807EA"/>
    <w:rsid w:val="00C8646B"/>
    <w:rsid w:val="00C908BD"/>
    <w:rsid w:val="00C917DA"/>
    <w:rsid w:val="00C91DEC"/>
    <w:rsid w:val="00C932F6"/>
    <w:rsid w:val="00C9547F"/>
    <w:rsid w:val="00C95512"/>
    <w:rsid w:val="00CA0CCA"/>
    <w:rsid w:val="00CA60C9"/>
    <w:rsid w:val="00CA647D"/>
    <w:rsid w:val="00CA6695"/>
    <w:rsid w:val="00CB2A3B"/>
    <w:rsid w:val="00CB3333"/>
    <w:rsid w:val="00CB3EB2"/>
    <w:rsid w:val="00CB4FD9"/>
    <w:rsid w:val="00CB6853"/>
    <w:rsid w:val="00CB7F7E"/>
    <w:rsid w:val="00CC04EF"/>
    <w:rsid w:val="00CC751D"/>
    <w:rsid w:val="00CC751E"/>
    <w:rsid w:val="00CD08E9"/>
    <w:rsid w:val="00CD2C20"/>
    <w:rsid w:val="00CD5564"/>
    <w:rsid w:val="00CD6760"/>
    <w:rsid w:val="00CE0254"/>
    <w:rsid w:val="00CE06C8"/>
    <w:rsid w:val="00CE176D"/>
    <w:rsid w:val="00CE3A97"/>
    <w:rsid w:val="00CE6CD5"/>
    <w:rsid w:val="00CE6FF4"/>
    <w:rsid w:val="00D0285C"/>
    <w:rsid w:val="00D02EE3"/>
    <w:rsid w:val="00D02FDE"/>
    <w:rsid w:val="00D03DCB"/>
    <w:rsid w:val="00D1020E"/>
    <w:rsid w:val="00D12C52"/>
    <w:rsid w:val="00D14180"/>
    <w:rsid w:val="00D14240"/>
    <w:rsid w:val="00D14807"/>
    <w:rsid w:val="00D15F0F"/>
    <w:rsid w:val="00D17235"/>
    <w:rsid w:val="00D17CE7"/>
    <w:rsid w:val="00D21285"/>
    <w:rsid w:val="00D2294B"/>
    <w:rsid w:val="00D24E01"/>
    <w:rsid w:val="00D30CE4"/>
    <w:rsid w:val="00D35D9F"/>
    <w:rsid w:val="00D50324"/>
    <w:rsid w:val="00D60A7C"/>
    <w:rsid w:val="00D61A1C"/>
    <w:rsid w:val="00D62303"/>
    <w:rsid w:val="00D62A58"/>
    <w:rsid w:val="00D63BB1"/>
    <w:rsid w:val="00D6457C"/>
    <w:rsid w:val="00D66789"/>
    <w:rsid w:val="00D67EFE"/>
    <w:rsid w:val="00D7324D"/>
    <w:rsid w:val="00D80D5F"/>
    <w:rsid w:val="00D85086"/>
    <w:rsid w:val="00D86B25"/>
    <w:rsid w:val="00D90299"/>
    <w:rsid w:val="00D9065C"/>
    <w:rsid w:val="00D920CA"/>
    <w:rsid w:val="00DB011D"/>
    <w:rsid w:val="00DC177A"/>
    <w:rsid w:val="00DC1A01"/>
    <w:rsid w:val="00DC3814"/>
    <w:rsid w:val="00DD0C23"/>
    <w:rsid w:val="00DD6104"/>
    <w:rsid w:val="00DD6790"/>
    <w:rsid w:val="00DD6D99"/>
    <w:rsid w:val="00DE1748"/>
    <w:rsid w:val="00DF4CF9"/>
    <w:rsid w:val="00DF7349"/>
    <w:rsid w:val="00E0192B"/>
    <w:rsid w:val="00E02213"/>
    <w:rsid w:val="00E0450A"/>
    <w:rsid w:val="00E07932"/>
    <w:rsid w:val="00E170C2"/>
    <w:rsid w:val="00E21C29"/>
    <w:rsid w:val="00E277A9"/>
    <w:rsid w:val="00E35856"/>
    <w:rsid w:val="00E40221"/>
    <w:rsid w:val="00E40284"/>
    <w:rsid w:val="00E41BE9"/>
    <w:rsid w:val="00E4385B"/>
    <w:rsid w:val="00E45BE1"/>
    <w:rsid w:val="00E65291"/>
    <w:rsid w:val="00E6629E"/>
    <w:rsid w:val="00E704BF"/>
    <w:rsid w:val="00E718C7"/>
    <w:rsid w:val="00E82EBF"/>
    <w:rsid w:val="00E84251"/>
    <w:rsid w:val="00E85109"/>
    <w:rsid w:val="00E85F47"/>
    <w:rsid w:val="00E866B4"/>
    <w:rsid w:val="00E867DF"/>
    <w:rsid w:val="00E86CD2"/>
    <w:rsid w:val="00E86EC9"/>
    <w:rsid w:val="00E90FD5"/>
    <w:rsid w:val="00E9328A"/>
    <w:rsid w:val="00EA0BCB"/>
    <w:rsid w:val="00EA2EFF"/>
    <w:rsid w:val="00EA7986"/>
    <w:rsid w:val="00EB3BEC"/>
    <w:rsid w:val="00EC18B0"/>
    <w:rsid w:val="00EC1C54"/>
    <w:rsid w:val="00EC229B"/>
    <w:rsid w:val="00ED0E57"/>
    <w:rsid w:val="00ED2EFB"/>
    <w:rsid w:val="00EE0E76"/>
    <w:rsid w:val="00EE4022"/>
    <w:rsid w:val="00EE6825"/>
    <w:rsid w:val="00EF00E2"/>
    <w:rsid w:val="00EF080C"/>
    <w:rsid w:val="00EF21F5"/>
    <w:rsid w:val="00EF513C"/>
    <w:rsid w:val="00F00F96"/>
    <w:rsid w:val="00F02FBE"/>
    <w:rsid w:val="00F03877"/>
    <w:rsid w:val="00F04D12"/>
    <w:rsid w:val="00F124F4"/>
    <w:rsid w:val="00F125BD"/>
    <w:rsid w:val="00F12D97"/>
    <w:rsid w:val="00F15FAC"/>
    <w:rsid w:val="00F173A6"/>
    <w:rsid w:val="00F22E9F"/>
    <w:rsid w:val="00F4123B"/>
    <w:rsid w:val="00F42456"/>
    <w:rsid w:val="00F43697"/>
    <w:rsid w:val="00F444FC"/>
    <w:rsid w:val="00F452D9"/>
    <w:rsid w:val="00F47E5A"/>
    <w:rsid w:val="00F52966"/>
    <w:rsid w:val="00F55569"/>
    <w:rsid w:val="00F70748"/>
    <w:rsid w:val="00F74029"/>
    <w:rsid w:val="00F75AA5"/>
    <w:rsid w:val="00F75ABB"/>
    <w:rsid w:val="00F75C0D"/>
    <w:rsid w:val="00F7605D"/>
    <w:rsid w:val="00F83F56"/>
    <w:rsid w:val="00F871FF"/>
    <w:rsid w:val="00F90044"/>
    <w:rsid w:val="00F928CA"/>
    <w:rsid w:val="00F94A8E"/>
    <w:rsid w:val="00F96132"/>
    <w:rsid w:val="00F97E55"/>
    <w:rsid w:val="00FA1875"/>
    <w:rsid w:val="00FA2E92"/>
    <w:rsid w:val="00FA4293"/>
    <w:rsid w:val="00FB1F51"/>
    <w:rsid w:val="00FB31CD"/>
    <w:rsid w:val="00FB5D46"/>
    <w:rsid w:val="00FB6CA0"/>
    <w:rsid w:val="00FB73AC"/>
    <w:rsid w:val="00FC208D"/>
    <w:rsid w:val="00FC2F78"/>
    <w:rsid w:val="00FC3714"/>
    <w:rsid w:val="00FD4242"/>
    <w:rsid w:val="00FE229A"/>
    <w:rsid w:val="00FE321F"/>
    <w:rsid w:val="00FF2171"/>
    <w:rsid w:val="00FF4713"/>
    <w:rsid w:val="00FF4745"/>
    <w:rsid w:val="2055C30E"/>
    <w:rsid w:val="52051D3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B7843"/>
  <w15:chartTrackingRefBased/>
  <w15:docId w15:val="{3D7A6D1D-DA2F-4D34-B629-AF8371C0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C0D2B"/>
    <w:pPr>
      <w:spacing w:after="120" w:line="276" w:lineRule="auto"/>
      <w:jc w:val="both"/>
    </w:pPr>
  </w:style>
  <w:style w:type="paragraph" w:styleId="Nadpis1">
    <w:name w:val="heading 1"/>
    <w:basedOn w:val="Normln"/>
    <w:next w:val="Normln"/>
    <w:link w:val="Nadpis1Char"/>
    <w:uiPriority w:val="9"/>
    <w:qFormat/>
    <w:rsid w:val="00265638"/>
    <w:pPr>
      <w:keepNext/>
      <w:keepLines/>
      <w:pageBreakBefore/>
      <w:numPr>
        <w:numId w:val="3"/>
      </w:numPr>
      <w:suppressAutoHyphens/>
      <w:spacing w:before="360"/>
      <w:ind w:left="431" w:hanging="431"/>
      <w:jc w:val="left"/>
      <w:outlineLvl w:val="0"/>
    </w:pPr>
    <w:rPr>
      <w:rFonts w:asciiTheme="majorHAnsi" w:eastAsiaTheme="majorEastAsia" w:hAnsiTheme="majorHAnsi" w:cstheme="majorBidi"/>
      <w:b/>
      <w:sz w:val="36"/>
      <w:szCs w:val="32"/>
    </w:rPr>
  </w:style>
  <w:style w:type="paragraph" w:styleId="Nadpis2">
    <w:name w:val="heading 2"/>
    <w:basedOn w:val="Normln"/>
    <w:next w:val="Normln"/>
    <w:link w:val="Nadpis2Char"/>
    <w:unhideWhenUsed/>
    <w:qFormat/>
    <w:rsid w:val="00265638"/>
    <w:pPr>
      <w:keepNext/>
      <w:keepLines/>
      <w:numPr>
        <w:ilvl w:val="1"/>
        <w:numId w:val="3"/>
      </w:numPr>
      <w:suppressAutoHyphens/>
      <w:spacing w:before="360"/>
      <w:ind w:left="578" w:hanging="578"/>
      <w:jc w:val="left"/>
      <w:outlineLvl w:val="1"/>
    </w:pPr>
    <w:rPr>
      <w:rFonts w:asciiTheme="majorHAnsi" w:eastAsiaTheme="majorEastAsia" w:hAnsiTheme="majorHAnsi" w:cstheme="majorBidi"/>
      <w:b/>
      <w:sz w:val="30"/>
      <w:szCs w:val="26"/>
    </w:rPr>
  </w:style>
  <w:style w:type="paragraph" w:styleId="Nadpis3">
    <w:name w:val="heading 3"/>
    <w:basedOn w:val="Normln"/>
    <w:next w:val="Normln"/>
    <w:link w:val="Nadpis3Char"/>
    <w:unhideWhenUsed/>
    <w:qFormat/>
    <w:rsid w:val="00265638"/>
    <w:pPr>
      <w:keepNext/>
      <w:keepLines/>
      <w:numPr>
        <w:ilvl w:val="2"/>
        <w:numId w:val="3"/>
      </w:numPr>
      <w:suppressAutoHyphens/>
      <w:spacing w:before="360"/>
      <w:jc w:val="left"/>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nhideWhenUsed/>
    <w:rsid w:val="003A32B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nhideWhenUsed/>
    <w:rsid w:val="003A32B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nhideWhenUsed/>
    <w:rsid w:val="003A32B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nhideWhenUsed/>
    <w:rsid w:val="003A32B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nhideWhenUsed/>
    <w:rsid w:val="003A32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nhideWhenUsed/>
    <w:rsid w:val="003A32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65638"/>
    <w:rPr>
      <w:rFonts w:asciiTheme="majorHAnsi" w:eastAsiaTheme="majorEastAsia" w:hAnsiTheme="majorHAnsi" w:cstheme="majorBidi"/>
      <w:b/>
      <w:sz w:val="36"/>
      <w:szCs w:val="32"/>
    </w:rPr>
  </w:style>
  <w:style w:type="character" w:customStyle="1" w:styleId="Nadpis2Char">
    <w:name w:val="Nadpis 2 Char"/>
    <w:basedOn w:val="Standardnpsmoodstavce"/>
    <w:link w:val="Nadpis2"/>
    <w:rsid w:val="00265638"/>
    <w:rPr>
      <w:rFonts w:asciiTheme="majorHAnsi" w:eastAsiaTheme="majorEastAsia" w:hAnsiTheme="majorHAnsi" w:cstheme="majorBidi"/>
      <w:b/>
      <w:sz w:val="30"/>
      <w:szCs w:val="26"/>
    </w:rPr>
  </w:style>
  <w:style w:type="character" w:customStyle="1" w:styleId="Nadpis3Char">
    <w:name w:val="Nadpis 3 Char"/>
    <w:basedOn w:val="Standardnpsmoodstavce"/>
    <w:link w:val="Nadpis3"/>
    <w:rsid w:val="00265638"/>
    <w:rPr>
      <w:rFonts w:asciiTheme="majorHAnsi" w:eastAsiaTheme="majorEastAsia" w:hAnsiTheme="majorHAnsi" w:cstheme="majorBidi"/>
      <w:b/>
      <w:sz w:val="24"/>
      <w:szCs w:val="24"/>
    </w:rPr>
  </w:style>
  <w:style w:type="paragraph" w:styleId="Titulek">
    <w:name w:val="caption"/>
    <w:basedOn w:val="Normln"/>
    <w:next w:val="Normln"/>
    <w:unhideWhenUsed/>
    <w:qFormat/>
    <w:rsid w:val="00803587"/>
    <w:pPr>
      <w:spacing w:after="0"/>
      <w:jc w:val="center"/>
    </w:pPr>
    <w:rPr>
      <w:b/>
      <w:iCs/>
      <w:sz w:val="20"/>
      <w:szCs w:val="18"/>
    </w:rPr>
  </w:style>
  <w:style w:type="paragraph" w:styleId="Nzev">
    <w:name w:val="Title"/>
    <w:basedOn w:val="Normln"/>
    <w:next w:val="Normln"/>
    <w:link w:val="NzevChar"/>
    <w:qFormat/>
    <w:rsid w:val="00BC0D2B"/>
    <w:pPr>
      <w:spacing w:before="360"/>
      <w:contextualSpacing/>
      <w:jc w:val="left"/>
    </w:pPr>
    <w:rPr>
      <w:rFonts w:asciiTheme="majorHAnsi" w:eastAsiaTheme="majorEastAsia" w:hAnsiTheme="majorHAnsi" w:cstheme="majorBidi"/>
      <w:b/>
      <w:spacing w:val="-10"/>
      <w:kern w:val="28"/>
      <w:sz w:val="36"/>
      <w:szCs w:val="56"/>
    </w:rPr>
  </w:style>
  <w:style w:type="character" w:customStyle="1" w:styleId="NzevChar">
    <w:name w:val="Název Char"/>
    <w:basedOn w:val="Standardnpsmoodstavce"/>
    <w:link w:val="Nzev"/>
    <w:rsid w:val="00BC0D2B"/>
    <w:rPr>
      <w:rFonts w:asciiTheme="majorHAnsi" w:eastAsiaTheme="majorEastAsia" w:hAnsiTheme="majorHAnsi" w:cstheme="majorBidi"/>
      <w:b/>
      <w:spacing w:val="-10"/>
      <w:kern w:val="28"/>
      <w:sz w:val="36"/>
      <w:szCs w:val="56"/>
    </w:rPr>
  </w:style>
  <w:style w:type="paragraph" w:customStyle="1" w:styleId="Seznamliteratury">
    <w:name w:val="Seznam  literatury"/>
    <w:basedOn w:val="Normln"/>
    <w:link w:val="SeznamliteraturyChar"/>
    <w:qFormat/>
    <w:rsid w:val="006E1EBB"/>
    <w:pPr>
      <w:ind w:left="357" w:hanging="357"/>
      <w:jc w:val="left"/>
    </w:pPr>
  </w:style>
  <w:style w:type="paragraph" w:customStyle="1" w:styleId="Zdroj">
    <w:name w:val="Zdroj"/>
    <w:basedOn w:val="Normln"/>
    <w:next w:val="Normln"/>
    <w:link w:val="ZdrojChar"/>
    <w:qFormat/>
    <w:rsid w:val="003A32BA"/>
    <w:pPr>
      <w:jc w:val="center"/>
    </w:pPr>
    <w:rPr>
      <w:i/>
      <w:sz w:val="20"/>
    </w:rPr>
  </w:style>
  <w:style w:type="character" w:customStyle="1" w:styleId="SeznamliteraturyChar">
    <w:name w:val="Seznam  literatury Char"/>
    <w:basedOn w:val="Standardnpsmoodstavce"/>
    <w:link w:val="Seznamliteratury"/>
    <w:rsid w:val="006E1EBB"/>
  </w:style>
  <w:style w:type="paragraph" w:styleId="Odstavecseseznamem">
    <w:name w:val="List Paragraph"/>
    <w:basedOn w:val="Normln"/>
    <w:uiPriority w:val="34"/>
    <w:rsid w:val="003A32BA"/>
    <w:pPr>
      <w:ind w:left="720"/>
      <w:contextualSpacing/>
    </w:pPr>
  </w:style>
  <w:style w:type="character" w:customStyle="1" w:styleId="ZdrojChar">
    <w:name w:val="Zdroj Char"/>
    <w:basedOn w:val="Standardnpsmoodstavce"/>
    <w:link w:val="Zdroj"/>
    <w:rsid w:val="003A32BA"/>
    <w:rPr>
      <w:i/>
      <w:sz w:val="20"/>
    </w:rPr>
  </w:style>
  <w:style w:type="character" w:customStyle="1" w:styleId="Nadpis4Char">
    <w:name w:val="Nadpis 4 Char"/>
    <w:basedOn w:val="Standardnpsmoodstavce"/>
    <w:link w:val="Nadpis4"/>
    <w:uiPriority w:val="9"/>
    <w:semiHidden/>
    <w:rsid w:val="003A32BA"/>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semiHidden/>
    <w:rsid w:val="003A32BA"/>
    <w:rPr>
      <w:rFonts w:asciiTheme="majorHAnsi" w:eastAsiaTheme="majorEastAsia" w:hAnsiTheme="majorHAnsi" w:cstheme="majorBidi"/>
      <w:color w:val="2E74B5" w:themeColor="accent1" w:themeShade="BF"/>
    </w:rPr>
  </w:style>
  <w:style w:type="character" w:customStyle="1" w:styleId="Nadpis6Char">
    <w:name w:val="Nadpis 6 Char"/>
    <w:basedOn w:val="Standardnpsmoodstavce"/>
    <w:link w:val="Nadpis6"/>
    <w:uiPriority w:val="9"/>
    <w:semiHidden/>
    <w:rsid w:val="003A32BA"/>
    <w:rPr>
      <w:rFonts w:asciiTheme="majorHAnsi" w:eastAsiaTheme="majorEastAsia" w:hAnsiTheme="majorHAnsi" w:cstheme="majorBidi"/>
      <w:color w:val="1F4D78" w:themeColor="accent1" w:themeShade="7F"/>
    </w:rPr>
  </w:style>
  <w:style w:type="character" w:customStyle="1" w:styleId="Nadpis7Char">
    <w:name w:val="Nadpis 7 Char"/>
    <w:basedOn w:val="Standardnpsmoodstavce"/>
    <w:link w:val="Nadpis7"/>
    <w:uiPriority w:val="9"/>
    <w:semiHidden/>
    <w:rsid w:val="003A32BA"/>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3A32B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3A32BA"/>
    <w:rPr>
      <w:rFonts w:asciiTheme="majorHAnsi" w:eastAsiaTheme="majorEastAsia" w:hAnsiTheme="majorHAnsi" w:cstheme="majorBidi"/>
      <w:i/>
      <w:iCs/>
      <w:color w:val="272727" w:themeColor="text1" w:themeTint="D8"/>
      <w:sz w:val="21"/>
      <w:szCs w:val="21"/>
    </w:rPr>
  </w:style>
  <w:style w:type="character" w:styleId="Odkaznakoment">
    <w:name w:val="annotation reference"/>
    <w:basedOn w:val="Standardnpsmoodstavce"/>
    <w:uiPriority w:val="99"/>
    <w:semiHidden/>
    <w:unhideWhenUsed/>
    <w:rsid w:val="000B7754"/>
    <w:rPr>
      <w:sz w:val="16"/>
      <w:szCs w:val="16"/>
    </w:rPr>
  </w:style>
  <w:style w:type="paragraph" w:styleId="Textkomente">
    <w:name w:val="annotation text"/>
    <w:basedOn w:val="Normln"/>
    <w:link w:val="TextkomenteChar"/>
    <w:uiPriority w:val="99"/>
    <w:semiHidden/>
    <w:unhideWhenUsed/>
    <w:rsid w:val="000B7754"/>
    <w:pPr>
      <w:spacing w:line="240" w:lineRule="auto"/>
    </w:pPr>
    <w:rPr>
      <w:sz w:val="20"/>
      <w:szCs w:val="20"/>
    </w:rPr>
  </w:style>
  <w:style w:type="character" w:customStyle="1" w:styleId="TextkomenteChar">
    <w:name w:val="Text komentáře Char"/>
    <w:basedOn w:val="Standardnpsmoodstavce"/>
    <w:link w:val="Textkomente"/>
    <w:uiPriority w:val="99"/>
    <w:semiHidden/>
    <w:rsid w:val="000B7754"/>
    <w:rPr>
      <w:sz w:val="20"/>
      <w:szCs w:val="20"/>
    </w:rPr>
  </w:style>
  <w:style w:type="paragraph" w:styleId="Pedmtkomente">
    <w:name w:val="annotation subject"/>
    <w:basedOn w:val="Textkomente"/>
    <w:next w:val="Textkomente"/>
    <w:link w:val="PedmtkomenteChar"/>
    <w:uiPriority w:val="99"/>
    <w:semiHidden/>
    <w:unhideWhenUsed/>
    <w:rsid w:val="000B7754"/>
    <w:rPr>
      <w:b/>
      <w:bCs/>
    </w:rPr>
  </w:style>
  <w:style w:type="character" w:customStyle="1" w:styleId="PedmtkomenteChar">
    <w:name w:val="Předmět komentáře Char"/>
    <w:basedOn w:val="TextkomenteChar"/>
    <w:link w:val="Pedmtkomente"/>
    <w:uiPriority w:val="99"/>
    <w:semiHidden/>
    <w:rsid w:val="000B7754"/>
    <w:rPr>
      <w:b/>
      <w:bCs/>
      <w:sz w:val="20"/>
      <w:szCs w:val="20"/>
    </w:rPr>
  </w:style>
  <w:style w:type="paragraph" w:styleId="Textbubliny">
    <w:name w:val="Balloon Text"/>
    <w:basedOn w:val="Normln"/>
    <w:link w:val="TextbublinyChar"/>
    <w:uiPriority w:val="99"/>
    <w:semiHidden/>
    <w:unhideWhenUsed/>
    <w:rsid w:val="000B775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B7754"/>
    <w:rPr>
      <w:rFonts w:ascii="Segoe UI" w:hAnsi="Segoe UI" w:cs="Segoe UI"/>
      <w:sz w:val="18"/>
      <w:szCs w:val="18"/>
    </w:rPr>
  </w:style>
  <w:style w:type="table" w:styleId="Mkatabulky">
    <w:name w:val="Table Grid"/>
    <w:basedOn w:val="Normlntabulka"/>
    <w:uiPriority w:val="39"/>
    <w:rsid w:val="003E2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ka">
    <w:name w:val="Tabulka"/>
    <w:basedOn w:val="Normln"/>
    <w:link w:val="TabulkaChar"/>
    <w:qFormat/>
    <w:rsid w:val="00585DC5"/>
    <w:pPr>
      <w:spacing w:after="0" w:line="240" w:lineRule="auto"/>
      <w:jc w:val="left"/>
    </w:pPr>
    <w:rPr>
      <w:sz w:val="20"/>
      <w:szCs w:val="20"/>
    </w:rPr>
  </w:style>
  <w:style w:type="paragraph" w:styleId="Textpoznpodarou">
    <w:name w:val="footnote text"/>
    <w:basedOn w:val="Normln"/>
    <w:link w:val="TextpoznpodarouChar"/>
    <w:uiPriority w:val="99"/>
    <w:semiHidden/>
    <w:unhideWhenUsed/>
    <w:rsid w:val="002D35A4"/>
    <w:pPr>
      <w:spacing w:after="0" w:line="240" w:lineRule="auto"/>
    </w:pPr>
    <w:rPr>
      <w:sz w:val="20"/>
      <w:szCs w:val="20"/>
    </w:rPr>
  </w:style>
  <w:style w:type="character" w:customStyle="1" w:styleId="TabulkaChar">
    <w:name w:val="Tabulka Char"/>
    <w:basedOn w:val="Standardnpsmoodstavce"/>
    <w:link w:val="Tabulka"/>
    <w:rsid w:val="00585DC5"/>
    <w:rPr>
      <w:sz w:val="20"/>
      <w:szCs w:val="20"/>
    </w:rPr>
  </w:style>
  <w:style w:type="character" w:customStyle="1" w:styleId="TextpoznpodarouChar">
    <w:name w:val="Text pozn. pod čarou Char"/>
    <w:basedOn w:val="Standardnpsmoodstavce"/>
    <w:link w:val="Textpoznpodarou"/>
    <w:uiPriority w:val="99"/>
    <w:semiHidden/>
    <w:rsid w:val="002D35A4"/>
    <w:rPr>
      <w:sz w:val="20"/>
      <w:szCs w:val="20"/>
    </w:rPr>
  </w:style>
  <w:style w:type="character" w:styleId="Znakapoznpodarou">
    <w:name w:val="footnote reference"/>
    <w:basedOn w:val="Standardnpsmoodstavce"/>
    <w:uiPriority w:val="99"/>
    <w:semiHidden/>
    <w:unhideWhenUsed/>
    <w:rsid w:val="002D35A4"/>
    <w:rPr>
      <w:vertAlign w:val="superscript"/>
    </w:rPr>
  </w:style>
  <w:style w:type="character" w:styleId="Zstupntext">
    <w:name w:val="Placeholder Text"/>
    <w:basedOn w:val="Standardnpsmoodstavce"/>
    <w:uiPriority w:val="99"/>
    <w:semiHidden/>
    <w:rsid w:val="0029242B"/>
    <w:rPr>
      <w:color w:val="808080"/>
    </w:rPr>
  </w:style>
  <w:style w:type="paragraph" w:styleId="Seznamobrzk">
    <w:name w:val="table of figures"/>
    <w:basedOn w:val="Normln"/>
    <w:next w:val="Normln"/>
    <w:uiPriority w:val="99"/>
    <w:unhideWhenUsed/>
    <w:rsid w:val="00F70748"/>
    <w:pPr>
      <w:spacing w:after="0"/>
    </w:pPr>
  </w:style>
  <w:style w:type="character" w:styleId="Hypertextovodkaz">
    <w:name w:val="Hyperlink"/>
    <w:basedOn w:val="Standardnpsmoodstavce"/>
    <w:uiPriority w:val="99"/>
    <w:unhideWhenUsed/>
    <w:rsid w:val="00F70748"/>
    <w:rPr>
      <w:color w:val="0563C1" w:themeColor="hyperlink"/>
      <w:u w:val="single"/>
    </w:rPr>
  </w:style>
  <w:style w:type="paragraph" w:styleId="Nadpisobsahu">
    <w:name w:val="TOC Heading"/>
    <w:basedOn w:val="Nadpis1"/>
    <w:next w:val="Normln"/>
    <w:uiPriority w:val="39"/>
    <w:unhideWhenUsed/>
    <w:rsid w:val="00DD6104"/>
    <w:pPr>
      <w:numPr>
        <w:numId w:val="0"/>
      </w:numPr>
      <w:suppressAutoHyphens w:val="0"/>
      <w:spacing w:before="240" w:after="0" w:line="259" w:lineRule="auto"/>
      <w:outlineLvl w:val="9"/>
    </w:pPr>
    <w:rPr>
      <w:b w:val="0"/>
      <w:color w:val="2E74B5" w:themeColor="accent1" w:themeShade="BF"/>
      <w:sz w:val="32"/>
      <w:lang w:eastAsia="cs-CZ"/>
    </w:rPr>
  </w:style>
  <w:style w:type="paragraph" w:styleId="Obsah1">
    <w:name w:val="toc 1"/>
    <w:basedOn w:val="Normln"/>
    <w:next w:val="Normln"/>
    <w:autoRedefine/>
    <w:uiPriority w:val="39"/>
    <w:unhideWhenUsed/>
    <w:rsid w:val="007472DF"/>
    <w:pPr>
      <w:spacing w:after="0"/>
    </w:pPr>
    <w:rPr>
      <w:b/>
    </w:rPr>
  </w:style>
  <w:style w:type="paragraph" w:styleId="Obsah2">
    <w:name w:val="toc 2"/>
    <w:basedOn w:val="Normln"/>
    <w:next w:val="Normln"/>
    <w:autoRedefine/>
    <w:uiPriority w:val="39"/>
    <w:unhideWhenUsed/>
    <w:rsid w:val="007472DF"/>
    <w:pPr>
      <w:spacing w:after="0"/>
      <w:ind w:left="221"/>
    </w:pPr>
  </w:style>
  <w:style w:type="paragraph" w:styleId="Obsah3">
    <w:name w:val="toc 3"/>
    <w:basedOn w:val="Normln"/>
    <w:next w:val="Normln"/>
    <w:autoRedefine/>
    <w:uiPriority w:val="39"/>
    <w:unhideWhenUsed/>
    <w:rsid w:val="00DD6104"/>
    <w:pPr>
      <w:spacing w:after="100"/>
      <w:ind w:left="440"/>
    </w:pPr>
  </w:style>
  <w:style w:type="paragraph" w:styleId="Zhlav">
    <w:name w:val="header"/>
    <w:basedOn w:val="Normln"/>
    <w:link w:val="ZhlavChar"/>
    <w:uiPriority w:val="99"/>
    <w:unhideWhenUsed/>
    <w:rsid w:val="00D67EF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67EFE"/>
  </w:style>
  <w:style w:type="paragraph" w:styleId="Zpat">
    <w:name w:val="footer"/>
    <w:basedOn w:val="Normln"/>
    <w:link w:val="ZpatChar"/>
    <w:uiPriority w:val="99"/>
    <w:unhideWhenUsed/>
    <w:rsid w:val="00D67EFE"/>
    <w:pPr>
      <w:tabs>
        <w:tab w:val="center" w:pos="4536"/>
        <w:tab w:val="right" w:pos="9072"/>
      </w:tabs>
      <w:spacing w:after="0" w:line="240" w:lineRule="auto"/>
    </w:pPr>
  </w:style>
  <w:style w:type="character" w:customStyle="1" w:styleId="ZpatChar">
    <w:name w:val="Zápatí Char"/>
    <w:basedOn w:val="Standardnpsmoodstavce"/>
    <w:link w:val="Zpat"/>
    <w:uiPriority w:val="99"/>
    <w:rsid w:val="00D67EFE"/>
  </w:style>
  <w:style w:type="paragraph" w:customStyle="1" w:styleId="Default">
    <w:name w:val="Default"/>
    <w:rsid w:val="00AA6106"/>
    <w:pPr>
      <w:autoSpaceDE w:val="0"/>
      <w:autoSpaceDN w:val="0"/>
      <w:adjustRightInd w:val="0"/>
      <w:spacing w:after="0" w:line="240" w:lineRule="auto"/>
    </w:pPr>
    <w:rPr>
      <w:rFonts w:ascii="Calibri" w:hAnsi="Calibri" w:cs="Calibri"/>
      <w:color w:val="000000"/>
      <w:sz w:val="24"/>
      <w:szCs w:val="24"/>
    </w:rPr>
  </w:style>
  <w:style w:type="paragraph" w:styleId="Zkladntext">
    <w:name w:val="Body Text"/>
    <w:basedOn w:val="Normln"/>
    <w:link w:val="ZkladntextChar"/>
    <w:uiPriority w:val="99"/>
    <w:unhideWhenUsed/>
    <w:rsid w:val="00FB6CA0"/>
  </w:style>
  <w:style w:type="character" w:customStyle="1" w:styleId="ZkladntextChar">
    <w:name w:val="Základní text Char"/>
    <w:basedOn w:val="Standardnpsmoodstavce"/>
    <w:link w:val="Zkladntext"/>
    <w:uiPriority w:val="99"/>
    <w:rsid w:val="00FB6CA0"/>
  </w:style>
  <w:style w:type="character" w:customStyle="1" w:styleId="Nevyeenzmnka1">
    <w:name w:val="Nevyřešená zmínka1"/>
    <w:basedOn w:val="Standardnpsmoodstavce"/>
    <w:uiPriority w:val="99"/>
    <w:semiHidden/>
    <w:unhideWhenUsed/>
    <w:rsid w:val="004A5A48"/>
    <w:rPr>
      <w:color w:val="605E5C"/>
      <w:shd w:val="clear" w:color="auto" w:fill="E1DFDD"/>
    </w:rPr>
  </w:style>
  <w:style w:type="paragraph" w:styleId="Normlnweb">
    <w:name w:val="Normal (Web)"/>
    <w:basedOn w:val="Normln"/>
    <w:uiPriority w:val="99"/>
    <w:unhideWhenUsed/>
    <w:rsid w:val="006804A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customStyle="1" w:styleId="seznamliteratury0">
    <w:name w:val="seznam literatury"/>
    <w:basedOn w:val="Zkladntext"/>
    <w:link w:val="seznamliteraturyChar0"/>
    <w:rsid w:val="00AC10B0"/>
    <w:pPr>
      <w:ind w:left="142" w:hanging="142"/>
      <w:jc w:val="left"/>
    </w:pPr>
  </w:style>
  <w:style w:type="character" w:customStyle="1" w:styleId="seznamliteraturyChar0">
    <w:name w:val="seznam literatury Char"/>
    <w:basedOn w:val="ZkladntextChar"/>
    <w:link w:val="seznamliteratury0"/>
    <w:rsid w:val="00AC10B0"/>
  </w:style>
  <w:style w:type="character" w:styleId="Nevyeenzmnka">
    <w:name w:val="Unresolved Mention"/>
    <w:basedOn w:val="Standardnpsmoodstavce"/>
    <w:uiPriority w:val="99"/>
    <w:semiHidden/>
    <w:unhideWhenUsed/>
    <w:rsid w:val="007E4E83"/>
    <w:rPr>
      <w:color w:val="605E5C"/>
      <w:shd w:val="clear" w:color="auto" w:fill="E1DFDD"/>
    </w:rPr>
  </w:style>
  <w:style w:type="paragraph" w:customStyle="1" w:styleId="font-claude-response-body">
    <w:name w:val="font-claude-response-body"/>
    <w:basedOn w:val="Normln"/>
    <w:rsid w:val="008C77A8"/>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styleId="FormtovanvHTML">
    <w:name w:val="HTML Preformatted"/>
    <w:basedOn w:val="Normln"/>
    <w:link w:val="FormtovanvHTMLChar"/>
    <w:uiPriority w:val="99"/>
    <w:semiHidden/>
    <w:unhideWhenUsed/>
    <w:rsid w:val="008C7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8C77A8"/>
    <w:rPr>
      <w:rFonts w:ascii="Courier New" w:eastAsia="Times New Roman" w:hAnsi="Courier New" w:cs="Courier New"/>
      <w:sz w:val="20"/>
      <w:szCs w:val="20"/>
      <w:lang w:eastAsia="cs-CZ"/>
    </w:rPr>
  </w:style>
  <w:style w:type="character" w:styleId="KdHTML">
    <w:name w:val="HTML Code"/>
    <w:basedOn w:val="Standardnpsmoodstavce"/>
    <w:uiPriority w:val="99"/>
    <w:semiHidden/>
    <w:unhideWhenUsed/>
    <w:rsid w:val="008C77A8"/>
    <w:rPr>
      <w:rFonts w:ascii="Courier New" w:eastAsia="Times New Roman" w:hAnsi="Courier New" w:cs="Courier New"/>
      <w:sz w:val="20"/>
      <w:szCs w:val="20"/>
    </w:rPr>
  </w:style>
  <w:style w:type="character" w:customStyle="1" w:styleId="token">
    <w:name w:val="token"/>
    <w:basedOn w:val="Standardnpsmoodstavce"/>
    <w:rsid w:val="008C77A8"/>
  </w:style>
  <w:style w:type="table" w:customStyle="1" w:styleId="TableGrid">
    <w:name w:val="TableGrid"/>
    <w:rsid w:val="008D2E38"/>
    <w:pPr>
      <w:spacing w:after="0" w:line="240" w:lineRule="auto"/>
    </w:pPr>
    <w:rPr>
      <w:rFonts w:eastAsiaTheme="minorEastAsia"/>
      <w:kern w:val="2"/>
      <w:sz w:val="24"/>
      <w:szCs w:val="24"/>
      <w:lang w:eastAsia="cs-CZ"/>
      <w14:ligatures w14:val="standardContextual"/>
    </w:rPr>
    <w:tblPr>
      <w:tblCellMar>
        <w:top w:w="0" w:type="dxa"/>
        <w:left w:w="0" w:type="dxa"/>
        <w:bottom w:w="0" w:type="dxa"/>
        <w:right w:w="0" w:type="dxa"/>
      </w:tblCellMar>
    </w:tblPr>
  </w:style>
  <w:style w:type="table" w:customStyle="1" w:styleId="TableGrid1">
    <w:name w:val="TableGrid1"/>
    <w:rsid w:val="00167C54"/>
    <w:pPr>
      <w:spacing w:after="0" w:line="240" w:lineRule="auto"/>
    </w:pPr>
    <w:rPr>
      <w:rFonts w:eastAsia="Times New Roman"/>
      <w:kern w:val="2"/>
      <w:sz w:val="24"/>
      <w:szCs w:val="24"/>
      <w:lang w:eastAsia="cs-CZ"/>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1453">
      <w:bodyDiv w:val="1"/>
      <w:marLeft w:val="0"/>
      <w:marRight w:val="0"/>
      <w:marTop w:val="0"/>
      <w:marBottom w:val="0"/>
      <w:divBdr>
        <w:top w:val="none" w:sz="0" w:space="0" w:color="auto"/>
        <w:left w:val="none" w:sz="0" w:space="0" w:color="auto"/>
        <w:bottom w:val="none" w:sz="0" w:space="0" w:color="auto"/>
        <w:right w:val="none" w:sz="0" w:space="0" w:color="auto"/>
      </w:divBdr>
    </w:div>
    <w:div w:id="126432244">
      <w:bodyDiv w:val="1"/>
      <w:marLeft w:val="0"/>
      <w:marRight w:val="0"/>
      <w:marTop w:val="0"/>
      <w:marBottom w:val="0"/>
      <w:divBdr>
        <w:top w:val="none" w:sz="0" w:space="0" w:color="auto"/>
        <w:left w:val="none" w:sz="0" w:space="0" w:color="auto"/>
        <w:bottom w:val="none" w:sz="0" w:space="0" w:color="auto"/>
        <w:right w:val="none" w:sz="0" w:space="0" w:color="auto"/>
      </w:divBdr>
    </w:div>
    <w:div w:id="183977049">
      <w:bodyDiv w:val="1"/>
      <w:marLeft w:val="0"/>
      <w:marRight w:val="0"/>
      <w:marTop w:val="0"/>
      <w:marBottom w:val="0"/>
      <w:divBdr>
        <w:top w:val="none" w:sz="0" w:space="0" w:color="auto"/>
        <w:left w:val="none" w:sz="0" w:space="0" w:color="auto"/>
        <w:bottom w:val="none" w:sz="0" w:space="0" w:color="auto"/>
        <w:right w:val="none" w:sz="0" w:space="0" w:color="auto"/>
      </w:divBdr>
    </w:div>
    <w:div w:id="197813813">
      <w:bodyDiv w:val="1"/>
      <w:marLeft w:val="0"/>
      <w:marRight w:val="0"/>
      <w:marTop w:val="0"/>
      <w:marBottom w:val="0"/>
      <w:divBdr>
        <w:top w:val="none" w:sz="0" w:space="0" w:color="auto"/>
        <w:left w:val="none" w:sz="0" w:space="0" w:color="auto"/>
        <w:bottom w:val="none" w:sz="0" w:space="0" w:color="auto"/>
        <w:right w:val="none" w:sz="0" w:space="0" w:color="auto"/>
      </w:divBdr>
    </w:div>
    <w:div w:id="323945582">
      <w:bodyDiv w:val="1"/>
      <w:marLeft w:val="0"/>
      <w:marRight w:val="0"/>
      <w:marTop w:val="0"/>
      <w:marBottom w:val="0"/>
      <w:divBdr>
        <w:top w:val="none" w:sz="0" w:space="0" w:color="auto"/>
        <w:left w:val="none" w:sz="0" w:space="0" w:color="auto"/>
        <w:bottom w:val="none" w:sz="0" w:space="0" w:color="auto"/>
        <w:right w:val="none" w:sz="0" w:space="0" w:color="auto"/>
      </w:divBdr>
    </w:div>
    <w:div w:id="536351895">
      <w:bodyDiv w:val="1"/>
      <w:marLeft w:val="0"/>
      <w:marRight w:val="0"/>
      <w:marTop w:val="0"/>
      <w:marBottom w:val="0"/>
      <w:divBdr>
        <w:top w:val="none" w:sz="0" w:space="0" w:color="auto"/>
        <w:left w:val="none" w:sz="0" w:space="0" w:color="auto"/>
        <w:bottom w:val="none" w:sz="0" w:space="0" w:color="auto"/>
        <w:right w:val="none" w:sz="0" w:space="0" w:color="auto"/>
      </w:divBdr>
    </w:div>
    <w:div w:id="596865861">
      <w:bodyDiv w:val="1"/>
      <w:marLeft w:val="0"/>
      <w:marRight w:val="0"/>
      <w:marTop w:val="0"/>
      <w:marBottom w:val="0"/>
      <w:divBdr>
        <w:top w:val="none" w:sz="0" w:space="0" w:color="auto"/>
        <w:left w:val="none" w:sz="0" w:space="0" w:color="auto"/>
        <w:bottom w:val="none" w:sz="0" w:space="0" w:color="auto"/>
        <w:right w:val="none" w:sz="0" w:space="0" w:color="auto"/>
      </w:divBdr>
    </w:div>
    <w:div w:id="611134331">
      <w:bodyDiv w:val="1"/>
      <w:marLeft w:val="0"/>
      <w:marRight w:val="0"/>
      <w:marTop w:val="0"/>
      <w:marBottom w:val="0"/>
      <w:divBdr>
        <w:top w:val="none" w:sz="0" w:space="0" w:color="auto"/>
        <w:left w:val="none" w:sz="0" w:space="0" w:color="auto"/>
        <w:bottom w:val="none" w:sz="0" w:space="0" w:color="auto"/>
        <w:right w:val="none" w:sz="0" w:space="0" w:color="auto"/>
      </w:divBdr>
    </w:div>
    <w:div w:id="706757172">
      <w:bodyDiv w:val="1"/>
      <w:marLeft w:val="0"/>
      <w:marRight w:val="0"/>
      <w:marTop w:val="0"/>
      <w:marBottom w:val="0"/>
      <w:divBdr>
        <w:top w:val="none" w:sz="0" w:space="0" w:color="auto"/>
        <w:left w:val="none" w:sz="0" w:space="0" w:color="auto"/>
        <w:bottom w:val="none" w:sz="0" w:space="0" w:color="auto"/>
        <w:right w:val="none" w:sz="0" w:space="0" w:color="auto"/>
      </w:divBdr>
    </w:div>
    <w:div w:id="790712920">
      <w:bodyDiv w:val="1"/>
      <w:marLeft w:val="0"/>
      <w:marRight w:val="0"/>
      <w:marTop w:val="0"/>
      <w:marBottom w:val="0"/>
      <w:divBdr>
        <w:top w:val="none" w:sz="0" w:space="0" w:color="auto"/>
        <w:left w:val="none" w:sz="0" w:space="0" w:color="auto"/>
        <w:bottom w:val="none" w:sz="0" w:space="0" w:color="auto"/>
        <w:right w:val="none" w:sz="0" w:space="0" w:color="auto"/>
      </w:divBdr>
    </w:div>
    <w:div w:id="815950002">
      <w:bodyDiv w:val="1"/>
      <w:marLeft w:val="0"/>
      <w:marRight w:val="0"/>
      <w:marTop w:val="0"/>
      <w:marBottom w:val="0"/>
      <w:divBdr>
        <w:top w:val="none" w:sz="0" w:space="0" w:color="auto"/>
        <w:left w:val="none" w:sz="0" w:space="0" w:color="auto"/>
        <w:bottom w:val="none" w:sz="0" w:space="0" w:color="auto"/>
        <w:right w:val="none" w:sz="0" w:space="0" w:color="auto"/>
      </w:divBdr>
    </w:div>
    <w:div w:id="846749370">
      <w:bodyDiv w:val="1"/>
      <w:marLeft w:val="0"/>
      <w:marRight w:val="0"/>
      <w:marTop w:val="0"/>
      <w:marBottom w:val="0"/>
      <w:divBdr>
        <w:top w:val="none" w:sz="0" w:space="0" w:color="auto"/>
        <w:left w:val="none" w:sz="0" w:space="0" w:color="auto"/>
        <w:bottom w:val="none" w:sz="0" w:space="0" w:color="auto"/>
        <w:right w:val="none" w:sz="0" w:space="0" w:color="auto"/>
      </w:divBdr>
    </w:div>
    <w:div w:id="858474396">
      <w:bodyDiv w:val="1"/>
      <w:marLeft w:val="0"/>
      <w:marRight w:val="0"/>
      <w:marTop w:val="0"/>
      <w:marBottom w:val="0"/>
      <w:divBdr>
        <w:top w:val="none" w:sz="0" w:space="0" w:color="auto"/>
        <w:left w:val="none" w:sz="0" w:space="0" w:color="auto"/>
        <w:bottom w:val="none" w:sz="0" w:space="0" w:color="auto"/>
        <w:right w:val="none" w:sz="0" w:space="0" w:color="auto"/>
      </w:divBdr>
    </w:div>
    <w:div w:id="1004240800">
      <w:bodyDiv w:val="1"/>
      <w:marLeft w:val="0"/>
      <w:marRight w:val="0"/>
      <w:marTop w:val="0"/>
      <w:marBottom w:val="0"/>
      <w:divBdr>
        <w:top w:val="none" w:sz="0" w:space="0" w:color="auto"/>
        <w:left w:val="none" w:sz="0" w:space="0" w:color="auto"/>
        <w:bottom w:val="none" w:sz="0" w:space="0" w:color="auto"/>
        <w:right w:val="none" w:sz="0" w:space="0" w:color="auto"/>
      </w:divBdr>
    </w:div>
    <w:div w:id="1009213588">
      <w:bodyDiv w:val="1"/>
      <w:marLeft w:val="0"/>
      <w:marRight w:val="0"/>
      <w:marTop w:val="0"/>
      <w:marBottom w:val="0"/>
      <w:divBdr>
        <w:top w:val="none" w:sz="0" w:space="0" w:color="auto"/>
        <w:left w:val="none" w:sz="0" w:space="0" w:color="auto"/>
        <w:bottom w:val="none" w:sz="0" w:space="0" w:color="auto"/>
        <w:right w:val="none" w:sz="0" w:space="0" w:color="auto"/>
      </w:divBdr>
    </w:div>
    <w:div w:id="1037900164">
      <w:bodyDiv w:val="1"/>
      <w:marLeft w:val="0"/>
      <w:marRight w:val="0"/>
      <w:marTop w:val="0"/>
      <w:marBottom w:val="0"/>
      <w:divBdr>
        <w:top w:val="none" w:sz="0" w:space="0" w:color="auto"/>
        <w:left w:val="none" w:sz="0" w:space="0" w:color="auto"/>
        <w:bottom w:val="none" w:sz="0" w:space="0" w:color="auto"/>
        <w:right w:val="none" w:sz="0" w:space="0" w:color="auto"/>
      </w:divBdr>
    </w:div>
    <w:div w:id="1068919413">
      <w:bodyDiv w:val="1"/>
      <w:marLeft w:val="0"/>
      <w:marRight w:val="0"/>
      <w:marTop w:val="0"/>
      <w:marBottom w:val="0"/>
      <w:divBdr>
        <w:top w:val="none" w:sz="0" w:space="0" w:color="auto"/>
        <w:left w:val="none" w:sz="0" w:space="0" w:color="auto"/>
        <w:bottom w:val="none" w:sz="0" w:space="0" w:color="auto"/>
        <w:right w:val="none" w:sz="0" w:space="0" w:color="auto"/>
      </w:divBdr>
    </w:div>
    <w:div w:id="1203205882">
      <w:bodyDiv w:val="1"/>
      <w:marLeft w:val="0"/>
      <w:marRight w:val="0"/>
      <w:marTop w:val="0"/>
      <w:marBottom w:val="0"/>
      <w:divBdr>
        <w:top w:val="none" w:sz="0" w:space="0" w:color="auto"/>
        <w:left w:val="none" w:sz="0" w:space="0" w:color="auto"/>
        <w:bottom w:val="none" w:sz="0" w:space="0" w:color="auto"/>
        <w:right w:val="none" w:sz="0" w:space="0" w:color="auto"/>
      </w:divBdr>
    </w:div>
    <w:div w:id="1247298805">
      <w:bodyDiv w:val="1"/>
      <w:marLeft w:val="0"/>
      <w:marRight w:val="0"/>
      <w:marTop w:val="0"/>
      <w:marBottom w:val="0"/>
      <w:divBdr>
        <w:top w:val="none" w:sz="0" w:space="0" w:color="auto"/>
        <w:left w:val="none" w:sz="0" w:space="0" w:color="auto"/>
        <w:bottom w:val="none" w:sz="0" w:space="0" w:color="auto"/>
        <w:right w:val="none" w:sz="0" w:space="0" w:color="auto"/>
      </w:divBdr>
    </w:div>
    <w:div w:id="1295481766">
      <w:bodyDiv w:val="1"/>
      <w:marLeft w:val="0"/>
      <w:marRight w:val="0"/>
      <w:marTop w:val="0"/>
      <w:marBottom w:val="0"/>
      <w:divBdr>
        <w:top w:val="none" w:sz="0" w:space="0" w:color="auto"/>
        <w:left w:val="none" w:sz="0" w:space="0" w:color="auto"/>
        <w:bottom w:val="none" w:sz="0" w:space="0" w:color="auto"/>
        <w:right w:val="none" w:sz="0" w:space="0" w:color="auto"/>
      </w:divBdr>
    </w:div>
    <w:div w:id="1327587481">
      <w:bodyDiv w:val="1"/>
      <w:marLeft w:val="0"/>
      <w:marRight w:val="0"/>
      <w:marTop w:val="0"/>
      <w:marBottom w:val="0"/>
      <w:divBdr>
        <w:top w:val="none" w:sz="0" w:space="0" w:color="auto"/>
        <w:left w:val="none" w:sz="0" w:space="0" w:color="auto"/>
        <w:bottom w:val="none" w:sz="0" w:space="0" w:color="auto"/>
        <w:right w:val="none" w:sz="0" w:space="0" w:color="auto"/>
      </w:divBdr>
    </w:div>
    <w:div w:id="1488205130">
      <w:bodyDiv w:val="1"/>
      <w:marLeft w:val="0"/>
      <w:marRight w:val="0"/>
      <w:marTop w:val="0"/>
      <w:marBottom w:val="0"/>
      <w:divBdr>
        <w:top w:val="none" w:sz="0" w:space="0" w:color="auto"/>
        <w:left w:val="none" w:sz="0" w:space="0" w:color="auto"/>
        <w:bottom w:val="none" w:sz="0" w:space="0" w:color="auto"/>
        <w:right w:val="none" w:sz="0" w:space="0" w:color="auto"/>
      </w:divBdr>
    </w:div>
    <w:div w:id="1516580393">
      <w:bodyDiv w:val="1"/>
      <w:marLeft w:val="0"/>
      <w:marRight w:val="0"/>
      <w:marTop w:val="0"/>
      <w:marBottom w:val="0"/>
      <w:divBdr>
        <w:top w:val="none" w:sz="0" w:space="0" w:color="auto"/>
        <w:left w:val="none" w:sz="0" w:space="0" w:color="auto"/>
        <w:bottom w:val="none" w:sz="0" w:space="0" w:color="auto"/>
        <w:right w:val="none" w:sz="0" w:space="0" w:color="auto"/>
      </w:divBdr>
    </w:div>
    <w:div w:id="1629511573">
      <w:bodyDiv w:val="1"/>
      <w:marLeft w:val="0"/>
      <w:marRight w:val="0"/>
      <w:marTop w:val="0"/>
      <w:marBottom w:val="0"/>
      <w:divBdr>
        <w:top w:val="none" w:sz="0" w:space="0" w:color="auto"/>
        <w:left w:val="none" w:sz="0" w:space="0" w:color="auto"/>
        <w:bottom w:val="none" w:sz="0" w:space="0" w:color="auto"/>
        <w:right w:val="none" w:sz="0" w:space="0" w:color="auto"/>
      </w:divBdr>
    </w:div>
    <w:div w:id="1738042679">
      <w:bodyDiv w:val="1"/>
      <w:marLeft w:val="0"/>
      <w:marRight w:val="0"/>
      <w:marTop w:val="0"/>
      <w:marBottom w:val="0"/>
      <w:divBdr>
        <w:top w:val="none" w:sz="0" w:space="0" w:color="auto"/>
        <w:left w:val="none" w:sz="0" w:space="0" w:color="auto"/>
        <w:bottom w:val="none" w:sz="0" w:space="0" w:color="auto"/>
        <w:right w:val="none" w:sz="0" w:space="0" w:color="auto"/>
      </w:divBdr>
    </w:div>
    <w:div w:id="2086108024">
      <w:bodyDiv w:val="1"/>
      <w:marLeft w:val="0"/>
      <w:marRight w:val="0"/>
      <w:marTop w:val="0"/>
      <w:marBottom w:val="0"/>
      <w:divBdr>
        <w:top w:val="none" w:sz="0" w:space="0" w:color="auto"/>
        <w:left w:val="none" w:sz="0" w:space="0" w:color="auto"/>
        <w:bottom w:val="none" w:sz="0" w:space="0" w:color="auto"/>
        <w:right w:val="none" w:sz="0" w:space="0" w:color="auto"/>
      </w:divBdr>
    </w:div>
    <w:div w:id="20982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hyperlink" Target="https://www.techtarget.com/whatis/definition/Nodejs" TargetMode="External"/><Relationship Id="rId39" Type="http://schemas.openxmlformats.org/officeDocument/2006/relationships/hyperlink" Target="https://mv.gov.cz/gdpr/clanek/co-je-gdpr.aspx" TargetMode="External"/><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hyperlink" Target="https://www.drawplanet.cz/co-je-tedy-figma/" TargetMode="External"/><Relationship Id="rId47" Type="http://schemas.openxmlformats.org/officeDocument/2006/relationships/hyperlink" Target="https://nodejs.org/en/about" TargetMode="External"/><Relationship Id="rId50" Type="http://schemas.openxmlformats.org/officeDocument/2006/relationships/hyperlink" Target="https://mv.gov.cz/gdpr/clanek/prava-subjektu-udaju.aspx" TargetMode="External"/><Relationship Id="rId55" Type="http://schemas.openxmlformats.org/officeDocument/2006/relationships/hyperlink" Target="https://tailwindcss.c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hyperlink" Target="https://www.w3.org/History.html" TargetMode="External"/><Relationship Id="rId40" Type="http://schemas.openxmlformats.org/officeDocument/2006/relationships/hyperlink" Target="https://www.worldtaekwondo.cz/cz/o-taekwondo-co-je-to-taekwondo.html" TargetMode="External"/><Relationship Id="rId45" Type="http://schemas.openxmlformats.org/officeDocument/2006/relationships/hyperlink" Target="https://www.mysql.com/" TargetMode="External"/><Relationship Id="rId53" Type="http://schemas.openxmlformats.org/officeDocument/2006/relationships/hyperlink" Target="https://datatracker.ietf.org/doc/html/rfc5246" TargetMode="External"/><Relationship Id="rId58" Type="http://schemas.openxmlformats.org/officeDocument/2006/relationships/footer" Target="footer4.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www.digitalmarketing.com/" TargetMode="External"/><Relationship Id="rId48" Type="http://schemas.openxmlformats.org/officeDocument/2006/relationships/hyperlink" Target="https://www.oreilly.com/pub/a/web2/archive/what-is-web-20.html" TargetMode="External"/><Relationship Id="rId56" Type="http://schemas.openxmlformats.org/officeDocument/2006/relationships/hyperlink" Target="https://code.visualstudio.com/" TargetMode="External"/><Relationship Id="rId8" Type="http://schemas.openxmlformats.org/officeDocument/2006/relationships/settings" Target="settings.xml"/><Relationship Id="rId51" Type="http://schemas.openxmlformats.org/officeDocument/2006/relationships/hyperlink" Target="https://react.dev/reference/react"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hyperlink" Target="https://react.dev/reference/react/hooks" TargetMode="External"/><Relationship Id="rId46" Type="http://schemas.openxmlformats.org/officeDocument/2006/relationships/hyperlink" Target="https://eur-lex.europa.eu/legal-content/CS/TXT/?uri=CELEX:32016R0679" TargetMode="External"/><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hyperlink" Target="https://www.figma.com/about/" TargetMode="External"/><Relationship Id="rId54" Type="http://schemas.openxmlformats.org/officeDocument/2006/relationships/hyperlink" Target="https://www.aidevelopment.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www.geeksforgeeks.org/reactjs-virtual-dom/" TargetMode="External"/><Relationship Id="rId28" Type="http://schemas.openxmlformats.org/officeDocument/2006/relationships/hyperlink" Target="https://en.m.wikipedia.org/wiki/File:Npm-logo.svg" TargetMode="External"/><Relationship Id="rId36" Type="http://schemas.openxmlformats.org/officeDocument/2006/relationships/hyperlink" Target="https://docs.npmjs.com/about-npm" TargetMode="External"/><Relationship Id="rId49" Type="http://schemas.openxmlformats.org/officeDocument/2006/relationships/hyperlink" Target="https://owasp.org/www-project-top-ten/" TargetMode="External"/><Relationship Id="rId57" Type="http://schemas.openxmlformats.org/officeDocument/2006/relationships/hyperlink" Target="https://www.w3.org/standards/webdesign/" TargetMode="External"/><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hyperlink" Target="https://alistapart.com/article/responsive-web-design/" TargetMode="External"/><Relationship Id="rId52" Type="http://schemas.openxmlformats.org/officeDocument/2006/relationships/hyperlink" Target="https://www.geeksforgeeks.org/reactjs-virtual-dom/"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ejcika\Downloads\&#352;ablona%20Z&#225;v&#283;re&#269;n&#225;%20pr&#225;ce%20na%20V&#352;PJ.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35027177FA46B3B23E491D5E5E4EBE"/>
        <w:category>
          <w:name w:val="Obecné"/>
          <w:gallery w:val="placeholder"/>
        </w:category>
        <w:types>
          <w:type w:val="bbPlcHdr"/>
        </w:types>
        <w:behaviors>
          <w:behavior w:val="content"/>
        </w:behaviors>
        <w:guid w:val="{CC07B253-8530-4C6D-9EAA-8BA6D569C063}"/>
      </w:docPartPr>
      <w:docPartBody>
        <w:p w:rsidR="005D768A" w:rsidRDefault="00E53066">
          <w:pPr>
            <w:pStyle w:val="4735027177FA46B3B23E491D5E5E4EBE"/>
          </w:pPr>
          <w:r w:rsidRPr="009949A2">
            <w:rPr>
              <w:rStyle w:val="Zstupntext"/>
            </w:rPr>
            <w:t>Zvolte položku.</w:t>
          </w:r>
        </w:p>
      </w:docPartBody>
    </w:docPart>
    <w:docPart>
      <w:docPartPr>
        <w:name w:val="61E1FE774B1742FDBA5B651C5BCE3789"/>
        <w:category>
          <w:name w:val="Obecné"/>
          <w:gallery w:val="placeholder"/>
        </w:category>
        <w:types>
          <w:type w:val="bbPlcHdr"/>
        </w:types>
        <w:behaviors>
          <w:behavior w:val="content"/>
        </w:behaviors>
        <w:guid w:val="{7FE2C3F0-FBFD-4EC2-8CC1-A1CC7118AC5D}"/>
      </w:docPartPr>
      <w:docPartBody>
        <w:p w:rsidR="005D768A" w:rsidRDefault="00E53066">
          <w:pPr>
            <w:pStyle w:val="61E1FE774B1742FDBA5B651C5BCE3789"/>
          </w:pPr>
          <w:r w:rsidRPr="00343B3A">
            <w:rPr>
              <w:rStyle w:val="Zstupntext"/>
            </w:rPr>
            <w:t>Zvolte položku.</w:t>
          </w:r>
        </w:p>
      </w:docPartBody>
    </w:docPart>
    <w:docPart>
      <w:docPartPr>
        <w:name w:val="235FF27C26BA44448A4F15C9A05B3907"/>
        <w:category>
          <w:name w:val="Obecné"/>
          <w:gallery w:val="placeholder"/>
        </w:category>
        <w:types>
          <w:type w:val="bbPlcHdr"/>
        </w:types>
        <w:behaviors>
          <w:behavior w:val="content"/>
        </w:behaviors>
        <w:guid w:val="{F96956C6-6D66-464C-B58F-ACBA90AA1DF4}"/>
      </w:docPartPr>
      <w:docPartBody>
        <w:p w:rsidR="005D768A" w:rsidRDefault="00E53066">
          <w:pPr>
            <w:pStyle w:val="235FF27C26BA44448A4F15C9A05B3907"/>
          </w:pPr>
          <w:r w:rsidRPr="00C913A8">
            <w:rPr>
              <w:rStyle w:val="Zstupntext"/>
              <w:rFonts w:cstheme="minorHAnsi"/>
            </w:rPr>
            <w:t>Zvolte položku.</w:t>
          </w:r>
        </w:p>
      </w:docPartBody>
    </w:docPart>
    <w:docPart>
      <w:docPartPr>
        <w:name w:val="BBE265D689FF4B25A9C1090EC3D9AF3D"/>
        <w:category>
          <w:name w:val="Obecné"/>
          <w:gallery w:val="placeholder"/>
        </w:category>
        <w:types>
          <w:type w:val="bbPlcHdr"/>
        </w:types>
        <w:behaviors>
          <w:behavior w:val="content"/>
        </w:behaviors>
        <w:guid w:val="{46E2ABAE-6F13-477F-A136-A4D916CED6D0}"/>
      </w:docPartPr>
      <w:docPartBody>
        <w:p w:rsidR="005D768A" w:rsidRDefault="00E53066">
          <w:pPr>
            <w:pStyle w:val="BBE265D689FF4B25A9C1090EC3D9AF3D"/>
          </w:pPr>
          <w:r w:rsidRPr="00C913A8">
            <w:rPr>
              <w:rStyle w:val="Zstupntext"/>
              <w:rFonts w:cstheme="minorHAnsi"/>
            </w:rPr>
            <w:t>Zvolte položku.</w:t>
          </w:r>
        </w:p>
      </w:docPartBody>
    </w:docPart>
    <w:docPart>
      <w:docPartPr>
        <w:name w:val="B0A0D4A52EF745D9966A366AC6371F24"/>
        <w:category>
          <w:name w:val="Obecné"/>
          <w:gallery w:val="placeholder"/>
        </w:category>
        <w:types>
          <w:type w:val="bbPlcHdr"/>
        </w:types>
        <w:behaviors>
          <w:behavior w:val="content"/>
        </w:behaviors>
        <w:guid w:val="{E4AB9954-273A-4713-B1C3-CBB845DECE1A}"/>
      </w:docPartPr>
      <w:docPartBody>
        <w:p w:rsidR="005D768A" w:rsidRDefault="00E53066">
          <w:pPr>
            <w:pStyle w:val="B0A0D4A52EF745D9966A366AC6371F24"/>
          </w:pPr>
          <w:r w:rsidRPr="00C913A8">
            <w:rPr>
              <w:rStyle w:val="Zstupntext"/>
              <w:rFonts w:cstheme="minorHAnsi"/>
            </w:rPr>
            <w:t>Zvolte položku.</w:t>
          </w:r>
        </w:p>
      </w:docPartBody>
    </w:docPart>
    <w:docPart>
      <w:docPartPr>
        <w:name w:val="ADD3DDFD027E4E28A9DE4133F35BC56B"/>
        <w:category>
          <w:name w:val="Obecné"/>
          <w:gallery w:val="placeholder"/>
        </w:category>
        <w:types>
          <w:type w:val="bbPlcHdr"/>
        </w:types>
        <w:behaviors>
          <w:behavior w:val="content"/>
        </w:behaviors>
        <w:guid w:val="{3D2AFA14-6AA9-4BC0-9A5E-3AFDA6469D8B}"/>
      </w:docPartPr>
      <w:docPartBody>
        <w:p w:rsidR="005D768A" w:rsidRDefault="00E53066">
          <w:pPr>
            <w:pStyle w:val="ADD3DDFD027E4E28A9DE4133F35BC56B"/>
          </w:pPr>
          <w:r w:rsidRPr="00C913A8">
            <w:rPr>
              <w:rStyle w:val="Zstupntext"/>
              <w:rFonts w:cstheme="minorHAnsi"/>
            </w:rPr>
            <w:t>Zvolte položku.</w:t>
          </w:r>
        </w:p>
      </w:docPartBody>
    </w:docPart>
    <w:docPart>
      <w:docPartPr>
        <w:name w:val="60FBE7C8F0194B14ABA29886BC5501D5"/>
        <w:category>
          <w:name w:val="Obecné"/>
          <w:gallery w:val="placeholder"/>
        </w:category>
        <w:types>
          <w:type w:val="bbPlcHdr"/>
        </w:types>
        <w:behaviors>
          <w:behavior w:val="content"/>
        </w:behaviors>
        <w:guid w:val="{E635B10F-9303-49B0-9AAD-2466D290DB9D}"/>
      </w:docPartPr>
      <w:docPartBody>
        <w:p w:rsidR="005D768A" w:rsidRDefault="00E53066">
          <w:pPr>
            <w:pStyle w:val="60FBE7C8F0194B14ABA29886BC5501D5"/>
          </w:pPr>
          <w:r w:rsidRPr="008D0D11">
            <w:rPr>
              <w:rStyle w:val="Zstupntext"/>
              <w:rFonts w:eastAsiaTheme="minorHAnsi"/>
            </w:rPr>
            <w:t>Klikněte nebo klepněte sem a zadejte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66"/>
    <w:rsid w:val="00030807"/>
    <w:rsid w:val="00063792"/>
    <w:rsid w:val="00066453"/>
    <w:rsid w:val="000E44EE"/>
    <w:rsid w:val="000E5915"/>
    <w:rsid w:val="0012777F"/>
    <w:rsid w:val="001476E4"/>
    <w:rsid w:val="0020159E"/>
    <w:rsid w:val="002173EE"/>
    <w:rsid w:val="00217A4D"/>
    <w:rsid w:val="0023678F"/>
    <w:rsid w:val="00246DA7"/>
    <w:rsid w:val="002470A6"/>
    <w:rsid w:val="00256898"/>
    <w:rsid w:val="002708F3"/>
    <w:rsid w:val="002B06DC"/>
    <w:rsid w:val="002B1941"/>
    <w:rsid w:val="002E68DF"/>
    <w:rsid w:val="0032748D"/>
    <w:rsid w:val="00334563"/>
    <w:rsid w:val="003363A2"/>
    <w:rsid w:val="003458A9"/>
    <w:rsid w:val="003B1E93"/>
    <w:rsid w:val="003E0F7E"/>
    <w:rsid w:val="00406C6A"/>
    <w:rsid w:val="00427646"/>
    <w:rsid w:val="00427C7D"/>
    <w:rsid w:val="00460741"/>
    <w:rsid w:val="00463D1E"/>
    <w:rsid w:val="004649D4"/>
    <w:rsid w:val="00472ECA"/>
    <w:rsid w:val="00481594"/>
    <w:rsid w:val="005425F7"/>
    <w:rsid w:val="00545064"/>
    <w:rsid w:val="00560DF0"/>
    <w:rsid w:val="00567CBB"/>
    <w:rsid w:val="005B74A1"/>
    <w:rsid w:val="005D5255"/>
    <w:rsid w:val="005D768A"/>
    <w:rsid w:val="00604492"/>
    <w:rsid w:val="00667E7A"/>
    <w:rsid w:val="00684E0D"/>
    <w:rsid w:val="006944B7"/>
    <w:rsid w:val="006A772E"/>
    <w:rsid w:val="007262AD"/>
    <w:rsid w:val="00735BCF"/>
    <w:rsid w:val="007B1123"/>
    <w:rsid w:val="00822174"/>
    <w:rsid w:val="008543C9"/>
    <w:rsid w:val="00892C81"/>
    <w:rsid w:val="008A243F"/>
    <w:rsid w:val="008A35E0"/>
    <w:rsid w:val="008E6254"/>
    <w:rsid w:val="008F2F96"/>
    <w:rsid w:val="0092588D"/>
    <w:rsid w:val="0094301D"/>
    <w:rsid w:val="00967426"/>
    <w:rsid w:val="009864B0"/>
    <w:rsid w:val="009A542B"/>
    <w:rsid w:val="009A77F9"/>
    <w:rsid w:val="00A20453"/>
    <w:rsid w:val="00A21386"/>
    <w:rsid w:val="00A274E2"/>
    <w:rsid w:val="00A42025"/>
    <w:rsid w:val="00A43524"/>
    <w:rsid w:val="00A50638"/>
    <w:rsid w:val="00A766F6"/>
    <w:rsid w:val="00B12775"/>
    <w:rsid w:val="00B50241"/>
    <w:rsid w:val="00B67870"/>
    <w:rsid w:val="00B84349"/>
    <w:rsid w:val="00B9668D"/>
    <w:rsid w:val="00BB0C23"/>
    <w:rsid w:val="00BD304C"/>
    <w:rsid w:val="00BE008A"/>
    <w:rsid w:val="00C0644A"/>
    <w:rsid w:val="00C50AFF"/>
    <w:rsid w:val="00C576BC"/>
    <w:rsid w:val="00C75662"/>
    <w:rsid w:val="00C91DEC"/>
    <w:rsid w:val="00CA6695"/>
    <w:rsid w:val="00CD5686"/>
    <w:rsid w:val="00CD6760"/>
    <w:rsid w:val="00D17CE7"/>
    <w:rsid w:val="00E0364E"/>
    <w:rsid w:val="00E53066"/>
    <w:rsid w:val="00E85F47"/>
    <w:rsid w:val="00E866B4"/>
    <w:rsid w:val="00EB3F8A"/>
    <w:rsid w:val="00F73B1B"/>
    <w:rsid w:val="00FC053B"/>
    <w:rsid w:val="00FC4095"/>
    <w:rsid w:val="00FE0195"/>
    <w:rsid w:val="00FF34A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4735027177FA46B3B23E491D5E5E4EBE">
    <w:name w:val="4735027177FA46B3B23E491D5E5E4EBE"/>
  </w:style>
  <w:style w:type="paragraph" w:customStyle="1" w:styleId="61E1FE774B1742FDBA5B651C5BCE3789">
    <w:name w:val="61E1FE774B1742FDBA5B651C5BCE3789"/>
  </w:style>
  <w:style w:type="paragraph" w:customStyle="1" w:styleId="235FF27C26BA44448A4F15C9A05B3907">
    <w:name w:val="235FF27C26BA44448A4F15C9A05B3907"/>
  </w:style>
  <w:style w:type="paragraph" w:customStyle="1" w:styleId="BBE265D689FF4B25A9C1090EC3D9AF3D">
    <w:name w:val="BBE265D689FF4B25A9C1090EC3D9AF3D"/>
  </w:style>
  <w:style w:type="paragraph" w:customStyle="1" w:styleId="B0A0D4A52EF745D9966A366AC6371F24">
    <w:name w:val="B0A0D4A52EF745D9966A366AC6371F24"/>
  </w:style>
  <w:style w:type="paragraph" w:customStyle="1" w:styleId="ADD3DDFD027E4E28A9DE4133F35BC56B">
    <w:name w:val="ADD3DDFD027E4E28A9DE4133F35BC56B"/>
  </w:style>
  <w:style w:type="paragraph" w:customStyle="1" w:styleId="60FBE7C8F0194B14ABA29886BC5501D5">
    <w:name w:val="60FBE7C8F0194B14ABA29886BC5501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2021-01-30T00:00:00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AB4421CFC579A4449DC25ACBD6176571" ma:contentTypeVersion="2" ma:contentTypeDescription="Vytvoří nový dokument" ma:contentTypeScope="" ma:versionID="571ac08f18df58b33840592d245cde2d">
  <xsd:schema xmlns:xsd="http://www.w3.org/2001/XMLSchema" xmlns:xs="http://www.w3.org/2001/XMLSchema" xmlns:p="http://schemas.microsoft.com/office/2006/metadata/properties" xmlns:ns2="921a4a19-005d-42bf-a6ee-1c0f1cd55622" targetNamespace="http://schemas.microsoft.com/office/2006/metadata/properties" ma:root="true" ma:fieldsID="4559ad2502f86f60dcde6a0f6b3f7266" ns2:_="">
    <xsd:import namespace="921a4a19-005d-42bf-a6ee-1c0f1cd556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a4a19-005d-42bf-a6ee-1c0f1cd55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C1A596-E5BE-4405-BB39-8891EE7E0A9A}">
  <ds:schemaRefs>
    <ds:schemaRef ds:uri="http://schemas.microsoft.com/sharepoint/v3/contenttype/forms"/>
  </ds:schemaRefs>
</ds:datastoreItem>
</file>

<file path=customXml/itemProps3.xml><?xml version="1.0" encoding="utf-8"?>
<ds:datastoreItem xmlns:ds="http://schemas.openxmlformats.org/officeDocument/2006/customXml" ds:itemID="{016BB16A-1E0F-4115-AADC-10D5070CD6B8}">
  <ds:schemaRefs>
    <ds:schemaRef ds:uri="http://schemas.openxmlformats.org/officeDocument/2006/bibliography"/>
  </ds:schemaRefs>
</ds:datastoreItem>
</file>

<file path=customXml/itemProps4.xml><?xml version="1.0" encoding="utf-8"?>
<ds:datastoreItem xmlns:ds="http://schemas.openxmlformats.org/officeDocument/2006/customXml" ds:itemID="{838CEF72-1B4D-4D33-9891-FFC95F507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a4a19-005d-42bf-a6ee-1c0f1cd55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DE7D767-2E0D-494D-8433-FAEBD4A37F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Šablona Závěrečná práce na VŠPJ</Template>
  <TotalTime>5030</TotalTime>
  <Pages>45</Pages>
  <Words>10035</Words>
  <Characters>59208</Characters>
  <Application>Microsoft Office Word</Application>
  <DocSecurity>0</DocSecurity>
  <Lines>493</Lines>
  <Paragraphs>138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Krejčí</dc:creator>
  <cp:keywords/>
  <dc:description/>
  <cp:lastModifiedBy>Petr Svoboda</cp:lastModifiedBy>
  <cp:revision>141</cp:revision>
  <dcterms:created xsi:type="dcterms:W3CDTF">2025-03-24T21:05:00Z</dcterms:created>
  <dcterms:modified xsi:type="dcterms:W3CDTF">2026-04-06T11:04:00Z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0x010100AB4421CFC579A4449DC25ACBD6176571</vt:lpwstr>
  </property>
</Properties>
</file>